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BA4AC" w14:textId="77777777" w:rsidR="00507BB6" w:rsidRDefault="00507BB6" w:rsidP="00C74B1C">
      <w:pPr>
        <w:spacing w:after="0" w:line="240" w:lineRule="auto"/>
        <w:contextualSpacing/>
        <w:mirrorIndents/>
        <w:jc w:val="both"/>
      </w:pPr>
    </w:p>
    <w:p w14:paraId="1B792AA9" w14:textId="77777777" w:rsidR="008F7DCF" w:rsidRDefault="008F7DCF" w:rsidP="00C74B1C">
      <w:pPr>
        <w:spacing w:after="0" w:line="240" w:lineRule="auto"/>
        <w:contextualSpacing/>
        <w:mirrorIndents/>
        <w:jc w:val="both"/>
      </w:pPr>
    </w:p>
    <w:p w14:paraId="12665683" w14:textId="77777777" w:rsidR="008F7DCF" w:rsidRDefault="008F7DCF" w:rsidP="00C74B1C">
      <w:pPr>
        <w:spacing w:after="0" w:line="240" w:lineRule="auto"/>
        <w:contextualSpacing/>
        <w:mirrorIndents/>
        <w:jc w:val="both"/>
      </w:pPr>
    </w:p>
    <w:p w14:paraId="7B118D25" w14:textId="77777777" w:rsidR="008F7DCF" w:rsidRDefault="008F7DCF" w:rsidP="00C74B1C">
      <w:pPr>
        <w:spacing w:after="0" w:line="240" w:lineRule="auto"/>
        <w:contextualSpacing/>
        <w:mirrorIndents/>
        <w:jc w:val="both"/>
      </w:pPr>
    </w:p>
    <w:p w14:paraId="6B60AF10" w14:textId="77777777" w:rsidR="008F7DCF" w:rsidRDefault="008F7DCF" w:rsidP="00C74B1C">
      <w:pPr>
        <w:spacing w:after="0" w:line="240" w:lineRule="auto"/>
        <w:contextualSpacing/>
        <w:mirrorIndents/>
        <w:jc w:val="both"/>
      </w:pPr>
    </w:p>
    <w:p w14:paraId="7728E4EE" w14:textId="77777777" w:rsidR="008F7DCF" w:rsidRDefault="008F7DCF" w:rsidP="00C74B1C">
      <w:pPr>
        <w:spacing w:after="0" w:line="240" w:lineRule="auto"/>
        <w:contextualSpacing/>
        <w:mirrorIndents/>
        <w:jc w:val="both"/>
      </w:pPr>
    </w:p>
    <w:p w14:paraId="76E382DB" w14:textId="77777777" w:rsidR="00562886" w:rsidRPr="00D34B0E" w:rsidRDefault="00562886" w:rsidP="00C74B1C">
      <w:pPr>
        <w:spacing w:after="0" w:line="240" w:lineRule="auto"/>
        <w:contextualSpacing/>
        <w:mirrorIndents/>
        <w:jc w:val="both"/>
      </w:pPr>
    </w:p>
    <w:bookmarkStart w:id="0" w:name="_Toc92839633" w:displacedByCustomXml="next"/>
    <w:bookmarkStart w:id="1" w:name="_Toc52302435" w:displacedByCustomXml="next"/>
    <w:bookmarkStart w:id="2" w:name="_Toc52302309" w:displacedByCustomXml="next"/>
    <w:bookmarkStart w:id="3" w:name="Nombre_del_Documento" w:displacedByCustomXml="next"/>
    <w:sdt>
      <w:sdtPr>
        <w:rPr>
          <w:rStyle w:val="NombredeDocumento"/>
        </w:rPr>
        <w:alias w:val="Nombre del documento"/>
        <w:tag w:val="Nombre del documento"/>
        <w:id w:val="-1258291878"/>
        <w:lock w:val="sdtLocked"/>
        <w:placeholder>
          <w:docPart w:val="A0FEE1F85837496AAC88594260E79043"/>
        </w:placeholder>
      </w:sdtPr>
      <w:sdtEndPr>
        <w:rPr>
          <w:rStyle w:val="NombredelDocumentoCar"/>
        </w:rPr>
      </w:sdtEndPr>
      <w:sdtContent>
        <w:bookmarkStart w:id="4" w:name="_Toc40339362" w:displacedByCustomXml="next"/>
        <w:sdt>
          <w:sdtPr>
            <w:rPr>
              <w:rStyle w:val="NombredeDocumento"/>
            </w:rPr>
            <w:alias w:val="Nombre del documento"/>
            <w:tag w:val="Nombre del documento"/>
            <w:id w:val="-2125077045"/>
            <w:placeholder>
              <w:docPart w:val="F5A00B669FAD428094C3B10F2452E836"/>
            </w:placeholder>
          </w:sdtPr>
          <w:sdtEndPr>
            <w:rPr>
              <w:rStyle w:val="NombredelDocumentoCar"/>
              <w:rFonts w:asciiTheme="minorHAnsi" w:hAnsiTheme="minorHAnsi" w:cstheme="minorHAnsi"/>
            </w:rPr>
          </w:sdtEndPr>
          <w:sdtContent>
            <w:p w14:paraId="11200A44" w14:textId="642D64E3" w:rsidR="00D33BFF" w:rsidRPr="00C53CC7" w:rsidRDefault="005C3B74" w:rsidP="00C53CC7">
              <w:pPr>
                <w:jc w:val="center"/>
                <w:outlineLvl w:val="0"/>
                <w:rPr>
                  <w:rStyle w:val="NombredelDocumentoCar"/>
                  <w:rFonts w:asciiTheme="minorHAnsi" w:hAnsiTheme="minorHAnsi" w:cstheme="minorHAnsi"/>
                </w:rPr>
              </w:pPr>
              <w:r>
                <w:rPr>
                  <w:rStyle w:val="NombredelDocumentoCar"/>
                  <w:rFonts w:asciiTheme="minorHAnsi" w:hAnsiTheme="minorHAnsi" w:cstheme="minorHAnsi"/>
                </w:rPr>
                <w:t>Gestión de Pedidos</w:t>
              </w:r>
            </w:p>
          </w:sdtContent>
        </w:sdt>
        <w:bookmarkEnd w:id="4" w:displacedByCustomXml="next"/>
      </w:sdtContent>
    </w:sdt>
    <w:bookmarkEnd w:id="0" w:displacedByCustomXml="prev"/>
    <w:bookmarkEnd w:id="1" w:displacedByCustomXml="prev"/>
    <w:bookmarkEnd w:id="2" w:displacedByCustomXml="prev"/>
    <w:bookmarkEnd w:id="3" w:displacedByCustomXml="prev"/>
    <w:tbl>
      <w:tblPr>
        <w:tblStyle w:val="Tablaconcuadrcula"/>
        <w:tblW w:w="963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6237"/>
      </w:tblGrid>
      <w:tr w:rsidR="009E2DE6" w:rsidRPr="00E9213C" w14:paraId="3706F43F" w14:textId="77777777" w:rsidTr="00D84717">
        <w:trPr>
          <w:trHeight w:val="337"/>
        </w:trPr>
        <w:tc>
          <w:tcPr>
            <w:tcW w:w="3397" w:type="dxa"/>
          </w:tcPr>
          <w:p w14:paraId="15368C2D" w14:textId="77777777" w:rsidR="009E2DE6" w:rsidRPr="000477B6" w:rsidRDefault="009E2DE6" w:rsidP="00BB5B8A">
            <w:pPr>
              <w:rPr>
                <w:b/>
                <w:bCs/>
                <w:sz w:val="32"/>
                <w:szCs w:val="32"/>
              </w:rPr>
            </w:pPr>
            <w:r w:rsidRPr="000477B6">
              <w:rPr>
                <w:b/>
                <w:bCs/>
                <w:sz w:val="32"/>
                <w:szCs w:val="32"/>
              </w:rPr>
              <w:t>Estado:</w:t>
            </w:r>
          </w:p>
        </w:tc>
        <w:tc>
          <w:tcPr>
            <w:tcW w:w="6237" w:type="dxa"/>
            <w:vAlign w:val="center"/>
          </w:tcPr>
          <w:p w14:paraId="68AC5A09" w14:textId="0FEC7E6B" w:rsidR="009E2DE6" w:rsidRPr="000477B6" w:rsidRDefault="00000000" w:rsidP="00B035C8">
            <w:pPr>
              <w:ind w:left="-252" w:firstLine="252"/>
              <w:rPr>
                <w:sz w:val="32"/>
                <w:szCs w:val="32"/>
              </w:rPr>
            </w:pPr>
            <w:sdt>
              <w:sdtPr>
                <w:rPr>
                  <w:sz w:val="32"/>
                  <w:szCs w:val="32"/>
                </w:rPr>
                <w:alias w:val="Estado"/>
                <w:tag w:val="Estado"/>
                <w:id w:val="161132030"/>
                <w:placeholder>
                  <w:docPart w:val="D4F8F72FE70F49F38A3C701705A88A40"/>
                </w:placeholder>
                <w:dropDownList>
                  <w:listItem w:value="Elja un Elemento."/>
                  <w:listItem w:displayText="Borrador" w:value="Borrador"/>
                  <w:listItem w:displayText="En Revisión" w:value="En Revisión"/>
                  <w:listItem w:displayText="Aprobado" w:value="Aprobado"/>
                </w:dropDownList>
              </w:sdtPr>
              <w:sdtContent>
                <w:r w:rsidR="00726B2A">
                  <w:rPr>
                    <w:sz w:val="32"/>
                    <w:szCs w:val="32"/>
                  </w:rPr>
                  <w:t>En Revisión</w:t>
                </w:r>
              </w:sdtContent>
            </w:sdt>
          </w:p>
        </w:tc>
      </w:tr>
      <w:tr w:rsidR="009E2DE6" w:rsidRPr="00E9213C" w14:paraId="0C98DE1C" w14:textId="77777777" w:rsidTr="00D84717">
        <w:trPr>
          <w:trHeight w:val="328"/>
        </w:trPr>
        <w:tc>
          <w:tcPr>
            <w:tcW w:w="3397" w:type="dxa"/>
          </w:tcPr>
          <w:p w14:paraId="20D4DAB9" w14:textId="77777777" w:rsidR="009E2DE6" w:rsidRPr="000477B6" w:rsidRDefault="009E2DE6" w:rsidP="00BB5B8A">
            <w:pPr>
              <w:rPr>
                <w:b/>
                <w:bCs/>
                <w:sz w:val="32"/>
                <w:szCs w:val="32"/>
              </w:rPr>
            </w:pPr>
            <w:r w:rsidRPr="000477B6">
              <w:rPr>
                <w:b/>
                <w:bCs/>
                <w:sz w:val="32"/>
                <w:szCs w:val="32"/>
              </w:rPr>
              <w:t>Fecha de Creación:</w:t>
            </w:r>
          </w:p>
        </w:tc>
        <w:tc>
          <w:tcPr>
            <w:tcW w:w="6237" w:type="dxa"/>
            <w:vAlign w:val="center"/>
          </w:tcPr>
          <w:sdt>
            <w:sdtPr>
              <w:rPr>
                <w:sz w:val="32"/>
                <w:szCs w:val="32"/>
              </w:rPr>
              <w:id w:val="-921560093"/>
              <w:placeholder>
                <w:docPart w:val="EAF5C831848A4B81890942C8D19344F7"/>
              </w:placeholder>
              <w:date w:fullDate="2022-07-01T00:00:00Z">
                <w:dateFormat w:val="d/MM/yyyy"/>
                <w:lid w:val="es-PE"/>
                <w:storeMappedDataAs w:val="dateTime"/>
                <w:calendar w:val="gregorian"/>
              </w:date>
            </w:sdtPr>
            <w:sdtContent>
              <w:p w14:paraId="20D7A9C6" w14:textId="475EC2F0" w:rsidR="009E2DE6" w:rsidRPr="000477B6" w:rsidRDefault="005C3B74" w:rsidP="00BB5B8A">
                <w:pPr>
                  <w:rPr>
                    <w:sz w:val="32"/>
                    <w:szCs w:val="32"/>
                  </w:rPr>
                </w:pPr>
                <w:r>
                  <w:rPr>
                    <w:sz w:val="32"/>
                    <w:szCs w:val="32"/>
                  </w:rPr>
                  <w:t>1/07/2022</w:t>
                </w:r>
              </w:p>
            </w:sdtContent>
          </w:sdt>
        </w:tc>
      </w:tr>
      <w:tr w:rsidR="009E2DE6" w:rsidRPr="00E9213C" w14:paraId="1B91C72F" w14:textId="77777777" w:rsidTr="00D84717">
        <w:trPr>
          <w:trHeight w:val="337"/>
        </w:trPr>
        <w:tc>
          <w:tcPr>
            <w:tcW w:w="3397" w:type="dxa"/>
          </w:tcPr>
          <w:p w14:paraId="5F8D8F18" w14:textId="77777777" w:rsidR="009E2DE6" w:rsidRPr="000477B6" w:rsidRDefault="009E2DE6" w:rsidP="00BB5B8A">
            <w:pPr>
              <w:rPr>
                <w:b/>
                <w:bCs/>
                <w:sz w:val="32"/>
                <w:szCs w:val="32"/>
              </w:rPr>
            </w:pPr>
            <w:r w:rsidRPr="000477B6">
              <w:rPr>
                <w:b/>
                <w:bCs/>
                <w:sz w:val="32"/>
                <w:szCs w:val="32"/>
              </w:rPr>
              <w:t>Última Modificación:</w:t>
            </w:r>
          </w:p>
        </w:tc>
        <w:tc>
          <w:tcPr>
            <w:tcW w:w="6237" w:type="dxa"/>
            <w:vAlign w:val="center"/>
          </w:tcPr>
          <w:sdt>
            <w:sdtPr>
              <w:rPr>
                <w:sz w:val="32"/>
                <w:szCs w:val="32"/>
              </w:rPr>
              <w:id w:val="1633292940"/>
              <w:placeholder>
                <w:docPart w:val="EAF5C831848A4B81890942C8D19344F7"/>
              </w:placeholder>
              <w:date w:fullDate="2022-07-01T00:00:00Z">
                <w:dateFormat w:val="d/MM/yyyy"/>
                <w:lid w:val="es-PE"/>
                <w:storeMappedDataAs w:val="dateTime"/>
                <w:calendar w:val="gregorian"/>
              </w:date>
            </w:sdtPr>
            <w:sdtContent>
              <w:p w14:paraId="54B76B07" w14:textId="7B411A7C" w:rsidR="009E2DE6" w:rsidRPr="000477B6" w:rsidRDefault="005C3B74" w:rsidP="00BB5B8A">
                <w:pPr>
                  <w:rPr>
                    <w:sz w:val="32"/>
                    <w:szCs w:val="32"/>
                  </w:rPr>
                </w:pPr>
                <w:r>
                  <w:rPr>
                    <w:sz w:val="32"/>
                    <w:szCs w:val="32"/>
                  </w:rPr>
                  <w:t>1/07/2022</w:t>
                </w:r>
              </w:p>
            </w:sdtContent>
          </w:sdt>
        </w:tc>
      </w:tr>
    </w:tbl>
    <w:p w14:paraId="42930F2B" w14:textId="77777777" w:rsidR="009E2DE6" w:rsidRPr="00D34B0E" w:rsidRDefault="009E2DE6" w:rsidP="009E2DE6">
      <w:pPr>
        <w:spacing w:after="0" w:line="240" w:lineRule="auto"/>
        <w:contextualSpacing/>
        <w:mirrorIndents/>
        <w:jc w:val="both"/>
      </w:pP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23"/>
        <w:gridCol w:w="2358"/>
        <w:gridCol w:w="3123"/>
        <w:gridCol w:w="1672"/>
        <w:gridCol w:w="1730"/>
      </w:tblGrid>
      <w:tr w:rsidR="009E2DE6" w:rsidRPr="00AB42E3" w14:paraId="59282B61" w14:textId="77777777" w:rsidTr="00AB42E3">
        <w:trPr>
          <w:cantSplit/>
          <w:trHeight w:val="513"/>
        </w:trPr>
        <w:tc>
          <w:tcPr>
            <w:tcW w:w="10206" w:type="dxa"/>
            <w:gridSpan w:val="5"/>
            <w:tcBorders>
              <w:top w:val="single" w:sz="4" w:space="0" w:color="auto"/>
              <w:left w:val="single" w:sz="4" w:space="0" w:color="auto"/>
              <w:bottom w:val="single" w:sz="4" w:space="0" w:color="auto"/>
            </w:tcBorders>
            <w:shd w:val="clear" w:color="auto" w:fill="0070C0"/>
            <w:vAlign w:val="center"/>
          </w:tcPr>
          <w:p w14:paraId="1EB9CE33" w14:textId="77777777" w:rsidR="009E2DE6" w:rsidRPr="00AB42E3" w:rsidRDefault="009E2DE6" w:rsidP="00AB42E3">
            <w:pPr>
              <w:spacing w:after="0"/>
              <w:jc w:val="center"/>
              <w:rPr>
                <w:b/>
                <w:bCs/>
                <w:color w:val="FFFFFF" w:themeColor="background1"/>
                <w:lang w:val="es-EC" w:eastAsia="es-ES"/>
              </w:rPr>
            </w:pPr>
            <w:r w:rsidRPr="00AB42E3">
              <w:rPr>
                <w:b/>
                <w:bCs/>
                <w:color w:val="FFFFFF" w:themeColor="background1"/>
                <w:lang w:val="es-ES" w:eastAsia="es-ES"/>
              </w:rPr>
              <w:t>FIRMAS DE AUTORIZACIÓN</w:t>
            </w:r>
          </w:p>
        </w:tc>
      </w:tr>
      <w:tr w:rsidR="009E2DE6" w:rsidRPr="00AB42E3" w14:paraId="6B6D7115" w14:textId="77777777" w:rsidTr="00AB42E3">
        <w:trPr>
          <w:cantSplit/>
          <w:trHeight w:val="513"/>
        </w:trPr>
        <w:tc>
          <w:tcPr>
            <w:tcW w:w="1323" w:type="dxa"/>
            <w:tcBorders>
              <w:top w:val="single" w:sz="4" w:space="0" w:color="auto"/>
              <w:left w:val="single" w:sz="4" w:space="0" w:color="auto"/>
              <w:bottom w:val="single" w:sz="4" w:space="0" w:color="auto"/>
              <w:right w:val="nil"/>
            </w:tcBorders>
            <w:shd w:val="clear" w:color="auto" w:fill="0070C0"/>
            <w:vAlign w:val="center"/>
          </w:tcPr>
          <w:p w14:paraId="7515128F" w14:textId="77777777" w:rsidR="009E2DE6" w:rsidRPr="00AB42E3" w:rsidRDefault="009E2DE6" w:rsidP="00AB42E3">
            <w:pPr>
              <w:jc w:val="center"/>
              <w:rPr>
                <w:color w:val="FFFFFF" w:themeColor="background1"/>
                <w:lang w:val="es-EC" w:eastAsia="es-ES"/>
              </w:rPr>
            </w:pPr>
          </w:p>
        </w:tc>
        <w:tc>
          <w:tcPr>
            <w:tcW w:w="2358" w:type="dxa"/>
            <w:tcBorders>
              <w:top w:val="single" w:sz="4" w:space="0" w:color="auto"/>
              <w:left w:val="single" w:sz="4" w:space="0" w:color="auto"/>
              <w:bottom w:val="single" w:sz="4" w:space="0" w:color="auto"/>
            </w:tcBorders>
            <w:shd w:val="clear" w:color="auto" w:fill="0070C0"/>
            <w:vAlign w:val="center"/>
          </w:tcPr>
          <w:p w14:paraId="4475EE7C" w14:textId="77777777" w:rsidR="009E2DE6" w:rsidRPr="00AB42E3" w:rsidRDefault="009E2DE6" w:rsidP="00AB42E3">
            <w:pPr>
              <w:spacing w:after="0"/>
              <w:jc w:val="center"/>
              <w:rPr>
                <w:b/>
                <w:bCs/>
                <w:color w:val="FFFFFF" w:themeColor="background1"/>
                <w:lang w:val="es-EC" w:eastAsia="es-ES"/>
              </w:rPr>
            </w:pPr>
            <w:r w:rsidRPr="00AB42E3">
              <w:rPr>
                <w:b/>
                <w:bCs/>
                <w:color w:val="FFFFFF" w:themeColor="background1"/>
                <w:lang w:val="es-EC" w:eastAsia="es-ES"/>
              </w:rPr>
              <w:t>Nombre</w:t>
            </w:r>
          </w:p>
        </w:tc>
        <w:tc>
          <w:tcPr>
            <w:tcW w:w="3123" w:type="dxa"/>
            <w:tcBorders>
              <w:bottom w:val="single" w:sz="4" w:space="0" w:color="auto"/>
            </w:tcBorders>
            <w:shd w:val="clear" w:color="auto" w:fill="0070C0"/>
            <w:vAlign w:val="center"/>
          </w:tcPr>
          <w:p w14:paraId="7B4AF2AB" w14:textId="77777777" w:rsidR="009E2DE6" w:rsidRPr="00AB42E3" w:rsidRDefault="009E2DE6" w:rsidP="00AB42E3">
            <w:pPr>
              <w:spacing w:after="0"/>
              <w:jc w:val="center"/>
              <w:rPr>
                <w:b/>
                <w:bCs/>
                <w:color w:val="FFFFFF" w:themeColor="background1"/>
                <w:lang w:val="es-EC" w:eastAsia="es-ES"/>
              </w:rPr>
            </w:pPr>
            <w:r w:rsidRPr="00AB42E3">
              <w:rPr>
                <w:b/>
                <w:bCs/>
                <w:color w:val="FFFFFF" w:themeColor="background1"/>
                <w:lang w:val="es-EC" w:eastAsia="es-ES"/>
              </w:rPr>
              <w:t>Cargo</w:t>
            </w:r>
          </w:p>
        </w:tc>
        <w:tc>
          <w:tcPr>
            <w:tcW w:w="1672" w:type="dxa"/>
            <w:tcBorders>
              <w:bottom w:val="single" w:sz="4" w:space="0" w:color="auto"/>
            </w:tcBorders>
            <w:shd w:val="clear" w:color="auto" w:fill="0070C0"/>
            <w:vAlign w:val="center"/>
          </w:tcPr>
          <w:p w14:paraId="054C9258" w14:textId="77777777" w:rsidR="009E2DE6" w:rsidRPr="00AB42E3" w:rsidRDefault="009E2DE6" w:rsidP="00AB42E3">
            <w:pPr>
              <w:spacing w:after="0"/>
              <w:jc w:val="center"/>
              <w:rPr>
                <w:b/>
                <w:bCs/>
                <w:color w:val="FFFFFF" w:themeColor="background1"/>
                <w:lang w:val="es-EC" w:eastAsia="es-ES"/>
              </w:rPr>
            </w:pPr>
            <w:r w:rsidRPr="00AB42E3">
              <w:rPr>
                <w:b/>
                <w:bCs/>
                <w:color w:val="FFFFFF" w:themeColor="background1"/>
                <w:lang w:val="es-EC" w:eastAsia="es-ES"/>
              </w:rPr>
              <w:t>Firma</w:t>
            </w:r>
          </w:p>
        </w:tc>
        <w:tc>
          <w:tcPr>
            <w:tcW w:w="1730" w:type="dxa"/>
            <w:tcBorders>
              <w:bottom w:val="single" w:sz="4" w:space="0" w:color="auto"/>
            </w:tcBorders>
            <w:shd w:val="clear" w:color="auto" w:fill="0070C0"/>
            <w:vAlign w:val="center"/>
          </w:tcPr>
          <w:p w14:paraId="6596F622" w14:textId="77777777" w:rsidR="009E2DE6" w:rsidRPr="00AB42E3" w:rsidRDefault="009E2DE6" w:rsidP="00AB42E3">
            <w:pPr>
              <w:spacing w:after="0"/>
              <w:jc w:val="center"/>
              <w:rPr>
                <w:b/>
                <w:bCs/>
                <w:color w:val="FFFFFF" w:themeColor="background1"/>
                <w:lang w:val="es-EC" w:eastAsia="es-ES"/>
              </w:rPr>
            </w:pPr>
            <w:r w:rsidRPr="00AB42E3">
              <w:rPr>
                <w:b/>
                <w:bCs/>
                <w:color w:val="FFFFFF" w:themeColor="background1"/>
                <w:lang w:val="es-EC" w:eastAsia="es-ES"/>
              </w:rPr>
              <w:t>Fecha</w:t>
            </w:r>
          </w:p>
        </w:tc>
      </w:tr>
      <w:tr w:rsidR="00D42D1F" w:rsidRPr="00AB42E3" w14:paraId="47530835" w14:textId="77777777" w:rsidTr="00AB42E3">
        <w:trPr>
          <w:cantSplit/>
          <w:trHeight w:val="805"/>
        </w:trPr>
        <w:tc>
          <w:tcPr>
            <w:tcW w:w="1323" w:type="dxa"/>
            <w:tcBorders>
              <w:top w:val="single" w:sz="4" w:space="0" w:color="auto"/>
            </w:tcBorders>
            <w:shd w:val="clear" w:color="auto" w:fill="0070C0"/>
            <w:vAlign w:val="center"/>
          </w:tcPr>
          <w:p w14:paraId="609820B2" w14:textId="77777777" w:rsidR="00D42D1F" w:rsidRPr="00AB42E3" w:rsidRDefault="00D42D1F" w:rsidP="00AB42E3">
            <w:pPr>
              <w:spacing w:after="0"/>
              <w:jc w:val="center"/>
              <w:rPr>
                <w:b/>
                <w:bCs/>
                <w:color w:val="FFFFFF" w:themeColor="background1"/>
                <w:lang w:val="es-EC" w:eastAsia="es-ES"/>
              </w:rPr>
            </w:pPr>
            <w:r w:rsidRPr="00AB42E3">
              <w:rPr>
                <w:b/>
                <w:bCs/>
                <w:color w:val="FFFFFF" w:themeColor="background1"/>
                <w:lang w:val="es-EC" w:eastAsia="es-ES"/>
              </w:rPr>
              <w:t>Elaborado</w:t>
            </w:r>
          </w:p>
        </w:tc>
        <w:tc>
          <w:tcPr>
            <w:tcW w:w="2358" w:type="dxa"/>
            <w:vAlign w:val="center"/>
          </w:tcPr>
          <w:p w14:paraId="472B466C" w14:textId="667A509D" w:rsidR="00D42D1F" w:rsidRPr="00AB42E3" w:rsidRDefault="005C3B74" w:rsidP="00AB42E3">
            <w:pPr>
              <w:jc w:val="center"/>
              <w:rPr>
                <w:lang w:val="es-EC" w:eastAsia="es-ES"/>
              </w:rPr>
            </w:pPr>
            <w:r>
              <w:rPr>
                <w:lang w:val="es-EC" w:eastAsia="es-ES"/>
              </w:rPr>
              <w:t>Junior Mallqui</w:t>
            </w:r>
          </w:p>
        </w:tc>
        <w:tc>
          <w:tcPr>
            <w:tcW w:w="3123" w:type="dxa"/>
            <w:vAlign w:val="center"/>
          </w:tcPr>
          <w:p w14:paraId="62397D71" w14:textId="0EB42E3C" w:rsidR="00D42D1F" w:rsidRPr="00AB42E3" w:rsidRDefault="003A6729" w:rsidP="00AB42E3">
            <w:pPr>
              <w:jc w:val="center"/>
              <w:rPr>
                <w:lang w:val="es-EC" w:eastAsia="es-ES"/>
              </w:rPr>
            </w:pPr>
            <w:r w:rsidRPr="003A6729">
              <w:t>Analista Funcional</w:t>
            </w:r>
          </w:p>
        </w:tc>
        <w:tc>
          <w:tcPr>
            <w:tcW w:w="1672" w:type="dxa"/>
            <w:vAlign w:val="center"/>
          </w:tcPr>
          <w:p w14:paraId="528E3A95" w14:textId="77777777" w:rsidR="00D42D1F" w:rsidRPr="00AB42E3" w:rsidRDefault="00D42D1F" w:rsidP="00AB42E3">
            <w:pPr>
              <w:jc w:val="center"/>
              <w:rPr>
                <w:lang w:val="es-EC" w:eastAsia="es-ES"/>
              </w:rPr>
            </w:pPr>
          </w:p>
        </w:tc>
        <w:tc>
          <w:tcPr>
            <w:tcW w:w="1730" w:type="dxa"/>
            <w:vAlign w:val="center"/>
          </w:tcPr>
          <w:p w14:paraId="356A3A80" w14:textId="4DC876CE" w:rsidR="00D42D1F" w:rsidRPr="00AB42E3" w:rsidRDefault="005C3B74" w:rsidP="00AB42E3">
            <w:pPr>
              <w:spacing w:after="0"/>
              <w:jc w:val="center"/>
              <w:rPr>
                <w:sz w:val="18"/>
                <w:lang w:val="es-EC" w:eastAsia="es-ES"/>
              </w:rPr>
            </w:pPr>
            <w:r>
              <w:rPr>
                <w:sz w:val="18"/>
                <w:lang w:val="es-EC" w:eastAsia="es-ES"/>
              </w:rPr>
              <w:t>01/07/2022</w:t>
            </w:r>
          </w:p>
        </w:tc>
      </w:tr>
      <w:tr w:rsidR="00240400" w:rsidRPr="00AB42E3" w14:paraId="51ECA55D" w14:textId="77777777" w:rsidTr="00AB42E3">
        <w:trPr>
          <w:cantSplit/>
          <w:trHeight w:val="805"/>
        </w:trPr>
        <w:tc>
          <w:tcPr>
            <w:tcW w:w="1323" w:type="dxa"/>
            <w:vMerge w:val="restart"/>
            <w:shd w:val="clear" w:color="auto" w:fill="0070C0"/>
            <w:vAlign w:val="center"/>
          </w:tcPr>
          <w:p w14:paraId="576EAC93" w14:textId="77777777" w:rsidR="00240400" w:rsidRPr="00AB42E3" w:rsidRDefault="00240400" w:rsidP="00AB42E3">
            <w:pPr>
              <w:spacing w:after="0"/>
              <w:jc w:val="center"/>
              <w:rPr>
                <w:b/>
                <w:bCs/>
                <w:color w:val="FFFFFF" w:themeColor="background1"/>
                <w:lang w:val="es-EC" w:eastAsia="es-ES"/>
              </w:rPr>
            </w:pPr>
            <w:r w:rsidRPr="00AB42E3">
              <w:rPr>
                <w:b/>
                <w:bCs/>
                <w:color w:val="FFFFFF" w:themeColor="background1"/>
                <w:lang w:val="es-EC" w:eastAsia="es-ES"/>
              </w:rPr>
              <w:t>Revisado</w:t>
            </w:r>
          </w:p>
        </w:tc>
        <w:tc>
          <w:tcPr>
            <w:tcW w:w="2358" w:type="dxa"/>
            <w:vAlign w:val="center"/>
          </w:tcPr>
          <w:p w14:paraId="4BDF5CA4" w14:textId="66ED146D" w:rsidR="00240400" w:rsidRPr="00EC2908" w:rsidRDefault="00240400" w:rsidP="00AB42E3">
            <w:pPr>
              <w:jc w:val="center"/>
              <w:rPr>
                <w:lang w:val="es-EC" w:eastAsia="es-ES"/>
              </w:rPr>
            </w:pPr>
          </w:p>
        </w:tc>
        <w:tc>
          <w:tcPr>
            <w:tcW w:w="3123" w:type="dxa"/>
            <w:vAlign w:val="center"/>
          </w:tcPr>
          <w:p w14:paraId="52F1E63B" w14:textId="146E4F83" w:rsidR="00240400" w:rsidRPr="00AB42E3" w:rsidRDefault="00240400" w:rsidP="00AB42E3">
            <w:pPr>
              <w:jc w:val="center"/>
              <w:rPr>
                <w:sz w:val="24"/>
                <w:szCs w:val="24"/>
                <w:lang w:val="es-EC" w:eastAsia="es-ES"/>
              </w:rPr>
            </w:pPr>
          </w:p>
        </w:tc>
        <w:tc>
          <w:tcPr>
            <w:tcW w:w="1672" w:type="dxa"/>
            <w:vAlign w:val="center"/>
          </w:tcPr>
          <w:p w14:paraId="251A396E" w14:textId="77777777" w:rsidR="00240400" w:rsidRPr="00AB42E3" w:rsidRDefault="00240400" w:rsidP="00AB42E3">
            <w:pPr>
              <w:jc w:val="center"/>
              <w:rPr>
                <w:lang w:val="es-EC" w:eastAsia="es-ES"/>
              </w:rPr>
            </w:pPr>
          </w:p>
        </w:tc>
        <w:tc>
          <w:tcPr>
            <w:tcW w:w="1730" w:type="dxa"/>
            <w:vAlign w:val="center"/>
          </w:tcPr>
          <w:p w14:paraId="7A19FC30" w14:textId="4C091B6F" w:rsidR="00240400" w:rsidRPr="00AB42E3" w:rsidRDefault="00240400" w:rsidP="00AB42E3">
            <w:pPr>
              <w:spacing w:after="0"/>
              <w:jc w:val="center"/>
            </w:pPr>
          </w:p>
        </w:tc>
      </w:tr>
      <w:tr w:rsidR="00240400" w:rsidRPr="00AB42E3" w14:paraId="44F67E87" w14:textId="77777777" w:rsidTr="00AB42E3">
        <w:trPr>
          <w:cantSplit/>
          <w:trHeight w:val="805"/>
        </w:trPr>
        <w:tc>
          <w:tcPr>
            <w:tcW w:w="1323" w:type="dxa"/>
            <w:vMerge/>
            <w:shd w:val="clear" w:color="auto" w:fill="0070C0"/>
            <w:vAlign w:val="center"/>
          </w:tcPr>
          <w:p w14:paraId="7E90B839" w14:textId="77777777" w:rsidR="00240400" w:rsidRPr="00AB42E3" w:rsidRDefault="00240400" w:rsidP="00AB42E3">
            <w:pPr>
              <w:spacing w:after="0"/>
              <w:jc w:val="center"/>
              <w:rPr>
                <w:b/>
                <w:bCs/>
                <w:color w:val="FFFFFF" w:themeColor="background1"/>
                <w:lang w:val="es-EC" w:eastAsia="es-ES"/>
              </w:rPr>
            </w:pPr>
          </w:p>
        </w:tc>
        <w:tc>
          <w:tcPr>
            <w:tcW w:w="2358" w:type="dxa"/>
            <w:vAlign w:val="center"/>
          </w:tcPr>
          <w:p w14:paraId="10F861F0" w14:textId="194E5D64" w:rsidR="00240400" w:rsidRPr="00EC2908" w:rsidRDefault="00240400" w:rsidP="00AB42E3">
            <w:pPr>
              <w:jc w:val="center"/>
              <w:rPr>
                <w:lang w:val="es-EC" w:eastAsia="es-ES"/>
              </w:rPr>
            </w:pPr>
          </w:p>
        </w:tc>
        <w:tc>
          <w:tcPr>
            <w:tcW w:w="3123" w:type="dxa"/>
            <w:vAlign w:val="center"/>
          </w:tcPr>
          <w:p w14:paraId="23D1F826" w14:textId="11F5AF2F" w:rsidR="00240400" w:rsidRPr="00AB42E3" w:rsidRDefault="00240400" w:rsidP="00AB42E3">
            <w:pPr>
              <w:jc w:val="center"/>
              <w:rPr>
                <w:sz w:val="24"/>
                <w:szCs w:val="24"/>
                <w:lang w:val="es-EC" w:eastAsia="es-ES"/>
              </w:rPr>
            </w:pPr>
          </w:p>
        </w:tc>
        <w:tc>
          <w:tcPr>
            <w:tcW w:w="1672" w:type="dxa"/>
            <w:vAlign w:val="center"/>
          </w:tcPr>
          <w:p w14:paraId="492999FA" w14:textId="77777777" w:rsidR="00240400" w:rsidRPr="00AB42E3" w:rsidRDefault="00240400" w:rsidP="00AB42E3">
            <w:pPr>
              <w:jc w:val="center"/>
              <w:rPr>
                <w:lang w:val="es-EC" w:eastAsia="es-ES"/>
              </w:rPr>
            </w:pPr>
          </w:p>
        </w:tc>
        <w:tc>
          <w:tcPr>
            <w:tcW w:w="1730" w:type="dxa"/>
            <w:vAlign w:val="center"/>
          </w:tcPr>
          <w:p w14:paraId="5C04F34B" w14:textId="30359083" w:rsidR="00240400" w:rsidRPr="00AB42E3" w:rsidRDefault="00240400" w:rsidP="00AB42E3">
            <w:pPr>
              <w:spacing w:after="0"/>
              <w:jc w:val="center"/>
            </w:pPr>
          </w:p>
        </w:tc>
      </w:tr>
      <w:tr w:rsidR="00240400" w:rsidRPr="00AB42E3" w14:paraId="2BDB1B47" w14:textId="77777777" w:rsidTr="00AB42E3">
        <w:trPr>
          <w:cantSplit/>
          <w:trHeight w:val="805"/>
        </w:trPr>
        <w:tc>
          <w:tcPr>
            <w:tcW w:w="1323" w:type="dxa"/>
            <w:vMerge/>
            <w:shd w:val="clear" w:color="auto" w:fill="0070C0"/>
            <w:vAlign w:val="center"/>
          </w:tcPr>
          <w:p w14:paraId="3F60EBAB" w14:textId="77777777" w:rsidR="00240400" w:rsidRPr="00AB42E3" w:rsidRDefault="00240400" w:rsidP="00AB42E3">
            <w:pPr>
              <w:spacing w:after="0"/>
              <w:jc w:val="center"/>
              <w:rPr>
                <w:b/>
                <w:bCs/>
                <w:color w:val="FFFFFF" w:themeColor="background1"/>
                <w:lang w:val="es-EC" w:eastAsia="es-ES"/>
              </w:rPr>
            </w:pPr>
          </w:p>
        </w:tc>
        <w:tc>
          <w:tcPr>
            <w:tcW w:w="2358" w:type="dxa"/>
            <w:vAlign w:val="center"/>
          </w:tcPr>
          <w:p w14:paraId="043DC4CF" w14:textId="60BB7B77" w:rsidR="00240400" w:rsidRPr="00AB42E3" w:rsidRDefault="00240400" w:rsidP="00AB42E3">
            <w:pPr>
              <w:jc w:val="center"/>
              <w:rPr>
                <w:lang w:val="es-EC" w:eastAsia="es-ES"/>
              </w:rPr>
            </w:pPr>
          </w:p>
        </w:tc>
        <w:tc>
          <w:tcPr>
            <w:tcW w:w="3123" w:type="dxa"/>
            <w:vAlign w:val="center"/>
          </w:tcPr>
          <w:p w14:paraId="50B3E9D4" w14:textId="2F30084F" w:rsidR="00240400" w:rsidRPr="00AB42E3" w:rsidRDefault="00240400" w:rsidP="00AB42E3">
            <w:pPr>
              <w:jc w:val="center"/>
              <w:rPr>
                <w:lang w:val="es-EC" w:eastAsia="es-ES"/>
              </w:rPr>
            </w:pPr>
          </w:p>
        </w:tc>
        <w:tc>
          <w:tcPr>
            <w:tcW w:w="1672" w:type="dxa"/>
            <w:vAlign w:val="center"/>
          </w:tcPr>
          <w:p w14:paraId="211E3F70" w14:textId="77777777" w:rsidR="00240400" w:rsidRPr="00AB42E3" w:rsidRDefault="00240400" w:rsidP="00AB42E3">
            <w:pPr>
              <w:jc w:val="center"/>
              <w:rPr>
                <w:lang w:val="es-EC" w:eastAsia="es-ES"/>
              </w:rPr>
            </w:pPr>
          </w:p>
        </w:tc>
        <w:tc>
          <w:tcPr>
            <w:tcW w:w="1730" w:type="dxa"/>
            <w:vAlign w:val="center"/>
          </w:tcPr>
          <w:p w14:paraId="207461DD" w14:textId="6E618B75" w:rsidR="00240400" w:rsidRPr="00AB42E3" w:rsidRDefault="00240400" w:rsidP="00AB42E3">
            <w:pPr>
              <w:spacing w:after="0"/>
              <w:jc w:val="center"/>
            </w:pPr>
          </w:p>
        </w:tc>
      </w:tr>
      <w:tr w:rsidR="00240400" w:rsidRPr="00AB42E3" w14:paraId="728649E2" w14:textId="77777777" w:rsidTr="00AB42E3">
        <w:trPr>
          <w:cantSplit/>
          <w:trHeight w:val="805"/>
        </w:trPr>
        <w:tc>
          <w:tcPr>
            <w:tcW w:w="1323" w:type="dxa"/>
            <w:vMerge/>
            <w:shd w:val="clear" w:color="auto" w:fill="0070C0"/>
            <w:vAlign w:val="center"/>
          </w:tcPr>
          <w:p w14:paraId="151964DC" w14:textId="77777777" w:rsidR="00240400" w:rsidRPr="00AB42E3" w:rsidRDefault="00240400" w:rsidP="00AB42E3">
            <w:pPr>
              <w:spacing w:after="0"/>
              <w:jc w:val="center"/>
              <w:rPr>
                <w:b/>
                <w:bCs/>
                <w:color w:val="FFFFFF" w:themeColor="background1"/>
                <w:lang w:val="es-EC" w:eastAsia="es-ES"/>
              </w:rPr>
            </w:pPr>
          </w:p>
        </w:tc>
        <w:tc>
          <w:tcPr>
            <w:tcW w:w="2358" w:type="dxa"/>
            <w:vAlign w:val="center"/>
          </w:tcPr>
          <w:p w14:paraId="0A3F1654" w14:textId="7B17779E" w:rsidR="00240400" w:rsidRPr="00AB42E3" w:rsidRDefault="00240400" w:rsidP="00AB42E3">
            <w:pPr>
              <w:jc w:val="center"/>
              <w:rPr>
                <w:lang w:val="es-EC" w:eastAsia="es-ES"/>
              </w:rPr>
            </w:pPr>
          </w:p>
        </w:tc>
        <w:tc>
          <w:tcPr>
            <w:tcW w:w="3123" w:type="dxa"/>
            <w:vAlign w:val="center"/>
          </w:tcPr>
          <w:p w14:paraId="31485627" w14:textId="26FAB5A6" w:rsidR="00240400" w:rsidRPr="00AB42E3" w:rsidRDefault="00240400" w:rsidP="00AB42E3">
            <w:pPr>
              <w:jc w:val="center"/>
            </w:pPr>
          </w:p>
        </w:tc>
        <w:tc>
          <w:tcPr>
            <w:tcW w:w="1672" w:type="dxa"/>
            <w:vAlign w:val="center"/>
          </w:tcPr>
          <w:p w14:paraId="3F1DF481" w14:textId="77777777" w:rsidR="00240400" w:rsidRPr="00AB42E3" w:rsidRDefault="00240400" w:rsidP="00AB42E3">
            <w:pPr>
              <w:jc w:val="center"/>
              <w:rPr>
                <w:lang w:val="es-EC" w:eastAsia="es-ES"/>
              </w:rPr>
            </w:pPr>
          </w:p>
        </w:tc>
        <w:tc>
          <w:tcPr>
            <w:tcW w:w="1730" w:type="dxa"/>
            <w:vAlign w:val="center"/>
          </w:tcPr>
          <w:p w14:paraId="7B39C6A3" w14:textId="137C69FC" w:rsidR="00240400" w:rsidRPr="00AB42E3" w:rsidRDefault="00240400" w:rsidP="00AB42E3">
            <w:pPr>
              <w:spacing w:after="0"/>
              <w:jc w:val="center"/>
            </w:pPr>
          </w:p>
        </w:tc>
      </w:tr>
      <w:tr w:rsidR="00D42D1F" w:rsidRPr="00AB42E3" w14:paraId="4A0E4315" w14:textId="77777777" w:rsidTr="00AB42E3">
        <w:trPr>
          <w:cantSplit/>
          <w:trHeight w:val="805"/>
        </w:trPr>
        <w:tc>
          <w:tcPr>
            <w:tcW w:w="1323" w:type="dxa"/>
            <w:shd w:val="clear" w:color="auto" w:fill="0070C0"/>
            <w:vAlign w:val="center"/>
          </w:tcPr>
          <w:p w14:paraId="0FB22AEB" w14:textId="77777777" w:rsidR="00D42D1F" w:rsidRPr="00AB42E3" w:rsidRDefault="00D42D1F" w:rsidP="00AB42E3">
            <w:pPr>
              <w:spacing w:after="0"/>
              <w:jc w:val="center"/>
              <w:rPr>
                <w:b/>
                <w:bCs/>
                <w:color w:val="FFFFFF" w:themeColor="background1"/>
                <w:lang w:val="es-EC" w:eastAsia="es-ES"/>
              </w:rPr>
            </w:pPr>
            <w:r w:rsidRPr="00AB42E3">
              <w:rPr>
                <w:b/>
                <w:bCs/>
                <w:color w:val="FFFFFF" w:themeColor="background1"/>
                <w:lang w:val="es-EC" w:eastAsia="es-ES"/>
              </w:rPr>
              <w:t>Aprobado</w:t>
            </w:r>
          </w:p>
        </w:tc>
        <w:tc>
          <w:tcPr>
            <w:tcW w:w="2358" w:type="dxa"/>
            <w:vAlign w:val="center"/>
          </w:tcPr>
          <w:p w14:paraId="41252EB8" w14:textId="3656B1AA" w:rsidR="00D42D1F" w:rsidRPr="00AB42E3" w:rsidRDefault="00D42D1F" w:rsidP="00AB42E3">
            <w:pPr>
              <w:jc w:val="center"/>
              <w:rPr>
                <w:lang w:val="es-EC" w:eastAsia="es-ES"/>
              </w:rPr>
            </w:pPr>
          </w:p>
        </w:tc>
        <w:tc>
          <w:tcPr>
            <w:tcW w:w="3123" w:type="dxa"/>
            <w:vAlign w:val="center"/>
          </w:tcPr>
          <w:p w14:paraId="4A7E2F45" w14:textId="2BDC1D24" w:rsidR="00D42D1F" w:rsidRPr="00AB42E3" w:rsidRDefault="00D42D1F" w:rsidP="00AB42E3">
            <w:pPr>
              <w:jc w:val="center"/>
              <w:rPr>
                <w:lang w:val="es-EC" w:eastAsia="es-ES"/>
              </w:rPr>
            </w:pPr>
          </w:p>
        </w:tc>
        <w:tc>
          <w:tcPr>
            <w:tcW w:w="1672" w:type="dxa"/>
            <w:vAlign w:val="center"/>
          </w:tcPr>
          <w:p w14:paraId="65E84F84" w14:textId="77777777" w:rsidR="00D42D1F" w:rsidRPr="00AB42E3" w:rsidRDefault="00D42D1F" w:rsidP="00AB42E3">
            <w:pPr>
              <w:jc w:val="center"/>
              <w:rPr>
                <w:lang w:val="es-EC" w:eastAsia="es-ES"/>
              </w:rPr>
            </w:pPr>
          </w:p>
        </w:tc>
        <w:tc>
          <w:tcPr>
            <w:tcW w:w="1730" w:type="dxa"/>
            <w:vAlign w:val="center"/>
          </w:tcPr>
          <w:p w14:paraId="1C3F78E9" w14:textId="4E54F231" w:rsidR="00D42D1F" w:rsidRPr="00AB42E3" w:rsidRDefault="00D42D1F" w:rsidP="00AB42E3">
            <w:pPr>
              <w:spacing w:after="0"/>
              <w:jc w:val="center"/>
            </w:pPr>
          </w:p>
        </w:tc>
      </w:tr>
    </w:tbl>
    <w:p w14:paraId="3BA92864" w14:textId="378F98DB" w:rsidR="00C2612B" w:rsidRPr="00C2612B" w:rsidRDefault="00840564" w:rsidP="00C2612B">
      <w:r>
        <w:rPr>
          <w:rFonts w:ascii="Verdana" w:hAnsi="Verdana"/>
          <w:b/>
          <w:bCs/>
          <w:sz w:val="28"/>
        </w:rPr>
        <w:br w:type="page"/>
      </w:r>
    </w:p>
    <w:p w14:paraId="61610C0A" w14:textId="4CCC20BA" w:rsidR="000651A2" w:rsidRDefault="00C75920">
      <w:pPr>
        <w:pStyle w:val="TDC1"/>
        <w:tabs>
          <w:tab w:val="right" w:leader="dot" w:pos="10456"/>
        </w:tabs>
        <w:rPr>
          <w:rFonts w:asciiTheme="minorHAnsi" w:eastAsiaTheme="minorEastAsia" w:hAnsiTheme="minorHAnsi" w:cstheme="minorBidi"/>
          <w:b w:val="0"/>
          <w:bCs w:val="0"/>
          <w:i w:val="0"/>
          <w:iCs w:val="0"/>
          <w:noProof/>
          <w:sz w:val="22"/>
          <w:szCs w:val="22"/>
          <w:lang w:eastAsia="es-PE"/>
        </w:rPr>
      </w:pPr>
      <w:r>
        <w:rPr>
          <w:sz w:val="24"/>
        </w:rPr>
        <w:lastRenderedPageBreak/>
        <w:fldChar w:fldCharType="begin"/>
      </w:r>
      <w:r>
        <w:rPr>
          <w:sz w:val="24"/>
        </w:rPr>
        <w:instrText xml:space="preserve"> TOC \o "1-6" \h \z \u </w:instrText>
      </w:r>
      <w:r>
        <w:rPr>
          <w:sz w:val="24"/>
        </w:rPr>
        <w:fldChar w:fldCharType="separate"/>
      </w:r>
      <w:hyperlink w:anchor="_Toc92839633" w:history="1">
        <w:r w:rsidR="00C371D8">
          <w:rPr>
            <w:rStyle w:val="Hipervnculo"/>
            <w:rFonts w:cstheme="minorHAnsi"/>
            <w:noProof/>
          </w:rPr>
          <w:t>Gestion de pedidos</w:t>
        </w:r>
        <w:r w:rsidR="000651A2">
          <w:rPr>
            <w:noProof/>
            <w:webHidden/>
          </w:rPr>
          <w:tab/>
        </w:r>
        <w:r w:rsidR="000651A2">
          <w:rPr>
            <w:noProof/>
            <w:webHidden/>
          </w:rPr>
          <w:fldChar w:fldCharType="begin"/>
        </w:r>
        <w:r w:rsidR="000651A2">
          <w:rPr>
            <w:noProof/>
            <w:webHidden/>
          </w:rPr>
          <w:instrText xml:space="preserve"> PAGEREF _Toc92839633 \h </w:instrText>
        </w:r>
        <w:r w:rsidR="000651A2">
          <w:rPr>
            <w:noProof/>
            <w:webHidden/>
          </w:rPr>
        </w:r>
        <w:r w:rsidR="000651A2">
          <w:rPr>
            <w:noProof/>
            <w:webHidden/>
          </w:rPr>
          <w:fldChar w:fldCharType="separate"/>
        </w:r>
        <w:r w:rsidR="000651A2">
          <w:rPr>
            <w:noProof/>
            <w:webHidden/>
          </w:rPr>
          <w:t>1</w:t>
        </w:r>
        <w:r w:rsidR="000651A2">
          <w:rPr>
            <w:noProof/>
            <w:webHidden/>
          </w:rPr>
          <w:fldChar w:fldCharType="end"/>
        </w:r>
      </w:hyperlink>
    </w:p>
    <w:p w14:paraId="6317C44E" w14:textId="77777777" w:rsidR="000651A2" w:rsidRDefault="00000000">
      <w:pPr>
        <w:pStyle w:val="TDC1"/>
        <w:tabs>
          <w:tab w:val="left" w:pos="440"/>
          <w:tab w:val="right" w:leader="dot" w:pos="10456"/>
        </w:tabs>
        <w:rPr>
          <w:rFonts w:asciiTheme="minorHAnsi" w:eastAsiaTheme="minorEastAsia" w:hAnsiTheme="minorHAnsi" w:cstheme="minorBidi"/>
          <w:b w:val="0"/>
          <w:bCs w:val="0"/>
          <w:i w:val="0"/>
          <w:iCs w:val="0"/>
          <w:noProof/>
          <w:sz w:val="22"/>
          <w:szCs w:val="22"/>
          <w:lang w:eastAsia="es-PE"/>
        </w:rPr>
      </w:pPr>
      <w:hyperlink w:anchor="_Toc92839634" w:history="1">
        <w:r w:rsidR="000651A2" w:rsidRPr="003E751D">
          <w:rPr>
            <w:rStyle w:val="Hipervnculo"/>
            <w:noProof/>
          </w:rPr>
          <w:t>1.</w:t>
        </w:r>
        <w:r w:rsidR="000651A2">
          <w:rPr>
            <w:rFonts w:asciiTheme="minorHAnsi" w:eastAsiaTheme="minorEastAsia" w:hAnsiTheme="minorHAnsi" w:cstheme="minorBidi"/>
            <w:b w:val="0"/>
            <w:bCs w:val="0"/>
            <w:i w:val="0"/>
            <w:iCs w:val="0"/>
            <w:noProof/>
            <w:sz w:val="22"/>
            <w:szCs w:val="22"/>
            <w:lang w:eastAsia="es-PE"/>
          </w:rPr>
          <w:tab/>
        </w:r>
        <w:r w:rsidR="000651A2" w:rsidRPr="003E751D">
          <w:rPr>
            <w:rStyle w:val="Hipervnculo"/>
            <w:noProof/>
          </w:rPr>
          <w:t>Definiciones</w:t>
        </w:r>
        <w:r w:rsidR="000651A2">
          <w:rPr>
            <w:noProof/>
            <w:webHidden/>
          </w:rPr>
          <w:tab/>
        </w:r>
        <w:r w:rsidR="000651A2">
          <w:rPr>
            <w:noProof/>
            <w:webHidden/>
          </w:rPr>
          <w:fldChar w:fldCharType="begin"/>
        </w:r>
        <w:r w:rsidR="000651A2">
          <w:rPr>
            <w:noProof/>
            <w:webHidden/>
          </w:rPr>
          <w:instrText xml:space="preserve"> PAGEREF _Toc92839634 \h </w:instrText>
        </w:r>
        <w:r w:rsidR="000651A2">
          <w:rPr>
            <w:noProof/>
            <w:webHidden/>
          </w:rPr>
        </w:r>
        <w:r w:rsidR="000651A2">
          <w:rPr>
            <w:noProof/>
            <w:webHidden/>
          </w:rPr>
          <w:fldChar w:fldCharType="separate"/>
        </w:r>
        <w:r w:rsidR="000651A2">
          <w:rPr>
            <w:noProof/>
            <w:webHidden/>
          </w:rPr>
          <w:t>4</w:t>
        </w:r>
        <w:r w:rsidR="000651A2">
          <w:rPr>
            <w:noProof/>
            <w:webHidden/>
          </w:rPr>
          <w:fldChar w:fldCharType="end"/>
        </w:r>
      </w:hyperlink>
    </w:p>
    <w:p w14:paraId="3129443B" w14:textId="14DB5861" w:rsidR="000651A2" w:rsidRDefault="00000000">
      <w:pPr>
        <w:pStyle w:val="TDC1"/>
        <w:tabs>
          <w:tab w:val="left" w:pos="440"/>
          <w:tab w:val="right" w:leader="dot" w:pos="10456"/>
        </w:tabs>
        <w:rPr>
          <w:rFonts w:asciiTheme="minorHAnsi" w:eastAsiaTheme="minorEastAsia" w:hAnsiTheme="minorHAnsi" w:cstheme="minorBidi"/>
          <w:b w:val="0"/>
          <w:bCs w:val="0"/>
          <w:i w:val="0"/>
          <w:iCs w:val="0"/>
          <w:noProof/>
          <w:sz w:val="22"/>
          <w:szCs w:val="22"/>
          <w:lang w:eastAsia="es-PE"/>
        </w:rPr>
      </w:pPr>
      <w:hyperlink w:anchor="_Toc92839636" w:history="1">
        <w:r w:rsidR="008163D2">
          <w:rPr>
            <w:rStyle w:val="Hipervnculo"/>
            <w:noProof/>
          </w:rPr>
          <w:t>2</w:t>
        </w:r>
        <w:r w:rsidR="000651A2" w:rsidRPr="003E751D">
          <w:rPr>
            <w:rStyle w:val="Hipervnculo"/>
            <w:noProof/>
          </w:rPr>
          <w:t>.</w:t>
        </w:r>
        <w:r w:rsidR="000651A2">
          <w:rPr>
            <w:rFonts w:asciiTheme="minorHAnsi" w:eastAsiaTheme="minorEastAsia" w:hAnsiTheme="minorHAnsi" w:cstheme="minorBidi"/>
            <w:b w:val="0"/>
            <w:bCs w:val="0"/>
            <w:i w:val="0"/>
            <w:iCs w:val="0"/>
            <w:noProof/>
            <w:sz w:val="22"/>
            <w:szCs w:val="22"/>
            <w:lang w:eastAsia="es-PE"/>
          </w:rPr>
          <w:tab/>
        </w:r>
        <w:r w:rsidR="000651A2" w:rsidRPr="003E751D">
          <w:rPr>
            <w:rStyle w:val="Hipervnculo"/>
            <w:noProof/>
          </w:rPr>
          <w:t>Detalle de Requerimientos</w:t>
        </w:r>
        <w:r w:rsidR="000651A2">
          <w:rPr>
            <w:noProof/>
            <w:webHidden/>
          </w:rPr>
          <w:tab/>
        </w:r>
        <w:r w:rsidR="00424F5A">
          <w:rPr>
            <w:noProof/>
            <w:webHidden/>
          </w:rPr>
          <w:t>4</w:t>
        </w:r>
      </w:hyperlink>
    </w:p>
    <w:p w14:paraId="172B571D" w14:textId="798C4679" w:rsidR="000651A2" w:rsidRDefault="00000000">
      <w:pPr>
        <w:pStyle w:val="TDC2"/>
        <w:tabs>
          <w:tab w:val="left" w:pos="1540"/>
          <w:tab w:val="right" w:leader="dot" w:pos="10456"/>
        </w:tabs>
        <w:rPr>
          <w:rFonts w:asciiTheme="minorHAnsi" w:eastAsiaTheme="minorEastAsia" w:hAnsiTheme="minorHAnsi" w:cstheme="minorBidi"/>
          <w:b w:val="0"/>
          <w:bCs w:val="0"/>
          <w:noProof/>
          <w:sz w:val="22"/>
          <w:lang w:eastAsia="es-PE"/>
        </w:rPr>
      </w:pPr>
      <w:hyperlink w:anchor="_Toc92839637" w:history="1">
        <w:r w:rsidR="000651A2" w:rsidRPr="003E751D">
          <w:rPr>
            <w:rStyle w:val="Hipervnculo"/>
            <w:noProof/>
          </w:rPr>
          <w:t>Proceso 1:</w:t>
        </w:r>
        <w:r w:rsidR="000651A2">
          <w:rPr>
            <w:rFonts w:asciiTheme="minorHAnsi" w:eastAsiaTheme="minorEastAsia" w:hAnsiTheme="minorHAnsi" w:cstheme="minorBidi"/>
            <w:b w:val="0"/>
            <w:bCs w:val="0"/>
            <w:noProof/>
            <w:sz w:val="22"/>
            <w:lang w:eastAsia="es-PE"/>
          </w:rPr>
          <w:tab/>
        </w:r>
        <w:r w:rsidR="008163D2">
          <w:rPr>
            <w:rFonts w:asciiTheme="minorHAnsi" w:eastAsiaTheme="minorEastAsia" w:hAnsiTheme="minorHAnsi" w:cstheme="minorBidi"/>
            <w:b w:val="0"/>
            <w:bCs w:val="0"/>
            <w:noProof/>
            <w:sz w:val="22"/>
            <w:lang w:eastAsia="es-PE"/>
          </w:rPr>
          <w:t>Migracion de las transacciones de citas del sistema Square a PiononoWebA</w:t>
        </w:r>
        <w:r w:rsidR="007D34AB">
          <w:rPr>
            <w:rFonts w:asciiTheme="minorHAnsi" w:eastAsiaTheme="minorEastAsia" w:hAnsiTheme="minorHAnsi" w:cstheme="minorBidi"/>
            <w:b w:val="0"/>
            <w:bCs w:val="0"/>
            <w:noProof/>
            <w:sz w:val="22"/>
            <w:lang w:eastAsia="es-PE"/>
          </w:rPr>
          <w:t>p</w:t>
        </w:r>
        <w:r w:rsidR="008163D2">
          <w:rPr>
            <w:rFonts w:asciiTheme="minorHAnsi" w:eastAsiaTheme="minorEastAsia" w:hAnsiTheme="minorHAnsi" w:cstheme="minorBidi"/>
            <w:b w:val="0"/>
            <w:bCs w:val="0"/>
            <w:noProof/>
            <w:sz w:val="22"/>
            <w:lang w:eastAsia="es-PE"/>
          </w:rPr>
          <w:t>p</w:t>
        </w:r>
        <w:r w:rsidR="000651A2">
          <w:rPr>
            <w:noProof/>
            <w:webHidden/>
          </w:rPr>
          <w:tab/>
        </w:r>
        <w:r w:rsidR="00424F5A">
          <w:rPr>
            <w:noProof/>
            <w:webHidden/>
          </w:rPr>
          <w:t>4</w:t>
        </w:r>
      </w:hyperlink>
    </w:p>
    <w:p w14:paraId="74B9B88B" w14:textId="4D3F46A4" w:rsidR="000651A2" w:rsidRDefault="00000000">
      <w:pPr>
        <w:pStyle w:val="TDC4"/>
        <w:tabs>
          <w:tab w:val="left" w:pos="1540"/>
          <w:tab w:val="right" w:leader="dot" w:pos="10456"/>
        </w:tabs>
        <w:rPr>
          <w:rFonts w:eastAsiaTheme="minorEastAsia" w:cstheme="minorBidi"/>
          <w:noProof/>
          <w:sz w:val="22"/>
          <w:szCs w:val="22"/>
          <w:lang w:eastAsia="es-PE"/>
        </w:rPr>
      </w:pPr>
      <w:hyperlink w:anchor="_Toc92839638" w:history="1">
        <w:r w:rsidR="000651A2" w:rsidRPr="003E751D">
          <w:rPr>
            <w:rStyle w:val="Hipervnculo"/>
            <w:b/>
            <w:noProof/>
            <w14:scene3d>
              <w14:camera w14:prst="orthographicFront"/>
              <w14:lightRig w14:rig="threePt" w14:dir="t">
                <w14:rot w14:lat="0" w14:lon="0" w14:rev="0"/>
              </w14:lightRig>
            </w14:scene3d>
          </w:rPr>
          <w:t>RF - 01:</w:t>
        </w:r>
        <w:r w:rsidR="000651A2">
          <w:rPr>
            <w:rFonts w:eastAsiaTheme="minorEastAsia" w:cstheme="minorBidi"/>
            <w:noProof/>
            <w:sz w:val="22"/>
            <w:szCs w:val="22"/>
            <w:lang w:eastAsia="es-PE"/>
          </w:rPr>
          <w:tab/>
        </w:r>
        <w:r w:rsidR="007D34AB">
          <w:rPr>
            <w:rFonts w:eastAsiaTheme="minorEastAsia" w:cstheme="minorBidi"/>
            <w:noProof/>
            <w:sz w:val="22"/>
            <w:szCs w:val="22"/>
            <w:lang w:eastAsia="es-PE"/>
          </w:rPr>
          <w:t>Migracion de las transacciones de citas del sistema Square a las tablas PiononoWebApp</w:t>
        </w:r>
        <w:r w:rsidR="000651A2">
          <w:rPr>
            <w:noProof/>
            <w:webHidden/>
          </w:rPr>
          <w:tab/>
        </w:r>
        <w:r w:rsidR="00424F5A">
          <w:rPr>
            <w:noProof/>
            <w:webHidden/>
          </w:rPr>
          <w:t>5</w:t>
        </w:r>
      </w:hyperlink>
    </w:p>
    <w:p w14:paraId="13E99181" w14:textId="1E397E4B" w:rsidR="000651A2" w:rsidRDefault="00000000">
      <w:pPr>
        <w:pStyle w:val="TDC6"/>
        <w:tabs>
          <w:tab w:val="left" w:pos="2079"/>
          <w:tab w:val="right" w:leader="dot" w:pos="10456"/>
        </w:tabs>
        <w:rPr>
          <w:rFonts w:eastAsiaTheme="minorEastAsia" w:cstheme="minorBidi"/>
          <w:noProof/>
          <w:sz w:val="22"/>
          <w:szCs w:val="22"/>
          <w:lang w:eastAsia="es-PE"/>
        </w:rPr>
      </w:pPr>
      <w:hyperlink w:anchor="_Toc92839639" w:history="1">
        <w:r w:rsidR="000651A2" w:rsidRPr="003E751D">
          <w:rPr>
            <w:rStyle w:val="Hipervnculo"/>
            <w:b/>
            <w:noProof/>
          </w:rPr>
          <w:t>SUBRF-1:</w:t>
        </w:r>
        <w:r w:rsidR="000651A2">
          <w:rPr>
            <w:rFonts w:eastAsiaTheme="minorEastAsia" w:cstheme="minorBidi"/>
            <w:noProof/>
            <w:sz w:val="22"/>
            <w:szCs w:val="22"/>
            <w:lang w:eastAsia="es-PE"/>
          </w:rPr>
          <w:tab/>
        </w:r>
        <w:r w:rsidR="007D34AB">
          <w:rPr>
            <w:rFonts w:eastAsiaTheme="minorEastAsia" w:cstheme="minorBidi"/>
            <w:noProof/>
            <w:sz w:val="22"/>
            <w:szCs w:val="22"/>
            <w:lang w:eastAsia="es-PE"/>
          </w:rPr>
          <w:t>Migracion de las transacciones del modulo de citas de Square</w:t>
        </w:r>
        <w:r w:rsidR="000651A2">
          <w:rPr>
            <w:noProof/>
            <w:webHidden/>
          </w:rPr>
          <w:tab/>
        </w:r>
        <w:r w:rsidR="00424F5A">
          <w:rPr>
            <w:noProof/>
            <w:webHidden/>
          </w:rPr>
          <w:t>5</w:t>
        </w:r>
      </w:hyperlink>
    </w:p>
    <w:p w14:paraId="027FAFA6" w14:textId="1EAECF60" w:rsidR="000651A2" w:rsidRDefault="00000000">
      <w:pPr>
        <w:pStyle w:val="TDC6"/>
        <w:tabs>
          <w:tab w:val="left" w:pos="2079"/>
          <w:tab w:val="right" w:leader="dot" w:pos="10456"/>
        </w:tabs>
        <w:rPr>
          <w:rFonts w:eastAsiaTheme="minorEastAsia" w:cstheme="minorBidi"/>
          <w:noProof/>
          <w:sz w:val="22"/>
          <w:szCs w:val="22"/>
          <w:lang w:eastAsia="es-PE"/>
        </w:rPr>
      </w:pPr>
      <w:hyperlink w:anchor="_Toc92839640" w:history="1">
        <w:r w:rsidR="000651A2" w:rsidRPr="003E751D">
          <w:rPr>
            <w:rStyle w:val="Hipervnculo"/>
            <w:b/>
            <w:noProof/>
          </w:rPr>
          <w:t>SUBRF-2:</w:t>
        </w:r>
        <w:r w:rsidR="000651A2">
          <w:rPr>
            <w:rFonts w:eastAsiaTheme="minorEastAsia" w:cstheme="minorBidi"/>
            <w:noProof/>
            <w:sz w:val="22"/>
            <w:szCs w:val="22"/>
            <w:lang w:eastAsia="es-PE"/>
          </w:rPr>
          <w:tab/>
        </w:r>
        <w:r w:rsidR="007D34AB">
          <w:rPr>
            <w:rStyle w:val="Hipervnculo"/>
            <w:noProof/>
          </w:rPr>
          <w:t>Procesamiento de la informacion migrada</w:t>
        </w:r>
        <w:r w:rsidR="000651A2">
          <w:rPr>
            <w:noProof/>
            <w:webHidden/>
          </w:rPr>
          <w:tab/>
        </w:r>
        <w:r w:rsidR="000651A2">
          <w:rPr>
            <w:noProof/>
            <w:webHidden/>
          </w:rPr>
          <w:fldChar w:fldCharType="begin"/>
        </w:r>
        <w:r w:rsidR="000651A2">
          <w:rPr>
            <w:noProof/>
            <w:webHidden/>
          </w:rPr>
          <w:instrText xml:space="preserve"> PAGEREF _Toc92839640 \h </w:instrText>
        </w:r>
        <w:r w:rsidR="000651A2">
          <w:rPr>
            <w:noProof/>
            <w:webHidden/>
          </w:rPr>
        </w:r>
        <w:r w:rsidR="000651A2">
          <w:rPr>
            <w:noProof/>
            <w:webHidden/>
          </w:rPr>
          <w:fldChar w:fldCharType="separate"/>
        </w:r>
        <w:r w:rsidR="000651A2">
          <w:rPr>
            <w:noProof/>
            <w:webHidden/>
          </w:rPr>
          <w:t>7</w:t>
        </w:r>
        <w:r w:rsidR="000651A2">
          <w:rPr>
            <w:noProof/>
            <w:webHidden/>
          </w:rPr>
          <w:fldChar w:fldCharType="end"/>
        </w:r>
      </w:hyperlink>
    </w:p>
    <w:p w14:paraId="7782261A" w14:textId="136DAF29" w:rsidR="000651A2" w:rsidRDefault="00000000">
      <w:pPr>
        <w:pStyle w:val="TDC2"/>
        <w:tabs>
          <w:tab w:val="left" w:pos="1540"/>
          <w:tab w:val="right" w:leader="dot" w:pos="10456"/>
        </w:tabs>
        <w:rPr>
          <w:rFonts w:asciiTheme="minorHAnsi" w:eastAsiaTheme="minorEastAsia" w:hAnsiTheme="minorHAnsi" w:cstheme="minorBidi"/>
          <w:b w:val="0"/>
          <w:bCs w:val="0"/>
          <w:noProof/>
          <w:sz w:val="22"/>
          <w:lang w:eastAsia="es-PE"/>
        </w:rPr>
      </w:pPr>
      <w:hyperlink w:anchor="_Toc92839641" w:history="1">
        <w:r w:rsidR="000651A2" w:rsidRPr="003E751D">
          <w:rPr>
            <w:rStyle w:val="Hipervnculo"/>
            <w:noProof/>
          </w:rPr>
          <w:t>Proceso 2:</w:t>
        </w:r>
        <w:r w:rsidR="000651A2">
          <w:rPr>
            <w:rFonts w:asciiTheme="minorHAnsi" w:eastAsiaTheme="minorEastAsia" w:hAnsiTheme="minorHAnsi" w:cstheme="minorBidi"/>
            <w:b w:val="0"/>
            <w:bCs w:val="0"/>
            <w:noProof/>
            <w:sz w:val="22"/>
            <w:lang w:eastAsia="es-PE"/>
          </w:rPr>
          <w:tab/>
        </w:r>
        <w:r w:rsidR="007D34AB">
          <w:rPr>
            <w:rStyle w:val="Hipervnculo"/>
            <w:noProof/>
            <w:lang w:eastAsia="es-PE"/>
          </w:rPr>
          <w:t>Ingreso al sistema - Login</w:t>
        </w:r>
        <w:r w:rsidR="000651A2">
          <w:rPr>
            <w:noProof/>
            <w:webHidden/>
          </w:rPr>
          <w:tab/>
        </w:r>
        <w:r w:rsidR="00424F5A">
          <w:rPr>
            <w:noProof/>
            <w:webHidden/>
          </w:rPr>
          <w:t>8</w:t>
        </w:r>
      </w:hyperlink>
    </w:p>
    <w:p w14:paraId="56FCB97E" w14:textId="08D0B323" w:rsidR="000651A2" w:rsidRDefault="00000000">
      <w:pPr>
        <w:pStyle w:val="TDC4"/>
        <w:tabs>
          <w:tab w:val="left" w:pos="1540"/>
          <w:tab w:val="right" w:leader="dot" w:pos="10456"/>
        </w:tabs>
        <w:rPr>
          <w:rFonts w:eastAsiaTheme="minorEastAsia" w:cstheme="minorBidi"/>
          <w:noProof/>
          <w:sz w:val="22"/>
          <w:szCs w:val="22"/>
          <w:lang w:eastAsia="es-PE"/>
        </w:rPr>
      </w:pPr>
      <w:hyperlink w:anchor="_Toc92839642" w:history="1">
        <w:r w:rsidR="000651A2" w:rsidRPr="003E751D">
          <w:rPr>
            <w:rStyle w:val="Hipervnculo"/>
            <w:b/>
            <w:noProof/>
            <w14:scene3d>
              <w14:camera w14:prst="orthographicFront"/>
              <w14:lightRig w14:rig="threePt" w14:dir="t">
                <w14:rot w14:lat="0" w14:lon="0" w14:rev="0"/>
              </w14:lightRig>
            </w14:scene3d>
          </w:rPr>
          <w:t>RF - 02:</w:t>
        </w:r>
        <w:r w:rsidR="000651A2">
          <w:rPr>
            <w:rFonts w:eastAsiaTheme="minorEastAsia" w:cstheme="minorBidi"/>
            <w:noProof/>
            <w:sz w:val="22"/>
            <w:szCs w:val="22"/>
            <w:lang w:eastAsia="es-PE"/>
          </w:rPr>
          <w:tab/>
        </w:r>
        <w:r w:rsidR="007D34AB">
          <w:rPr>
            <w:rFonts w:eastAsiaTheme="minorEastAsia" w:cstheme="minorBidi"/>
            <w:noProof/>
            <w:sz w:val="22"/>
            <w:szCs w:val="22"/>
            <w:lang w:eastAsia="es-PE"/>
          </w:rPr>
          <w:t>Autentificacion mediante Login</w:t>
        </w:r>
        <w:r w:rsidR="000651A2">
          <w:rPr>
            <w:noProof/>
            <w:webHidden/>
          </w:rPr>
          <w:tab/>
        </w:r>
        <w:r w:rsidR="00424F5A">
          <w:rPr>
            <w:noProof/>
            <w:webHidden/>
          </w:rPr>
          <w:t>9</w:t>
        </w:r>
      </w:hyperlink>
    </w:p>
    <w:p w14:paraId="59C44371" w14:textId="27212321" w:rsidR="000651A2" w:rsidRDefault="00000000">
      <w:pPr>
        <w:pStyle w:val="TDC6"/>
        <w:tabs>
          <w:tab w:val="left" w:pos="2079"/>
          <w:tab w:val="right" w:leader="dot" w:pos="10456"/>
        </w:tabs>
        <w:rPr>
          <w:rFonts w:eastAsiaTheme="minorEastAsia" w:cstheme="minorBidi"/>
          <w:noProof/>
          <w:sz w:val="22"/>
          <w:szCs w:val="22"/>
          <w:lang w:eastAsia="es-PE"/>
        </w:rPr>
      </w:pPr>
      <w:hyperlink w:anchor="_Toc92839643" w:history="1">
        <w:r w:rsidR="000651A2" w:rsidRPr="003E751D">
          <w:rPr>
            <w:rStyle w:val="Hipervnculo"/>
            <w:b/>
            <w:noProof/>
          </w:rPr>
          <w:t>SUBRF-3:</w:t>
        </w:r>
        <w:r w:rsidR="000651A2">
          <w:rPr>
            <w:rFonts w:eastAsiaTheme="minorEastAsia" w:cstheme="minorBidi"/>
            <w:noProof/>
            <w:sz w:val="22"/>
            <w:szCs w:val="22"/>
            <w:lang w:eastAsia="es-PE"/>
          </w:rPr>
          <w:tab/>
        </w:r>
        <w:r w:rsidR="000651A2" w:rsidRPr="003E751D">
          <w:rPr>
            <w:rStyle w:val="Hipervnculo"/>
            <w:noProof/>
          </w:rPr>
          <w:t xml:space="preserve">Disponer </w:t>
        </w:r>
        <w:r w:rsidR="007D34AB">
          <w:rPr>
            <w:rStyle w:val="Hipervnculo"/>
            <w:noProof/>
          </w:rPr>
          <w:t xml:space="preserve">de un login para el </w:t>
        </w:r>
        <w:r w:rsidR="00BC337A">
          <w:rPr>
            <w:rStyle w:val="Hipervnculo"/>
            <w:noProof/>
          </w:rPr>
          <w:t>ingreso al sistema</w:t>
        </w:r>
        <w:r w:rsidR="000651A2">
          <w:rPr>
            <w:noProof/>
            <w:webHidden/>
          </w:rPr>
          <w:tab/>
        </w:r>
        <w:r w:rsidR="00424F5A">
          <w:rPr>
            <w:noProof/>
            <w:webHidden/>
          </w:rPr>
          <w:t>9</w:t>
        </w:r>
      </w:hyperlink>
    </w:p>
    <w:p w14:paraId="595C3385" w14:textId="11182D6C" w:rsidR="000651A2" w:rsidRDefault="00000000">
      <w:pPr>
        <w:pStyle w:val="TDC2"/>
        <w:tabs>
          <w:tab w:val="left" w:pos="1540"/>
          <w:tab w:val="right" w:leader="dot" w:pos="10456"/>
        </w:tabs>
        <w:rPr>
          <w:rFonts w:asciiTheme="minorHAnsi" w:eastAsiaTheme="minorEastAsia" w:hAnsiTheme="minorHAnsi" w:cstheme="minorBidi"/>
          <w:b w:val="0"/>
          <w:bCs w:val="0"/>
          <w:noProof/>
          <w:sz w:val="22"/>
          <w:lang w:eastAsia="es-PE"/>
        </w:rPr>
      </w:pPr>
      <w:hyperlink w:anchor="_Toc92839650" w:history="1">
        <w:r w:rsidR="000651A2" w:rsidRPr="003E751D">
          <w:rPr>
            <w:rStyle w:val="Hipervnculo"/>
            <w:noProof/>
          </w:rPr>
          <w:t>Proceso 3:</w:t>
        </w:r>
        <w:r w:rsidR="000651A2">
          <w:rPr>
            <w:rFonts w:asciiTheme="minorHAnsi" w:eastAsiaTheme="minorEastAsia" w:hAnsiTheme="minorHAnsi" w:cstheme="minorBidi"/>
            <w:b w:val="0"/>
            <w:bCs w:val="0"/>
            <w:noProof/>
            <w:sz w:val="22"/>
            <w:lang w:eastAsia="es-PE"/>
          </w:rPr>
          <w:tab/>
        </w:r>
        <w:r w:rsidR="00BC337A">
          <w:rPr>
            <w:rStyle w:val="Hipervnculo"/>
            <w:noProof/>
            <w:lang w:eastAsia="es-PE"/>
          </w:rPr>
          <w:t>Listado de los Pedidos</w:t>
        </w:r>
        <w:r w:rsidR="000651A2">
          <w:rPr>
            <w:noProof/>
            <w:webHidden/>
          </w:rPr>
          <w:tab/>
        </w:r>
        <w:r w:rsidR="00424F5A">
          <w:rPr>
            <w:noProof/>
            <w:webHidden/>
          </w:rPr>
          <w:t>12</w:t>
        </w:r>
      </w:hyperlink>
    </w:p>
    <w:p w14:paraId="41315D9E" w14:textId="5CBA6C31" w:rsidR="000651A2" w:rsidRDefault="00000000">
      <w:pPr>
        <w:pStyle w:val="TDC4"/>
        <w:tabs>
          <w:tab w:val="left" w:pos="1540"/>
          <w:tab w:val="right" w:leader="dot" w:pos="10456"/>
        </w:tabs>
        <w:rPr>
          <w:rFonts w:eastAsiaTheme="minorEastAsia" w:cstheme="minorBidi"/>
          <w:noProof/>
          <w:sz w:val="22"/>
          <w:szCs w:val="22"/>
          <w:lang w:eastAsia="es-PE"/>
        </w:rPr>
      </w:pPr>
      <w:hyperlink w:anchor="_Toc92839651" w:history="1">
        <w:r w:rsidR="000651A2" w:rsidRPr="003E751D">
          <w:rPr>
            <w:rStyle w:val="Hipervnculo"/>
            <w:b/>
            <w:noProof/>
            <w14:scene3d>
              <w14:camera w14:prst="orthographicFront"/>
              <w14:lightRig w14:rig="threePt" w14:dir="t">
                <w14:rot w14:lat="0" w14:lon="0" w14:rev="0"/>
              </w14:lightRig>
            </w14:scene3d>
          </w:rPr>
          <w:t>RF - 03:</w:t>
        </w:r>
        <w:r w:rsidR="000651A2">
          <w:rPr>
            <w:rFonts w:eastAsiaTheme="minorEastAsia" w:cstheme="minorBidi"/>
            <w:noProof/>
            <w:sz w:val="22"/>
            <w:szCs w:val="22"/>
            <w:lang w:eastAsia="es-PE"/>
          </w:rPr>
          <w:tab/>
        </w:r>
        <w:r w:rsidR="00BC337A">
          <w:rPr>
            <w:rStyle w:val="Hipervnculo"/>
            <w:noProof/>
          </w:rPr>
          <w:t>Lista de Pedidos</w:t>
        </w:r>
        <w:r w:rsidR="000651A2">
          <w:rPr>
            <w:noProof/>
            <w:webHidden/>
          </w:rPr>
          <w:tab/>
        </w:r>
        <w:r w:rsidR="00424F5A">
          <w:rPr>
            <w:noProof/>
            <w:webHidden/>
          </w:rPr>
          <w:t>13</w:t>
        </w:r>
      </w:hyperlink>
    </w:p>
    <w:p w14:paraId="1DE14A3F" w14:textId="58000D05" w:rsidR="000651A2" w:rsidRDefault="00000000">
      <w:pPr>
        <w:pStyle w:val="TDC6"/>
        <w:tabs>
          <w:tab w:val="left" w:pos="2181"/>
          <w:tab w:val="right" w:leader="dot" w:pos="10456"/>
        </w:tabs>
        <w:rPr>
          <w:rFonts w:eastAsiaTheme="minorEastAsia" w:cstheme="minorBidi"/>
          <w:noProof/>
          <w:sz w:val="22"/>
          <w:szCs w:val="22"/>
          <w:lang w:eastAsia="es-PE"/>
        </w:rPr>
      </w:pPr>
      <w:hyperlink w:anchor="_Toc92839652" w:history="1">
        <w:r w:rsidR="000651A2" w:rsidRPr="003E751D">
          <w:rPr>
            <w:rStyle w:val="Hipervnculo"/>
            <w:b/>
            <w:noProof/>
          </w:rPr>
          <w:t>SUBRF-</w:t>
        </w:r>
        <w:r w:rsidR="00BC337A">
          <w:rPr>
            <w:rStyle w:val="Hipervnculo"/>
            <w:b/>
            <w:noProof/>
          </w:rPr>
          <w:t>4</w:t>
        </w:r>
        <w:r w:rsidR="000651A2" w:rsidRPr="003E751D">
          <w:rPr>
            <w:rStyle w:val="Hipervnculo"/>
            <w:b/>
            <w:noProof/>
          </w:rPr>
          <w:t>:</w:t>
        </w:r>
        <w:r w:rsidR="000651A2">
          <w:rPr>
            <w:rFonts w:eastAsiaTheme="minorEastAsia" w:cstheme="minorBidi"/>
            <w:noProof/>
            <w:sz w:val="22"/>
            <w:szCs w:val="22"/>
            <w:lang w:eastAsia="es-PE"/>
          </w:rPr>
          <w:tab/>
        </w:r>
        <w:r w:rsidR="00BC337A">
          <w:rPr>
            <w:rStyle w:val="Hipervnculo"/>
            <w:noProof/>
          </w:rPr>
          <w:t>Visualizar los pedidos</w:t>
        </w:r>
        <w:r w:rsidR="000651A2">
          <w:rPr>
            <w:noProof/>
            <w:webHidden/>
          </w:rPr>
          <w:tab/>
        </w:r>
        <w:r w:rsidR="00424F5A">
          <w:rPr>
            <w:noProof/>
            <w:webHidden/>
          </w:rPr>
          <w:t>13</w:t>
        </w:r>
      </w:hyperlink>
    </w:p>
    <w:p w14:paraId="66EA102D" w14:textId="0D04CAB8" w:rsidR="000651A2" w:rsidRDefault="00000000">
      <w:pPr>
        <w:pStyle w:val="TDC6"/>
        <w:tabs>
          <w:tab w:val="left" w:pos="2181"/>
          <w:tab w:val="right" w:leader="dot" w:pos="10456"/>
        </w:tabs>
        <w:rPr>
          <w:rFonts w:eastAsiaTheme="minorEastAsia" w:cstheme="minorBidi"/>
          <w:noProof/>
          <w:sz w:val="22"/>
          <w:szCs w:val="22"/>
          <w:lang w:eastAsia="es-PE"/>
        </w:rPr>
      </w:pPr>
      <w:hyperlink w:anchor="_Toc92839653" w:history="1">
        <w:r w:rsidR="000651A2" w:rsidRPr="003E751D">
          <w:rPr>
            <w:rStyle w:val="Hipervnculo"/>
            <w:b/>
            <w:noProof/>
          </w:rPr>
          <w:t>SUBRF-</w:t>
        </w:r>
        <w:r w:rsidR="00BC337A">
          <w:rPr>
            <w:rStyle w:val="Hipervnculo"/>
            <w:b/>
            <w:noProof/>
          </w:rPr>
          <w:t>5</w:t>
        </w:r>
        <w:r w:rsidR="000651A2" w:rsidRPr="003E751D">
          <w:rPr>
            <w:rStyle w:val="Hipervnculo"/>
            <w:b/>
            <w:noProof/>
          </w:rPr>
          <w:t>:</w:t>
        </w:r>
        <w:r w:rsidR="000651A2">
          <w:rPr>
            <w:rFonts w:eastAsiaTheme="minorEastAsia" w:cstheme="minorBidi"/>
            <w:noProof/>
            <w:sz w:val="22"/>
            <w:szCs w:val="22"/>
            <w:lang w:eastAsia="es-PE"/>
          </w:rPr>
          <w:tab/>
        </w:r>
        <w:r w:rsidR="00BC337A">
          <w:rPr>
            <w:rStyle w:val="Hipervnculo"/>
            <w:noProof/>
          </w:rPr>
          <w:t>Sincronizacion manual de los pedidos</w:t>
        </w:r>
        <w:r w:rsidR="000651A2">
          <w:rPr>
            <w:noProof/>
            <w:webHidden/>
          </w:rPr>
          <w:tab/>
        </w:r>
        <w:r w:rsidR="00424F5A">
          <w:rPr>
            <w:noProof/>
            <w:webHidden/>
          </w:rPr>
          <w:t>1</w:t>
        </w:r>
        <w:r w:rsidR="00CF5FC0">
          <w:rPr>
            <w:noProof/>
            <w:webHidden/>
          </w:rPr>
          <w:t>5</w:t>
        </w:r>
      </w:hyperlink>
    </w:p>
    <w:p w14:paraId="3C7B7E84" w14:textId="7E5A0C10" w:rsidR="000651A2" w:rsidRDefault="00000000">
      <w:pPr>
        <w:pStyle w:val="TDC6"/>
        <w:tabs>
          <w:tab w:val="left" w:pos="2181"/>
          <w:tab w:val="right" w:leader="dot" w:pos="10456"/>
        </w:tabs>
        <w:rPr>
          <w:rFonts w:eastAsiaTheme="minorEastAsia" w:cstheme="minorBidi"/>
          <w:noProof/>
          <w:sz w:val="22"/>
          <w:szCs w:val="22"/>
          <w:lang w:eastAsia="es-PE"/>
        </w:rPr>
      </w:pPr>
      <w:hyperlink w:anchor="_Toc92839654" w:history="1">
        <w:r w:rsidR="000651A2" w:rsidRPr="003E751D">
          <w:rPr>
            <w:rStyle w:val="Hipervnculo"/>
            <w:b/>
            <w:noProof/>
          </w:rPr>
          <w:t>SUBRF-</w:t>
        </w:r>
        <w:r w:rsidR="00BC337A">
          <w:rPr>
            <w:rStyle w:val="Hipervnculo"/>
            <w:b/>
            <w:noProof/>
          </w:rPr>
          <w:t>6</w:t>
        </w:r>
        <w:r w:rsidR="000651A2" w:rsidRPr="003E751D">
          <w:rPr>
            <w:rStyle w:val="Hipervnculo"/>
            <w:b/>
            <w:noProof/>
          </w:rPr>
          <w:t>:</w:t>
        </w:r>
        <w:r w:rsidR="000651A2">
          <w:rPr>
            <w:rFonts w:eastAsiaTheme="minorEastAsia" w:cstheme="minorBidi"/>
            <w:noProof/>
            <w:sz w:val="22"/>
            <w:szCs w:val="22"/>
            <w:lang w:eastAsia="es-PE"/>
          </w:rPr>
          <w:tab/>
        </w:r>
        <w:r w:rsidR="00BC337A">
          <w:rPr>
            <w:rFonts w:eastAsiaTheme="minorEastAsia" w:cstheme="minorBidi"/>
            <w:noProof/>
            <w:sz w:val="22"/>
            <w:szCs w:val="22"/>
            <w:lang w:eastAsia="es-PE"/>
          </w:rPr>
          <w:t>Visualizar el detalle de un pedido</w:t>
        </w:r>
        <w:r w:rsidR="000651A2">
          <w:rPr>
            <w:noProof/>
            <w:webHidden/>
          </w:rPr>
          <w:tab/>
        </w:r>
        <w:r w:rsidR="00CF5FC0">
          <w:rPr>
            <w:noProof/>
            <w:webHidden/>
          </w:rPr>
          <w:t>17</w:t>
        </w:r>
      </w:hyperlink>
    </w:p>
    <w:p w14:paraId="68B16491" w14:textId="087D0FCD" w:rsidR="000651A2" w:rsidRDefault="00000000">
      <w:pPr>
        <w:pStyle w:val="TDC6"/>
        <w:tabs>
          <w:tab w:val="left" w:pos="2181"/>
          <w:tab w:val="right" w:leader="dot" w:pos="10456"/>
        </w:tabs>
        <w:rPr>
          <w:noProof/>
        </w:rPr>
      </w:pPr>
      <w:hyperlink w:anchor="_Toc92839655" w:history="1">
        <w:r w:rsidR="000651A2" w:rsidRPr="003E751D">
          <w:rPr>
            <w:rStyle w:val="Hipervnculo"/>
            <w:b/>
            <w:noProof/>
          </w:rPr>
          <w:t>SUBRF-</w:t>
        </w:r>
        <w:r w:rsidR="00BC337A">
          <w:rPr>
            <w:rStyle w:val="Hipervnculo"/>
            <w:b/>
            <w:noProof/>
          </w:rPr>
          <w:t>7</w:t>
        </w:r>
        <w:r w:rsidR="000651A2" w:rsidRPr="003E751D">
          <w:rPr>
            <w:rStyle w:val="Hipervnculo"/>
            <w:b/>
            <w:noProof/>
          </w:rPr>
          <w:t>:</w:t>
        </w:r>
        <w:r w:rsidR="000651A2">
          <w:rPr>
            <w:rFonts w:eastAsiaTheme="minorEastAsia" w:cstheme="minorBidi"/>
            <w:noProof/>
            <w:sz w:val="22"/>
            <w:szCs w:val="22"/>
            <w:lang w:eastAsia="es-PE"/>
          </w:rPr>
          <w:tab/>
        </w:r>
        <w:r w:rsidR="000651A2" w:rsidRPr="003E751D">
          <w:rPr>
            <w:rStyle w:val="Hipervnculo"/>
            <w:noProof/>
          </w:rPr>
          <w:t xml:space="preserve">Editar los datos de </w:t>
        </w:r>
        <w:r w:rsidR="00BC337A">
          <w:rPr>
            <w:rStyle w:val="Hipervnculo"/>
            <w:noProof/>
          </w:rPr>
          <w:t>un pedido</w:t>
        </w:r>
        <w:r w:rsidR="000651A2">
          <w:rPr>
            <w:noProof/>
            <w:webHidden/>
          </w:rPr>
          <w:tab/>
        </w:r>
        <w:r w:rsidR="00CF5FC0">
          <w:rPr>
            <w:noProof/>
            <w:webHidden/>
          </w:rPr>
          <w:t>20</w:t>
        </w:r>
      </w:hyperlink>
    </w:p>
    <w:p w14:paraId="1B00233F" w14:textId="0E0BCD2B" w:rsidR="00CF5FC0" w:rsidRDefault="00000000" w:rsidP="00CF5FC0">
      <w:pPr>
        <w:pStyle w:val="TDC6"/>
        <w:tabs>
          <w:tab w:val="left" w:pos="2181"/>
          <w:tab w:val="right" w:leader="dot" w:pos="10456"/>
        </w:tabs>
        <w:rPr>
          <w:rFonts w:eastAsiaTheme="minorEastAsia" w:cstheme="minorBidi"/>
          <w:noProof/>
          <w:sz w:val="22"/>
          <w:szCs w:val="22"/>
          <w:lang w:eastAsia="es-PE"/>
        </w:rPr>
      </w:pPr>
      <w:hyperlink w:anchor="_Toc92839655" w:history="1">
        <w:r w:rsidR="00CF5FC0" w:rsidRPr="003E751D">
          <w:rPr>
            <w:rStyle w:val="Hipervnculo"/>
            <w:b/>
            <w:noProof/>
          </w:rPr>
          <w:t>SUBRF-</w:t>
        </w:r>
        <w:r w:rsidR="00CF5FC0">
          <w:rPr>
            <w:rStyle w:val="Hipervnculo"/>
            <w:b/>
            <w:noProof/>
          </w:rPr>
          <w:t>8</w:t>
        </w:r>
        <w:r w:rsidR="00CF5FC0" w:rsidRPr="003E751D">
          <w:rPr>
            <w:rStyle w:val="Hipervnculo"/>
            <w:b/>
            <w:noProof/>
          </w:rPr>
          <w:t>:</w:t>
        </w:r>
        <w:r w:rsidR="00CF5FC0">
          <w:rPr>
            <w:rFonts w:eastAsiaTheme="minorEastAsia" w:cstheme="minorBidi"/>
            <w:noProof/>
            <w:sz w:val="22"/>
            <w:szCs w:val="22"/>
            <w:lang w:eastAsia="es-PE"/>
          </w:rPr>
          <w:tab/>
        </w:r>
        <w:r w:rsidR="00CF5FC0">
          <w:rPr>
            <w:rStyle w:val="Hipervnculo"/>
            <w:noProof/>
          </w:rPr>
          <w:t>Reporte de pedidos</w:t>
        </w:r>
        <w:r w:rsidR="00CF5FC0">
          <w:rPr>
            <w:noProof/>
            <w:webHidden/>
          </w:rPr>
          <w:tab/>
          <w:t>23</w:t>
        </w:r>
      </w:hyperlink>
    </w:p>
    <w:p w14:paraId="40D3DE33" w14:textId="77777777" w:rsidR="00CF5FC0" w:rsidRPr="00CF5FC0" w:rsidRDefault="00CF5FC0" w:rsidP="00CF5FC0"/>
    <w:p w14:paraId="2748B40E" w14:textId="08E1407A" w:rsidR="00DE572B" w:rsidRPr="00D34B0E" w:rsidRDefault="00C75920" w:rsidP="00C74B1C">
      <w:pPr>
        <w:spacing w:after="0" w:line="240" w:lineRule="auto"/>
        <w:contextualSpacing/>
        <w:mirrorIndents/>
        <w:jc w:val="both"/>
      </w:pPr>
      <w:r>
        <w:rPr>
          <w:sz w:val="24"/>
          <w:szCs w:val="24"/>
        </w:rPr>
        <w:fldChar w:fldCharType="end"/>
      </w:r>
    </w:p>
    <w:p w14:paraId="2B305714" w14:textId="77777777" w:rsidR="00F77771" w:rsidRDefault="00F77771" w:rsidP="00C74B1C">
      <w:pPr>
        <w:spacing w:after="0" w:line="240" w:lineRule="auto"/>
        <w:contextualSpacing/>
        <w:mirrorIndents/>
        <w:jc w:val="both"/>
      </w:pPr>
      <w:r w:rsidRPr="00D34B0E">
        <w:br w:type="page"/>
      </w:r>
    </w:p>
    <w:p w14:paraId="78895382" w14:textId="77777777" w:rsidR="009D1B89" w:rsidRPr="00D34B0E" w:rsidRDefault="009D1B89" w:rsidP="00C74B1C">
      <w:pPr>
        <w:spacing w:after="0" w:line="240" w:lineRule="auto"/>
        <w:contextualSpacing/>
        <w:mirrorIndents/>
        <w:jc w:val="both"/>
      </w:pPr>
    </w:p>
    <w:p w14:paraId="475599BD" w14:textId="77777777" w:rsidR="00F0269A" w:rsidRPr="00131FBD" w:rsidRDefault="00DD32E8" w:rsidP="003B63C2">
      <w:pPr>
        <w:pStyle w:val="Ttulo1"/>
      </w:pPr>
      <w:bookmarkStart w:id="5" w:name="_Toc52302310"/>
      <w:bookmarkStart w:id="6" w:name="_Toc52302436"/>
      <w:bookmarkStart w:id="7" w:name="_Ref92834200"/>
      <w:bookmarkStart w:id="8" w:name="_Toc92839634"/>
      <w:r>
        <w:t>Definiciones</w:t>
      </w:r>
      <w:bookmarkEnd w:id="5"/>
      <w:bookmarkEnd w:id="6"/>
      <w:bookmarkEnd w:id="7"/>
      <w:bookmarkEnd w:id="8"/>
    </w:p>
    <w:tbl>
      <w:tblPr>
        <w:tblStyle w:val="Tablaconcuadrcula"/>
        <w:tblW w:w="10131" w:type="dxa"/>
        <w:tblLook w:val="04A0" w:firstRow="1" w:lastRow="0" w:firstColumn="1" w:lastColumn="0" w:noHBand="0" w:noVBand="1"/>
      </w:tblPr>
      <w:tblGrid>
        <w:gridCol w:w="1366"/>
        <w:gridCol w:w="8765"/>
      </w:tblGrid>
      <w:tr w:rsidR="00DD32E8" w:rsidRPr="00FA695D" w14:paraId="1A1B6A1F" w14:textId="77777777" w:rsidTr="002E3DF4">
        <w:trPr>
          <w:cantSplit/>
          <w:trHeight w:val="227"/>
          <w:tblHeader/>
        </w:trPr>
        <w:tc>
          <w:tcPr>
            <w:tcW w:w="1366" w:type="dxa"/>
            <w:shd w:val="clear" w:color="auto" w:fill="1F3864" w:themeFill="accent1" w:themeFillShade="80"/>
          </w:tcPr>
          <w:p w14:paraId="39F7B6B6" w14:textId="77777777" w:rsidR="00DD32E8" w:rsidRPr="00FA695D" w:rsidRDefault="00DD32E8" w:rsidP="00823172">
            <w:pPr>
              <w:jc w:val="center"/>
              <w:rPr>
                <w:b/>
              </w:rPr>
            </w:pPr>
            <w:r w:rsidRPr="00FA695D">
              <w:rPr>
                <w:b/>
              </w:rPr>
              <w:t>Concepto</w:t>
            </w:r>
          </w:p>
        </w:tc>
        <w:tc>
          <w:tcPr>
            <w:tcW w:w="8765" w:type="dxa"/>
            <w:shd w:val="clear" w:color="auto" w:fill="1F3864" w:themeFill="accent1" w:themeFillShade="80"/>
          </w:tcPr>
          <w:p w14:paraId="6F292FCB" w14:textId="77777777" w:rsidR="00DD32E8" w:rsidRPr="00FA695D" w:rsidRDefault="00DD32E8" w:rsidP="00823172">
            <w:pPr>
              <w:jc w:val="center"/>
              <w:rPr>
                <w:b/>
              </w:rPr>
            </w:pPr>
            <w:r w:rsidRPr="00FA695D">
              <w:rPr>
                <w:b/>
              </w:rPr>
              <w:t>Definición</w:t>
            </w:r>
          </w:p>
        </w:tc>
      </w:tr>
      <w:tr w:rsidR="006218F4" w:rsidRPr="00FA695D" w14:paraId="3394DFDE" w14:textId="77777777" w:rsidTr="005C3B74">
        <w:trPr>
          <w:cantSplit/>
          <w:trHeight w:val="2268"/>
        </w:trPr>
        <w:tc>
          <w:tcPr>
            <w:tcW w:w="1366" w:type="dxa"/>
            <w:vAlign w:val="center"/>
          </w:tcPr>
          <w:p w14:paraId="28C2E5FA" w14:textId="14725757" w:rsidR="006218F4" w:rsidRPr="00FA695D" w:rsidRDefault="008163D2" w:rsidP="004D498C">
            <w:pPr>
              <w:jc w:val="both"/>
              <w:rPr>
                <w:b/>
              </w:rPr>
            </w:pPr>
            <w:r>
              <w:rPr>
                <w:b/>
              </w:rPr>
              <w:t>Square</w:t>
            </w:r>
          </w:p>
        </w:tc>
        <w:tc>
          <w:tcPr>
            <w:tcW w:w="8765" w:type="dxa"/>
            <w:vAlign w:val="center"/>
          </w:tcPr>
          <w:p w14:paraId="58466713" w14:textId="344CC01A" w:rsidR="002047EC" w:rsidRDefault="008163D2" w:rsidP="004D498C">
            <w:pPr>
              <w:jc w:val="both"/>
              <w:rPr>
                <w:lang w:eastAsia="es-PE"/>
              </w:rPr>
            </w:pPr>
            <w:r>
              <w:rPr>
                <w:lang w:eastAsia="es-PE"/>
              </w:rPr>
              <w:t>Sistema donde nuestro cliente registra citas que serán tratados como los registros de los pedidos.</w:t>
            </w:r>
          </w:p>
          <w:p w14:paraId="57FD82EF" w14:textId="28BCB2D9" w:rsidR="00E3774F" w:rsidRPr="001060E9" w:rsidRDefault="00E3774F" w:rsidP="004D498C">
            <w:pPr>
              <w:jc w:val="both"/>
              <w:rPr>
                <w:b/>
              </w:rPr>
            </w:pPr>
          </w:p>
        </w:tc>
      </w:tr>
      <w:tr w:rsidR="009640B4" w:rsidRPr="00FA695D" w14:paraId="292585A4" w14:textId="77777777" w:rsidTr="005C3B74">
        <w:trPr>
          <w:cantSplit/>
        </w:trPr>
        <w:tc>
          <w:tcPr>
            <w:tcW w:w="1366" w:type="dxa"/>
            <w:vAlign w:val="center"/>
          </w:tcPr>
          <w:p w14:paraId="6A73B5D4" w14:textId="5C5B852C" w:rsidR="009640B4" w:rsidRDefault="009640B4" w:rsidP="004D498C">
            <w:pPr>
              <w:jc w:val="both"/>
              <w:rPr>
                <w:lang w:eastAsia="es-PE"/>
              </w:rPr>
            </w:pPr>
          </w:p>
        </w:tc>
        <w:tc>
          <w:tcPr>
            <w:tcW w:w="8765" w:type="dxa"/>
            <w:vAlign w:val="center"/>
          </w:tcPr>
          <w:p w14:paraId="741372BC" w14:textId="37EC5A47" w:rsidR="009445A1" w:rsidRPr="00FA695D" w:rsidRDefault="009445A1" w:rsidP="009445A1">
            <w:pPr>
              <w:pStyle w:val="Textocomentario"/>
            </w:pPr>
          </w:p>
        </w:tc>
      </w:tr>
    </w:tbl>
    <w:p w14:paraId="715D27B4" w14:textId="77777777" w:rsidR="00925ACB" w:rsidRDefault="00925ACB" w:rsidP="00C40681">
      <w:pPr>
        <w:spacing w:after="0" w:line="240" w:lineRule="auto"/>
        <w:contextualSpacing/>
        <w:mirrorIndents/>
        <w:jc w:val="both"/>
      </w:pPr>
    </w:p>
    <w:p w14:paraId="1DC91F5A" w14:textId="77777777" w:rsidR="00925ACB" w:rsidRDefault="00925ACB">
      <w:r>
        <w:br w:type="page"/>
      </w:r>
    </w:p>
    <w:p w14:paraId="45E4D32F" w14:textId="7F728700" w:rsidR="00EB6663" w:rsidRDefault="00F27390" w:rsidP="003B63C2">
      <w:pPr>
        <w:pStyle w:val="Ttulo1"/>
      </w:pPr>
      <w:bookmarkStart w:id="9" w:name="_Flujo_Previo"/>
      <w:bookmarkStart w:id="10" w:name="_Toc52302312"/>
      <w:bookmarkStart w:id="11" w:name="_Toc52302438"/>
      <w:bookmarkStart w:id="12" w:name="_Toc92839636"/>
      <w:bookmarkEnd w:id="9"/>
      <w:r w:rsidRPr="00362B7C">
        <w:lastRenderedPageBreak/>
        <w:t>Detalle de Requerimiento</w:t>
      </w:r>
      <w:r w:rsidR="0028543A" w:rsidRPr="00362B7C">
        <w:t>s</w:t>
      </w:r>
      <w:bookmarkEnd w:id="10"/>
      <w:bookmarkEnd w:id="11"/>
      <w:bookmarkEnd w:id="12"/>
    </w:p>
    <w:p w14:paraId="76868D69" w14:textId="1AF18766" w:rsidR="002A7D34" w:rsidRDefault="002A7D34" w:rsidP="002A7D34"/>
    <w:p w14:paraId="2104A9C5" w14:textId="77777777" w:rsidR="00074A30" w:rsidRPr="00362B7C" w:rsidRDefault="00074A30" w:rsidP="00074A30"/>
    <w:p w14:paraId="4AF1AED3" w14:textId="33F29761" w:rsidR="00074A30" w:rsidRPr="00274889" w:rsidRDefault="00074A30" w:rsidP="00074A30">
      <w:pPr>
        <w:pStyle w:val="Proceso"/>
      </w:pPr>
      <w:r>
        <w:rPr>
          <w:lang w:eastAsia="es-PE"/>
        </w:rPr>
        <w:t xml:space="preserve">Migración de las citas </w:t>
      </w:r>
      <w:r w:rsidR="00C371D8">
        <w:rPr>
          <w:lang w:eastAsia="es-PE"/>
        </w:rPr>
        <w:t xml:space="preserve">Square </w:t>
      </w:r>
      <w:r>
        <w:rPr>
          <w:lang w:eastAsia="es-PE"/>
        </w:rPr>
        <w:t xml:space="preserve">a las tablas de migración del sistema </w:t>
      </w:r>
      <w:r w:rsidRPr="00367767">
        <w:rPr>
          <w:b/>
          <w:bCs/>
          <w:lang w:eastAsia="es-PE"/>
        </w:rPr>
        <w:t>PiononoWebApp</w:t>
      </w:r>
    </w:p>
    <w:p w14:paraId="34CCC0B3" w14:textId="77777777" w:rsidR="00074A30" w:rsidRDefault="00074A30" w:rsidP="00074A30">
      <w:pPr>
        <w:jc w:val="center"/>
      </w:pPr>
    </w:p>
    <w:p w14:paraId="2E096A05" w14:textId="77777777" w:rsidR="00074A30" w:rsidRDefault="00074A30" w:rsidP="00074A30">
      <w:pPr>
        <w:ind w:left="142"/>
        <w:rPr>
          <w:b/>
          <w:bCs/>
          <w:sz w:val="24"/>
          <w:szCs w:val="24"/>
        </w:rPr>
      </w:pPr>
      <w:r w:rsidRPr="00D252F8">
        <w:rPr>
          <w:b/>
          <w:bCs/>
          <w:sz w:val="24"/>
          <w:szCs w:val="24"/>
        </w:rPr>
        <w:t>Objetivo</w:t>
      </w:r>
    </w:p>
    <w:p w14:paraId="3A35173C" w14:textId="00E5CA92" w:rsidR="00074A30" w:rsidRPr="0059719A" w:rsidRDefault="00074A30" w:rsidP="00074A30">
      <w:pPr>
        <w:ind w:left="142"/>
        <w:jc w:val="both"/>
      </w:pPr>
      <w:r>
        <w:t xml:space="preserve">Migrar todas las citas creadas y modificadas en </w:t>
      </w:r>
      <w:r w:rsidRPr="00074A30">
        <w:rPr>
          <w:b/>
          <w:bCs/>
        </w:rPr>
        <w:t>Square</w:t>
      </w:r>
      <w:r>
        <w:rPr>
          <w:b/>
          <w:bCs/>
        </w:rPr>
        <w:t xml:space="preserve"> </w:t>
      </w:r>
      <w:r>
        <w:t>hacia las tablas de migración del nuevo sistema.</w:t>
      </w:r>
    </w:p>
    <w:p w14:paraId="21C93556" w14:textId="77777777" w:rsidR="00074A30" w:rsidRDefault="00074A30" w:rsidP="00074A30">
      <w:pPr>
        <w:ind w:left="142"/>
        <w:rPr>
          <w:b/>
          <w:bCs/>
          <w:sz w:val="24"/>
          <w:szCs w:val="24"/>
        </w:rPr>
      </w:pPr>
      <w:r>
        <w:rPr>
          <w:b/>
          <w:bCs/>
          <w:sz w:val="24"/>
          <w:szCs w:val="24"/>
        </w:rPr>
        <w:t>Alcance</w:t>
      </w:r>
    </w:p>
    <w:p w14:paraId="3F0FE43B" w14:textId="56649855" w:rsidR="00074A30" w:rsidRPr="0016415C" w:rsidRDefault="00074A30" w:rsidP="00074A30">
      <w:pPr>
        <w:ind w:left="142"/>
        <w:jc w:val="both"/>
      </w:pPr>
      <w:r>
        <w:t xml:space="preserve">Migrar las transacciones de creación y modificación del módulo de citas </w:t>
      </w:r>
      <w:r w:rsidRPr="00074A30">
        <w:rPr>
          <w:b/>
          <w:bCs/>
        </w:rPr>
        <w:t>Square</w:t>
      </w:r>
      <w:r>
        <w:rPr>
          <w:b/>
          <w:bCs/>
        </w:rPr>
        <w:t>.</w:t>
      </w:r>
    </w:p>
    <w:p w14:paraId="5FB389EB" w14:textId="77777777" w:rsidR="00074A30" w:rsidRDefault="00074A30" w:rsidP="00074A30">
      <w:pPr>
        <w:ind w:left="142"/>
        <w:rPr>
          <w:b/>
          <w:bCs/>
          <w:sz w:val="24"/>
          <w:szCs w:val="24"/>
        </w:rPr>
      </w:pPr>
      <w:r>
        <w:rPr>
          <w:b/>
          <w:bCs/>
          <w:sz w:val="24"/>
          <w:szCs w:val="24"/>
        </w:rPr>
        <w:t>Políticas</w:t>
      </w:r>
    </w:p>
    <w:p w14:paraId="05BED816" w14:textId="4A852752" w:rsidR="00074A30" w:rsidRDefault="00367767" w:rsidP="00074A30">
      <w:pPr>
        <w:ind w:left="142"/>
      </w:pPr>
      <w:r>
        <w:t>Se migrará las transacciones de creación y de modificación</w:t>
      </w:r>
    </w:p>
    <w:p w14:paraId="0574840F" w14:textId="77777777" w:rsidR="00074A30" w:rsidRDefault="00074A30" w:rsidP="00074A30">
      <w:pPr>
        <w:ind w:left="142"/>
        <w:rPr>
          <w:b/>
          <w:bCs/>
          <w:sz w:val="24"/>
          <w:szCs w:val="24"/>
        </w:rPr>
      </w:pPr>
      <w:r>
        <w:rPr>
          <w:b/>
          <w:bCs/>
          <w:sz w:val="24"/>
          <w:szCs w:val="24"/>
        </w:rPr>
        <w:t>Actores del proceso</w:t>
      </w:r>
    </w:p>
    <w:p w14:paraId="30C5F303" w14:textId="4074290C" w:rsidR="00074A30" w:rsidRPr="00C855CF" w:rsidRDefault="00367767" w:rsidP="00074A30">
      <w:pPr>
        <w:pStyle w:val="Prrafodelista"/>
        <w:numPr>
          <w:ilvl w:val="0"/>
          <w:numId w:val="9"/>
        </w:numPr>
        <w:tabs>
          <w:tab w:val="left" w:pos="709"/>
        </w:tabs>
        <w:spacing w:after="0" w:line="240" w:lineRule="auto"/>
        <w:ind w:hanging="651"/>
        <w:contextualSpacing w:val="0"/>
        <w:jc w:val="both"/>
      </w:pPr>
      <w:r>
        <w:rPr>
          <w:bCs/>
        </w:rPr>
        <w:t>Aplicación BackEnd</w:t>
      </w:r>
    </w:p>
    <w:p w14:paraId="350875A9" w14:textId="77777777" w:rsidR="00074A30" w:rsidRDefault="00074A30" w:rsidP="00074A30">
      <w:r>
        <w:br w:type="page"/>
      </w:r>
    </w:p>
    <w:p w14:paraId="20969762" w14:textId="5D2D0587" w:rsidR="00074A30" w:rsidRDefault="00367767" w:rsidP="00074A30">
      <w:pPr>
        <w:pStyle w:val="RequerimientosFuncionales"/>
        <w:ind w:left="1418"/>
        <w:jc w:val="both"/>
      </w:pPr>
      <w:r>
        <w:lastRenderedPageBreak/>
        <w:t>Migración de las transacciones de citas del sistema Square a PiononoWebApp</w:t>
      </w:r>
    </w:p>
    <w:p w14:paraId="4C3A4CEA" w14:textId="77777777" w:rsidR="00074A30" w:rsidRDefault="00074A30" w:rsidP="00074A30">
      <w:pPr>
        <w:pStyle w:val="RequerimientosFuncionales"/>
        <w:numPr>
          <w:ilvl w:val="0"/>
          <w:numId w:val="0"/>
        </w:numPr>
        <w:ind w:left="1418"/>
        <w:jc w:val="both"/>
        <w:outlineLvl w:val="9"/>
      </w:pPr>
    </w:p>
    <w:p w14:paraId="73A57D54" w14:textId="7734256F" w:rsidR="00074A30" w:rsidRDefault="002A7E71" w:rsidP="00074A30">
      <w:pPr>
        <w:pStyle w:val="SubRequerimientoFuncional"/>
        <w:tabs>
          <w:tab w:val="left" w:pos="2610"/>
        </w:tabs>
        <w:ind w:left="1710" w:hanging="1260"/>
        <w:jc w:val="both"/>
      </w:pPr>
      <w:r>
        <w:t>Migración</w:t>
      </w:r>
      <w:r w:rsidR="00367767">
        <w:t xml:space="preserve"> de las Transacciones de</w:t>
      </w:r>
      <w:r>
        <w:t xml:space="preserve">l </w:t>
      </w:r>
      <w:r w:rsidR="00E311A9">
        <w:t>módulo</w:t>
      </w:r>
      <w:r>
        <w:t xml:space="preserve"> de citas de Square</w:t>
      </w:r>
      <w:r w:rsidR="00367767">
        <w:t xml:space="preserve"> </w:t>
      </w:r>
    </w:p>
    <w:p w14:paraId="2EC5F4EE" w14:textId="77777777" w:rsidR="00074A30" w:rsidRDefault="00074A30" w:rsidP="00074A30">
      <w:pPr>
        <w:pStyle w:val="SubRequerimientoFuncional"/>
        <w:numPr>
          <w:ilvl w:val="0"/>
          <w:numId w:val="0"/>
        </w:numPr>
        <w:tabs>
          <w:tab w:val="left" w:pos="2610"/>
        </w:tabs>
        <w:ind w:left="1710"/>
        <w:jc w:val="both"/>
        <w:outlineLvl w:val="9"/>
      </w:pPr>
    </w:p>
    <w:p w14:paraId="7B521A36" w14:textId="77777777" w:rsidR="00074A30" w:rsidRDefault="00074A30" w:rsidP="00074A30">
      <w:pPr>
        <w:pStyle w:val="FlujodePantalla"/>
        <w:ind w:left="708"/>
      </w:pPr>
      <w:r>
        <w:t>Descripción</w:t>
      </w:r>
    </w:p>
    <w:p w14:paraId="17C47BF6" w14:textId="77777777" w:rsidR="00074A30" w:rsidRDefault="00074A30" w:rsidP="00074A30">
      <w:pPr>
        <w:pStyle w:val="Prrafodelista"/>
        <w:ind w:left="1202"/>
        <w:jc w:val="both"/>
      </w:pPr>
    </w:p>
    <w:p w14:paraId="67D44709" w14:textId="02F99733" w:rsidR="00074A30" w:rsidRDefault="002A7E71" w:rsidP="00074A30">
      <w:pPr>
        <w:pStyle w:val="Prrafodelista"/>
        <w:numPr>
          <w:ilvl w:val="0"/>
          <w:numId w:val="8"/>
        </w:numPr>
        <w:ind w:left="1276" w:hanging="283"/>
        <w:jc w:val="both"/>
      </w:pPr>
      <w:r>
        <w:t>Se desea migrar todas las transacciones del módulo de citas de Square hacia las tablas de migración del nuevo sistema. Estas transacciones deben incluir las creaciones y modificaciones de una cita</w:t>
      </w:r>
      <w:r w:rsidR="00074A30">
        <w:t>.</w:t>
      </w:r>
    </w:p>
    <w:p w14:paraId="55B606B9" w14:textId="77777777" w:rsidR="00074A30" w:rsidRDefault="00074A30" w:rsidP="00074A30">
      <w:pPr>
        <w:pStyle w:val="Prrafodelista"/>
        <w:ind w:left="1202"/>
        <w:jc w:val="both"/>
      </w:pPr>
    </w:p>
    <w:p w14:paraId="432CDAF9" w14:textId="5DA3E4AB" w:rsidR="00074A30" w:rsidRPr="004A5689" w:rsidRDefault="002A7E71" w:rsidP="00074A30">
      <w:pPr>
        <w:pStyle w:val="FlujodePantalla"/>
        <w:ind w:left="708"/>
      </w:pPr>
      <w:r>
        <w:t>Pantalla referencia creación de Cita Square</w:t>
      </w:r>
    </w:p>
    <w:p w14:paraId="2AD94E49" w14:textId="77777777" w:rsidR="00074A30" w:rsidRDefault="00074A30" w:rsidP="00074A30">
      <w:pPr>
        <w:pStyle w:val="Prrafodelista"/>
        <w:ind w:left="1260"/>
        <w:jc w:val="both"/>
      </w:pPr>
    </w:p>
    <w:p w14:paraId="6D9D1976" w14:textId="7864B24C" w:rsidR="00074A30" w:rsidRDefault="002A7E71" w:rsidP="00074A30">
      <w:pPr>
        <w:pStyle w:val="Prrafodelista"/>
        <w:numPr>
          <w:ilvl w:val="0"/>
          <w:numId w:val="10"/>
        </w:numPr>
        <w:ind w:left="1260"/>
        <w:jc w:val="both"/>
      </w:pPr>
      <w:r>
        <w:rPr>
          <w:lang w:eastAsia="es-PE"/>
        </w:rPr>
        <w:t>La siguiente imagen es la creación de cita en Square</w:t>
      </w:r>
      <w:r w:rsidR="00074A30">
        <w:rPr>
          <w:lang w:eastAsia="es-PE"/>
        </w:rPr>
        <w:t>.</w:t>
      </w:r>
    </w:p>
    <w:p w14:paraId="3EE6C6FE" w14:textId="77777777" w:rsidR="00074A30" w:rsidRDefault="00074A30" w:rsidP="00074A30">
      <w:pPr>
        <w:pStyle w:val="Prrafodelista"/>
        <w:ind w:left="1440" w:hanging="180"/>
        <w:jc w:val="both"/>
        <w:rPr>
          <w:b/>
          <w:bCs/>
        </w:rPr>
      </w:pPr>
    </w:p>
    <w:p w14:paraId="366CD351" w14:textId="61547112" w:rsidR="00074A30" w:rsidRDefault="00074A30" w:rsidP="00074A30">
      <w:pPr>
        <w:pStyle w:val="Prrafodelista"/>
        <w:ind w:left="1440" w:hanging="180"/>
        <w:jc w:val="both"/>
      </w:pPr>
      <w:r>
        <w:rPr>
          <w:b/>
          <w:bCs/>
        </w:rPr>
        <w:t>Formulario</w:t>
      </w:r>
      <w:r w:rsidRPr="0053614D">
        <w:rPr>
          <w:b/>
          <w:bCs/>
        </w:rPr>
        <w:t>:</w:t>
      </w:r>
      <w:r>
        <w:t xml:space="preserve"> </w:t>
      </w:r>
    </w:p>
    <w:p w14:paraId="07F3AA7D" w14:textId="36D3C037" w:rsidR="00074A30" w:rsidRDefault="002A7E71" w:rsidP="00074A30">
      <w:pPr>
        <w:tabs>
          <w:tab w:val="left" w:pos="709"/>
        </w:tabs>
        <w:ind w:left="1276"/>
      </w:pPr>
      <w:r>
        <w:rPr>
          <w:noProof/>
        </w:rPr>
        <w:drawing>
          <wp:inline distT="0" distB="0" distL="0" distR="0" wp14:anchorId="517F21AF" wp14:editId="1699A571">
            <wp:extent cx="5394960" cy="3154680"/>
            <wp:effectExtent l="76200" t="76200" r="129540" b="140970"/>
            <wp:docPr id="522" name="Imagen 5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n 522" descr="Interfaz de usuario gráfica, Texto, Aplicación&#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3F8761" w14:textId="77777777" w:rsidR="00074A30" w:rsidRDefault="00074A30" w:rsidP="00074A30">
      <w:pPr>
        <w:ind w:left="708"/>
        <w:rPr>
          <w:lang w:eastAsia="es-PE"/>
        </w:rPr>
      </w:pPr>
    </w:p>
    <w:p w14:paraId="453994D1" w14:textId="77777777" w:rsidR="00074A30" w:rsidRDefault="00074A30" w:rsidP="00074A30">
      <w:pPr>
        <w:pStyle w:val="FlujodePantalla"/>
        <w:ind w:left="708"/>
      </w:pPr>
      <w:r>
        <w:t>Descripción de Campos</w:t>
      </w:r>
    </w:p>
    <w:p w14:paraId="4D0EE413" w14:textId="77777777" w:rsidR="00074A30" w:rsidRPr="004A5689" w:rsidRDefault="00074A30" w:rsidP="00074A30">
      <w:pPr>
        <w:pStyle w:val="FlujodePantalla"/>
        <w:ind w:left="708"/>
        <w:outlineLvl w:val="9"/>
      </w:pPr>
    </w:p>
    <w:tbl>
      <w:tblPr>
        <w:tblW w:w="839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93"/>
        <w:gridCol w:w="5697"/>
      </w:tblGrid>
      <w:tr w:rsidR="00EE32E4" w:rsidRPr="004F5D67" w14:paraId="3C7AAC27" w14:textId="77777777" w:rsidTr="00EE32E4">
        <w:trPr>
          <w:trHeight w:val="180"/>
          <w:tblHeader/>
        </w:trPr>
        <w:tc>
          <w:tcPr>
            <w:tcW w:w="2693" w:type="dxa"/>
            <w:shd w:val="clear" w:color="auto" w:fill="2F5496" w:themeFill="accent1" w:themeFillShade="BF"/>
            <w:noWrap/>
            <w:vAlign w:val="center"/>
            <w:hideMark/>
          </w:tcPr>
          <w:p w14:paraId="4F50980D" w14:textId="77777777" w:rsidR="00EE32E4" w:rsidRPr="004F5D67" w:rsidRDefault="00EE32E4" w:rsidP="003C1EED">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Campos</w:t>
            </w:r>
          </w:p>
        </w:tc>
        <w:tc>
          <w:tcPr>
            <w:tcW w:w="5697" w:type="dxa"/>
            <w:shd w:val="clear" w:color="auto" w:fill="2F5496" w:themeFill="accent1" w:themeFillShade="BF"/>
            <w:noWrap/>
            <w:vAlign w:val="center"/>
            <w:hideMark/>
          </w:tcPr>
          <w:p w14:paraId="4ED42ACC" w14:textId="77777777" w:rsidR="00EE32E4" w:rsidRPr="004F5D67" w:rsidRDefault="00EE32E4" w:rsidP="003C1EED">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Descripción</w:t>
            </w:r>
          </w:p>
        </w:tc>
      </w:tr>
      <w:tr w:rsidR="00EE32E4" w:rsidRPr="004F5D67" w14:paraId="3D44E63B" w14:textId="77777777" w:rsidTr="00EE32E4">
        <w:trPr>
          <w:trHeight w:val="180"/>
        </w:trPr>
        <w:tc>
          <w:tcPr>
            <w:tcW w:w="2693" w:type="dxa"/>
            <w:shd w:val="clear" w:color="auto" w:fill="auto"/>
            <w:noWrap/>
            <w:hideMark/>
          </w:tcPr>
          <w:p w14:paraId="492B180E" w14:textId="6E8BD67A" w:rsidR="00EE32E4" w:rsidRPr="004F5D67" w:rsidRDefault="00EE32E4" w:rsidP="003C1EED">
            <w:pPr>
              <w:spacing w:after="0" w:line="240" w:lineRule="auto"/>
              <w:jc w:val="both"/>
              <w:rPr>
                <w:rFonts w:eastAsia="Times New Roman"/>
                <w:lang w:eastAsia="es-PE"/>
              </w:rPr>
            </w:pPr>
            <w:r>
              <w:rPr>
                <w:lang w:eastAsia="es-PE"/>
              </w:rPr>
              <w:t>Nombre</w:t>
            </w:r>
          </w:p>
        </w:tc>
        <w:tc>
          <w:tcPr>
            <w:tcW w:w="5697" w:type="dxa"/>
            <w:shd w:val="clear" w:color="auto" w:fill="auto"/>
            <w:noWrap/>
            <w:vAlign w:val="center"/>
            <w:hideMark/>
          </w:tcPr>
          <w:p w14:paraId="5099F47B" w14:textId="552E2507" w:rsidR="00EE32E4" w:rsidRPr="004F5D67" w:rsidRDefault="00EE32E4" w:rsidP="003C1EED">
            <w:pPr>
              <w:spacing w:after="0" w:line="240" w:lineRule="auto"/>
              <w:rPr>
                <w:rFonts w:eastAsia="Times New Roman"/>
                <w:lang w:eastAsia="es-PE"/>
              </w:rPr>
            </w:pPr>
            <w:r>
              <w:rPr>
                <w:lang w:eastAsia="es-PE"/>
              </w:rPr>
              <w:t>Nombre del cliente</w:t>
            </w:r>
          </w:p>
        </w:tc>
      </w:tr>
      <w:tr w:rsidR="00EE32E4" w:rsidRPr="004F5D67" w14:paraId="17BCA71A" w14:textId="77777777" w:rsidTr="00EE32E4">
        <w:trPr>
          <w:trHeight w:val="180"/>
        </w:trPr>
        <w:tc>
          <w:tcPr>
            <w:tcW w:w="2693" w:type="dxa"/>
            <w:shd w:val="clear" w:color="auto" w:fill="auto"/>
            <w:noWrap/>
          </w:tcPr>
          <w:p w14:paraId="17412D38" w14:textId="0EF50F07" w:rsidR="00EE32E4" w:rsidRDefault="00EE32E4" w:rsidP="003C1EED">
            <w:pPr>
              <w:spacing w:after="0" w:line="240" w:lineRule="auto"/>
              <w:jc w:val="both"/>
              <w:rPr>
                <w:lang w:eastAsia="es-PE"/>
              </w:rPr>
            </w:pPr>
            <w:r>
              <w:rPr>
                <w:lang w:eastAsia="es-PE"/>
              </w:rPr>
              <w:t>Correo electrónico</w:t>
            </w:r>
          </w:p>
        </w:tc>
        <w:tc>
          <w:tcPr>
            <w:tcW w:w="5697" w:type="dxa"/>
            <w:shd w:val="clear" w:color="auto" w:fill="auto"/>
            <w:noWrap/>
            <w:vAlign w:val="center"/>
          </w:tcPr>
          <w:p w14:paraId="06B63930" w14:textId="1D5EB953" w:rsidR="00EE32E4" w:rsidRDefault="00EE32E4" w:rsidP="003C1EED">
            <w:pPr>
              <w:spacing w:after="0" w:line="240" w:lineRule="auto"/>
              <w:rPr>
                <w:lang w:eastAsia="es-PE"/>
              </w:rPr>
            </w:pPr>
            <w:r>
              <w:rPr>
                <w:lang w:eastAsia="es-PE"/>
              </w:rPr>
              <w:t>Correo electrónico del Cliente</w:t>
            </w:r>
          </w:p>
        </w:tc>
      </w:tr>
      <w:tr w:rsidR="00EE32E4" w:rsidRPr="004F5D67" w14:paraId="140F2DAF" w14:textId="77777777" w:rsidTr="00EE32E4">
        <w:trPr>
          <w:trHeight w:val="180"/>
        </w:trPr>
        <w:tc>
          <w:tcPr>
            <w:tcW w:w="2693" w:type="dxa"/>
            <w:shd w:val="clear" w:color="auto" w:fill="auto"/>
            <w:noWrap/>
          </w:tcPr>
          <w:p w14:paraId="3B6360EB" w14:textId="5353A37D" w:rsidR="00EE32E4" w:rsidRDefault="00EE32E4" w:rsidP="003C1EED">
            <w:pPr>
              <w:spacing w:after="0" w:line="240" w:lineRule="auto"/>
              <w:jc w:val="both"/>
              <w:rPr>
                <w:lang w:eastAsia="es-PE"/>
              </w:rPr>
            </w:pPr>
            <w:r>
              <w:rPr>
                <w:lang w:eastAsia="es-PE"/>
              </w:rPr>
              <w:t>Teléfono</w:t>
            </w:r>
          </w:p>
        </w:tc>
        <w:tc>
          <w:tcPr>
            <w:tcW w:w="5697" w:type="dxa"/>
            <w:shd w:val="clear" w:color="auto" w:fill="auto"/>
            <w:noWrap/>
            <w:vAlign w:val="center"/>
          </w:tcPr>
          <w:p w14:paraId="3D7030DC" w14:textId="0AF180EF" w:rsidR="00EE32E4" w:rsidRDefault="00EE32E4" w:rsidP="003C1EED">
            <w:pPr>
              <w:spacing w:after="0" w:line="240" w:lineRule="auto"/>
              <w:rPr>
                <w:lang w:eastAsia="es-PE"/>
              </w:rPr>
            </w:pPr>
            <w:r>
              <w:rPr>
                <w:lang w:eastAsia="es-PE"/>
              </w:rPr>
              <w:t>Número de teléfono del cliente para este Pedido</w:t>
            </w:r>
          </w:p>
        </w:tc>
      </w:tr>
      <w:tr w:rsidR="00EE32E4" w:rsidRPr="004F5D67" w14:paraId="15BCFD02" w14:textId="77777777" w:rsidTr="00EE32E4">
        <w:trPr>
          <w:trHeight w:val="180"/>
        </w:trPr>
        <w:tc>
          <w:tcPr>
            <w:tcW w:w="2693" w:type="dxa"/>
            <w:shd w:val="clear" w:color="auto" w:fill="auto"/>
            <w:noWrap/>
          </w:tcPr>
          <w:p w14:paraId="25584A2C" w14:textId="4478093C" w:rsidR="00EE32E4" w:rsidRDefault="00EE32E4" w:rsidP="003C1EED">
            <w:pPr>
              <w:spacing w:after="0" w:line="240" w:lineRule="auto"/>
              <w:jc w:val="both"/>
              <w:rPr>
                <w:lang w:eastAsia="es-PE"/>
              </w:rPr>
            </w:pPr>
            <w:r>
              <w:rPr>
                <w:lang w:eastAsia="es-PE"/>
              </w:rPr>
              <w:t>Fecha y Hora</w:t>
            </w:r>
          </w:p>
        </w:tc>
        <w:tc>
          <w:tcPr>
            <w:tcW w:w="5697" w:type="dxa"/>
            <w:shd w:val="clear" w:color="auto" w:fill="auto"/>
            <w:noWrap/>
            <w:vAlign w:val="center"/>
          </w:tcPr>
          <w:p w14:paraId="09AEE612" w14:textId="53661E7E" w:rsidR="00EE32E4" w:rsidRDefault="00EE32E4" w:rsidP="003C1EED">
            <w:pPr>
              <w:spacing w:after="0" w:line="240" w:lineRule="auto"/>
              <w:rPr>
                <w:lang w:eastAsia="es-PE"/>
              </w:rPr>
            </w:pPr>
            <w:r>
              <w:rPr>
                <w:lang w:eastAsia="es-PE"/>
              </w:rPr>
              <w:t>Fecha y hora para la entrega del producto</w:t>
            </w:r>
          </w:p>
        </w:tc>
      </w:tr>
      <w:tr w:rsidR="00EE32E4" w:rsidRPr="004F5D67" w14:paraId="63AA163E" w14:textId="77777777" w:rsidTr="00EE32E4">
        <w:trPr>
          <w:trHeight w:val="180"/>
        </w:trPr>
        <w:tc>
          <w:tcPr>
            <w:tcW w:w="2693" w:type="dxa"/>
            <w:shd w:val="clear" w:color="auto" w:fill="auto"/>
            <w:noWrap/>
          </w:tcPr>
          <w:p w14:paraId="0E42FF9C" w14:textId="22033F3F" w:rsidR="00EE32E4" w:rsidRDefault="00EE32E4" w:rsidP="003C1EED">
            <w:pPr>
              <w:spacing w:after="0" w:line="240" w:lineRule="auto"/>
              <w:jc w:val="both"/>
              <w:rPr>
                <w:lang w:eastAsia="es-PE"/>
              </w:rPr>
            </w:pPr>
            <w:r>
              <w:rPr>
                <w:lang w:eastAsia="es-PE"/>
              </w:rPr>
              <w:t>Notas de la Cita</w:t>
            </w:r>
          </w:p>
        </w:tc>
        <w:tc>
          <w:tcPr>
            <w:tcW w:w="5697" w:type="dxa"/>
            <w:shd w:val="clear" w:color="auto" w:fill="auto"/>
            <w:noWrap/>
            <w:vAlign w:val="center"/>
          </w:tcPr>
          <w:p w14:paraId="3C92B803" w14:textId="1177EF3F" w:rsidR="00EE32E4" w:rsidRDefault="00BC2D23" w:rsidP="003C1EED">
            <w:pPr>
              <w:spacing w:after="0" w:line="240" w:lineRule="auto"/>
              <w:rPr>
                <w:lang w:eastAsia="es-PE"/>
              </w:rPr>
            </w:pPr>
            <w:r>
              <w:rPr>
                <w:lang w:eastAsia="es-PE"/>
              </w:rPr>
              <w:t>Notas que se agregara a la cita</w:t>
            </w:r>
          </w:p>
        </w:tc>
      </w:tr>
      <w:tr w:rsidR="00EE32E4" w:rsidRPr="004F5D67" w14:paraId="44B352AE" w14:textId="77777777" w:rsidTr="00EE32E4">
        <w:trPr>
          <w:trHeight w:val="180"/>
        </w:trPr>
        <w:tc>
          <w:tcPr>
            <w:tcW w:w="2693" w:type="dxa"/>
            <w:shd w:val="clear" w:color="auto" w:fill="auto"/>
            <w:noWrap/>
          </w:tcPr>
          <w:p w14:paraId="0F24297C" w14:textId="2207FB2C" w:rsidR="00EE32E4" w:rsidRDefault="00BC2D23" w:rsidP="003C1EED">
            <w:pPr>
              <w:spacing w:after="0" w:line="240" w:lineRule="auto"/>
              <w:jc w:val="both"/>
              <w:rPr>
                <w:lang w:eastAsia="es-PE"/>
              </w:rPr>
            </w:pPr>
            <w:r>
              <w:rPr>
                <w:lang w:eastAsia="es-PE"/>
              </w:rPr>
              <w:t>Artículos</w:t>
            </w:r>
          </w:p>
        </w:tc>
        <w:tc>
          <w:tcPr>
            <w:tcW w:w="5697" w:type="dxa"/>
            <w:shd w:val="clear" w:color="auto" w:fill="auto"/>
            <w:noWrap/>
            <w:vAlign w:val="center"/>
          </w:tcPr>
          <w:p w14:paraId="47167C82" w14:textId="53BDE897" w:rsidR="00EE32E4" w:rsidRDefault="00BC2D23" w:rsidP="003C1EED">
            <w:pPr>
              <w:spacing w:after="0" w:line="240" w:lineRule="auto"/>
              <w:rPr>
                <w:lang w:eastAsia="es-PE"/>
              </w:rPr>
            </w:pPr>
            <w:r>
              <w:rPr>
                <w:lang w:eastAsia="es-PE"/>
              </w:rPr>
              <w:t>Lista de artículos agendados para la cita (Artículos-Variante)</w:t>
            </w:r>
          </w:p>
        </w:tc>
      </w:tr>
    </w:tbl>
    <w:p w14:paraId="69DA01E3" w14:textId="77777777" w:rsidR="00074A30" w:rsidRDefault="00074A30" w:rsidP="00074A30"/>
    <w:p w14:paraId="6B874C76" w14:textId="61D335B3" w:rsidR="00074A30" w:rsidRPr="003A2E79" w:rsidRDefault="00074A30" w:rsidP="00074A30">
      <w:pPr>
        <w:pStyle w:val="FlujodePantalla"/>
        <w:ind w:left="708"/>
      </w:pPr>
      <w:r>
        <w:lastRenderedPageBreak/>
        <w:t>Consideraciones</w:t>
      </w:r>
      <w:r w:rsidR="00EE32E4">
        <w:t xml:space="preserve"> técnicas</w:t>
      </w:r>
    </w:p>
    <w:p w14:paraId="408D3364" w14:textId="47DD4056" w:rsidR="00074A30" w:rsidRDefault="009942EB" w:rsidP="00074A30">
      <w:pPr>
        <w:jc w:val="both"/>
      </w:pPr>
      <w:r>
        <w:tab/>
      </w:r>
    </w:p>
    <w:p w14:paraId="0DFA0314" w14:textId="4AF4FC79" w:rsidR="009942EB" w:rsidRDefault="009942EB" w:rsidP="00074A30">
      <w:pPr>
        <w:jc w:val="both"/>
      </w:pPr>
      <w:r>
        <w:tab/>
        <w:t>Las transacciones que migrara serán tanto las creaciones y modificaciones de las citas.</w:t>
      </w:r>
    </w:p>
    <w:p w14:paraId="43C96C8D" w14:textId="4A2CE097" w:rsidR="00074A30" w:rsidRPr="009942EB" w:rsidRDefault="009942EB" w:rsidP="009942EB">
      <w:pPr>
        <w:jc w:val="both"/>
        <w:rPr>
          <w:b/>
          <w:bCs/>
        </w:rPr>
      </w:pPr>
      <w:r>
        <w:tab/>
        <w:t xml:space="preserve">La tabla donde se registrará todas las transacciones será la tabla </w:t>
      </w:r>
      <w:r w:rsidRPr="009942EB">
        <w:rPr>
          <w:b/>
          <w:bCs/>
        </w:rPr>
        <w:t>Migracion.CitaSquare</w:t>
      </w:r>
      <w:r>
        <w:t>.</w:t>
      </w:r>
      <w:r>
        <w:tab/>
      </w:r>
    </w:p>
    <w:p w14:paraId="215631E5" w14:textId="0C4EE455" w:rsidR="00074A30" w:rsidRPr="004A5689" w:rsidRDefault="00BC2D23" w:rsidP="00074A30">
      <w:pPr>
        <w:pStyle w:val="FlujodePantalla"/>
        <w:ind w:left="708"/>
      </w:pPr>
      <w:r>
        <w:rPr>
          <w:noProof/>
        </w:rPr>
        <w:drawing>
          <wp:inline distT="0" distB="0" distL="0" distR="0" wp14:anchorId="1DBB1603" wp14:editId="2C40A372">
            <wp:extent cx="6284175" cy="2131755"/>
            <wp:effectExtent l="76200" t="76200" r="135890" b="135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7857" cy="21363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C4DB69" w14:textId="1F442766" w:rsidR="00074A30" w:rsidRDefault="00074A30" w:rsidP="00074A30">
      <w:pPr>
        <w:pStyle w:val="Prrafodelista"/>
        <w:ind w:left="1418"/>
        <w:jc w:val="both"/>
      </w:pPr>
    </w:p>
    <w:p w14:paraId="14A82EA7" w14:textId="1509CA58" w:rsidR="00DB688F" w:rsidRDefault="00DB688F" w:rsidP="00074A30">
      <w:pPr>
        <w:pStyle w:val="Prrafodelista"/>
        <w:ind w:left="1418"/>
        <w:jc w:val="both"/>
      </w:pPr>
      <w:r>
        <w:t xml:space="preserve">Los errores ocurridos en este paso de la migración se registrarán en la tabla </w:t>
      </w:r>
      <w:r w:rsidRPr="00DB688F">
        <w:rPr>
          <w:b/>
          <w:bCs/>
        </w:rPr>
        <w:t>Migracion.Error</w:t>
      </w:r>
      <w:r>
        <w:t xml:space="preserve">, y como valor “01” en el campo CodigoError. </w:t>
      </w:r>
    </w:p>
    <w:p w14:paraId="15F1560E" w14:textId="667F11D4" w:rsidR="00DB688F" w:rsidRDefault="00DB688F" w:rsidP="00074A30">
      <w:pPr>
        <w:pStyle w:val="Prrafodelista"/>
        <w:ind w:left="1418"/>
        <w:jc w:val="both"/>
      </w:pPr>
    </w:p>
    <w:p w14:paraId="33DBDB71" w14:textId="01517E90" w:rsidR="00DB688F" w:rsidRDefault="00DB688F" w:rsidP="00DB688F">
      <w:pPr>
        <w:pStyle w:val="Prrafodelista"/>
        <w:ind w:left="1418"/>
        <w:jc w:val="center"/>
      </w:pPr>
      <w:r>
        <w:rPr>
          <w:noProof/>
        </w:rPr>
        <w:drawing>
          <wp:inline distT="0" distB="0" distL="0" distR="0" wp14:anchorId="4AB8022D" wp14:editId="0699EED4">
            <wp:extent cx="5669280" cy="1171608"/>
            <wp:effectExtent l="76200" t="76200" r="140970" b="142875"/>
            <wp:docPr id="524" name="Imagen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0523" cy="1175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220DFB" w14:textId="031B98DB" w:rsidR="00074A30" w:rsidRDefault="00074A30" w:rsidP="00DB688F">
      <w:pPr>
        <w:jc w:val="both"/>
      </w:pPr>
    </w:p>
    <w:p w14:paraId="2D498E29" w14:textId="77777777" w:rsidR="00074A30" w:rsidRDefault="00074A30" w:rsidP="00074A30">
      <w:pPr>
        <w:sectPr w:rsidR="00074A30" w:rsidSect="00421EA4">
          <w:headerReference w:type="default" r:id="rId14"/>
          <w:headerReference w:type="first" r:id="rId15"/>
          <w:pgSz w:w="11906" w:h="16838"/>
          <w:pgMar w:top="720" w:right="720" w:bottom="720" w:left="720" w:header="709" w:footer="1423" w:gutter="0"/>
          <w:cols w:space="708"/>
          <w:docGrid w:linePitch="360"/>
        </w:sectPr>
      </w:pPr>
    </w:p>
    <w:p w14:paraId="79DF83B9" w14:textId="1DE19F94" w:rsidR="00074A30" w:rsidRDefault="00DB688F" w:rsidP="00074A30">
      <w:pPr>
        <w:pStyle w:val="SubRequerimientoFuncional"/>
        <w:tabs>
          <w:tab w:val="left" w:pos="2610"/>
        </w:tabs>
        <w:ind w:left="1710" w:hanging="1260"/>
        <w:jc w:val="both"/>
      </w:pPr>
      <w:r>
        <w:lastRenderedPageBreak/>
        <w:t>Procesamiento de l</w:t>
      </w:r>
      <w:r w:rsidR="008E425B">
        <w:t>a información migrada</w:t>
      </w:r>
    </w:p>
    <w:p w14:paraId="0ECD3F54" w14:textId="77777777" w:rsidR="00074A30" w:rsidRDefault="00074A30" w:rsidP="00074A30">
      <w:pPr>
        <w:pStyle w:val="SubRequerimientoFuncional"/>
        <w:numPr>
          <w:ilvl w:val="0"/>
          <w:numId w:val="0"/>
        </w:numPr>
        <w:tabs>
          <w:tab w:val="left" w:pos="2610"/>
        </w:tabs>
        <w:ind w:left="1710"/>
        <w:jc w:val="both"/>
        <w:outlineLvl w:val="9"/>
      </w:pPr>
    </w:p>
    <w:p w14:paraId="73033B60" w14:textId="77777777" w:rsidR="00074A30" w:rsidRDefault="00074A30" w:rsidP="00074A30">
      <w:pPr>
        <w:pStyle w:val="FlujodePantalla"/>
        <w:ind w:left="708"/>
      </w:pPr>
      <w:r>
        <w:t>Descripción</w:t>
      </w:r>
    </w:p>
    <w:p w14:paraId="5E09C51D" w14:textId="77777777" w:rsidR="00074A30" w:rsidRDefault="00074A30" w:rsidP="00074A30">
      <w:pPr>
        <w:pStyle w:val="Prrafodelista"/>
        <w:ind w:left="1202"/>
        <w:jc w:val="both"/>
      </w:pPr>
    </w:p>
    <w:p w14:paraId="37DBD176" w14:textId="41A5ED9F" w:rsidR="00074A30" w:rsidRDefault="00342FDE" w:rsidP="00074A30">
      <w:pPr>
        <w:pStyle w:val="Prrafodelista"/>
        <w:numPr>
          <w:ilvl w:val="0"/>
          <w:numId w:val="8"/>
        </w:numPr>
        <w:jc w:val="both"/>
      </w:pPr>
      <w:r>
        <w:t>Se procederá al procesamiento de los datos obtenidos del sistema Square</w:t>
      </w:r>
      <w:r w:rsidR="00074A30">
        <w:t>.</w:t>
      </w:r>
    </w:p>
    <w:p w14:paraId="06FF733D" w14:textId="77777777" w:rsidR="00074A30" w:rsidRDefault="00074A30" w:rsidP="00074A30">
      <w:pPr>
        <w:pStyle w:val="Prrafodelista"/>
        <w:ind w:left="1202"/>
        <w:jc w:val="both"/>
      </w:pPr>
    </w:p>
    <w:p w14:paraId="19856C72" w14:textId="77777777" w:rsidR="00074A30" w:rsidRDefault="00074A30" w:rsidP="00074A30">
      <w:pPr>
        <w:ind w:left="708"/>
        <w:rPr>
          <w:lang w:eastAsia="es-PE"/>
        </w:rPr>
      </w:pPr>
    </w:p>
    <w:p w14:paraId="2E9E197F" w14:textId="65D8DBE1" w:rsidR="00074A30" w:rsidRDefault="00074A30" w:rsidP="00074A30">
      <w:pPr>
        <w:pStyle w:val="FlujodePantalla"/>
        <w:ind w:left="708"/>
      </w:pPr>
      <w:r>
        <w:t>Descripción de</w:t>
      </w:r>
      <w:r w:rsidR="00E84FC9">
        <w:t>l Flujo</w:t>
      </w:r>
    </w:p>
    <w:p w14:paraId="4B7835EE" w14:textId="5DB9DA94" w:rsidR="00E84FC9" w:rsidRDefault="00E84FC9" w:rsidP="00074A30">
      <w:pPr>
        <w:pStyle w:val="FlujodePantalla"/>
        <w:ind w:left="708"/>
      </w:pPr>
    </w:p>
    <w:p w14:paraId="7C6BFDFB" w14:textId="2EBF88F0" w:rsidR="00074A30" w:rsidRDefault="00E84FC9" w:rsidP="00B1759E">
      <w:pPr>
        <w:pStyle w:val="Prrafodelista"/>
        <w:numPr>
          <w:ilvl w:val="0"/>
          <w:numId w:val="8"/>
        </w:numPr>
        <w:spacing w:after="80"/>
        <w:jc w:val="both"/>
        <w:rPr>
          <w:b/>
          <w:bCs/>
        </w:rPr>
      </w:pPr>
      <w:r>
        <w:t xml:space="preserve">Las transacciones registradas tabla </w:t>
      </w:r>
      <w:r w:rsidRPr="00E84FC9">
        <w:rPr>
          <w:b/>
          <w:bCs/>
        </w:rPr>
        <w:t xml:space="preserve">Migracion.CitaSquare </w:t>
      </w:r>
      <w:r>
        <w:t xml:space="preserve">y que estén con </w:t>
      </w:r>
      <w:r w:rsidR="00EB6459">
        <w:t xml:space="preserve">          </w:t>
      </w:r>
      <w:r w:rsidRPr="00EB6459">
        <w:rPr>
          <w:b/>
          <w:bCs/>
        </w:rPr>
        <w:t>FlgProcesado = 0</w:t>
      </w:r>
      <w:r>
        <w:t xml:space="preserve"> tendrán que ser procesados para el guardado de la información a las tablas correspondientes. Las tablas son </w:t>
      </w:r>
      <w:r w:rsidRPr="00E84FC9">
        <w:rPr>
          <w:b/>
          <w:bCs/>
        </w:rPr>
        <w:t>Ventas.Cliente,</w:t>
      </w:r>
      <w:r w:rsidR="001B09D2">
        <w:rPr>
          <w:b/>
          <w:bCs/>
        </w:rPr>
        <w:t xml:space="preserve"> Ventas.Articulo, Ventas.Variante,</w:t>
      </w:r>
      <w:r w:rsidRPr="00E84FC9">
        <w:rPr>
          <w:b/>
          <w:bCs/>
        </w:rPr>
        <w:t xml:space="preserve"> Ventas</w:t>
      </w:r>
      <w:r w:rsidR="001B09D2">
        <w:rPr>
          <w:b/>
          <w:bCs/>
        </w:rPr>
        <w:t>.</w:t>
      </w:r>
      <w:r w:rsidRPr="00E84FC9">
        <w:rPr>
          <w:b/>
          <w:bCs/>
        </w:rPr>
        <w:t>Pedido</w:t>
      </w:r>
      <w:r w:rsidR="001B09D2">
        <w:rPr>
          <w:b/>
          <w:bCs/>
        </w:rPr>
        <w:t>, Ventas.PedidoDetalle</w:t>
      </w:r>
      <w:r w:rsidRPr="00E84FC9">
        <w:rPr>
          <w:b/>
          <w:bCs/>
        </w:rPr>
        <w:t xml:space="preserve"> y Ventas</w:t>
      </w:r>
      <w:r w:rsidR="001B09D2">
        <w:rPr>
          <w:b/>
          <w:bCs/>
        </w:rPr>
        <w:t>.</w:t>
      </w:r>
      <w:r w:rsidRPr="00E84FC9">
        <w:rPr>
          <w:b/>
          <w:bCs/>
        </w:rPr>
        <w:t>PedidoBitacora.</w:t>
      </w:r>
    </w:p>
    <w:p w14:paraId="733763D7" w14:textId="77777777" w:rsidR="00E84FC9" w:rsidRPr="00E84FC9" w:rsidRDefault="00E84FC9" w:rsidP="00E84FC9">
      <w:pPr>
        <w:pStyle w:val="Prrafodelista"/>
        <w:spacing w:after="80"/>
        <w:jc w:val="both"/>
        <w:rPr>
          <w:b/>
          <w:bCs/>
        </w:rPr>
      </w:pPr>
    </w:p>
    <w:p w14:paraId="55FB79A6" w14:textId="2F292CE4" w:rsidR="00074A30" w:rsidRPr="004A5689" w:rsidRDefault="00074A30" w:rsidP="00074A30">
      <w:pPr>
        <w:pStyle w:val="FlujodePantalla"/>
        <w:ind w:left="708"/>
      </w:pPr>
      <w:r>
        <w:t xml:space="preserve">Reglas </w:t>
      </w:r>
    </w:p>
    <w:p w14:paraId="4A9AE838" w14:textId="77777777" w:rsidR="001B09D2" w:rsidRDefault="004B12DC" w:rsidP="00E84FC9">
      <w:pPr>
        <w:pStyle w:val="Prrafodelista"/>
        <w:numPr>
          <w:ilvl w:val="0"/>
          <w:numId w:val="8"/>
        </w:numPr>
        <w:spacing w:after="80"/>
        <w:jc w:val="both"/>
      </w:pPr>
      <w:r>
        <w:t xml:space="preserve">Como actualmente no se ha definido una estructura del registro del cliente, todos los datos llenados en el campo nombre serán registrados en el campo </w:t>
      </w:r>
      <w:r w:rsidR="00680FE9">
        <w:t xml:space="preserve">Nombre de la tabla </w:t>
      </w:r>
      <w:r w:rsidR="00680FE9" w:rsidRPr="00680FE9">
        <w:rPr>
          <w:b/>
          <w:bCs/>
        </w:rPr>
        <w:t>Ventas.Cliente</w:t>
      </w:r>
      <w:r>
        <w:t xml:space="preserve">. </w:t>
      </w:r>
    </w:p>
    <w:p w14:paraId="2B76ABB3" w14:textId="427CD8EE" w:rsidR="00074A30" w:rsidRDefault="004B12DC" w:rsidP="001B09D2">
      <w:pPr>
        <w:pStyle w:val="Prrafodelista"/>
        <w:spacing w:after="80"/>
        <w:jc w:val="both"/>
      </w:pPr>
      <w:r>
        <w:t xml:space="preserve"> </w:t>
      </w:r>
    </w:p>
    <w:p w14:paraId="46D48CC7" w14:textId="33CB8A4E" w:rsidR="00F04940" w:rsidRDefault="004B12DC" w:rsidP="004B12DC">
      <w:pPr>
        <w:pStyle w:val="Prrafodelista"/>
        <w:numPr>
          <w:ilvl w:val="0"/>
          <w:numId w:val="8"/>
        </w:numPr>
        <w:spacing w:after="80"/>
        <w:jc w:val="both"/>
      </w:pPr>
      <w:r>
        <w:t>La rutina de migración de transacciones de registros nuevos y modificados deberá de verificar la existencia de un cliente</w:t>
      </w:r>
      <w:r w:rsidR="00680FE9">
        <w:t xml:space="preserve"> para evitar la duplicidad de datos</w:t>
      </w:r>
      <w:r>
        <w:t xml:space="preserve">. </w:t>
      </w:r>
    </w:p>
    <w:p w14:paraId="7BE35AC2" w14:textId="77777777" w:rsidR="001B09D2" w:rsidRDefault="001B09D2" w:rsidP="001B09D2">
      <w:pPr>
        <w:pStyle w:val="Prrafodelista"/>
      </w:pPr>
    </w:p>
    <w:p w14:paraId="2285A3A3" w14:textId="77777777" w:rsidR="001B09D2" w:rsidRDefault="001B09D2" w:rsidP="001B09D2">
      <w:pPr>
        <w:pStyle w:val="Prrafodelista"/>
        <w:spacing w:after="80"/>
        <w:jc w:val="both"/>
      </w:pPr>
    </w:p>
    <w:p w14:paraId="66AE2F04" w14:textId="72DA0938" w:rsidR="004B12DC" w:rsidRDefault="00F04940" w:rsidP="004B12DC">
      <w:pPr>
        <w:pStyle w:val="Prrafodelista"/>
        <w:numPr>
          <w:ilvl w:val="0"/>
          <w:numId w:val="8"/>
        </w:numPr>
        <w:spacing w:after="80"/>
        <w:jc w:val="both"/>
      </w:pPr>
      <w:r>
        <w:t xml:space="preserve">Para el Articulo-Variante: la rutina de procesamiento deberá verificar la existencia del articulo (tabla </w:t>
      </w:r>
      <w:r>
        <w:rPr>
          <w:b/>
          <w:bCs/>
        </w:rPr>
        <w:t>Ventas.Articulo</w:t>
      </w:r>
      <w:r>
        <w:t xml:space="preserve">) y de su variante (tabla </w:t>
      </w:r>
      <w:r>
        <w:rPr>
          <w:b/>
          <w:bCs/>
        </w:rPr>
        <w:t>Ventas.Variante</w:t>
      </w:r>
      <w:r>
        <w:t xml:space="preserve">); si no existiera se procederá con su registro y obtención de su Id correspondiente de cada tabla, si el articulo-variante ya existe se procederá con la obtención de su </w:t>
      </w:r>
      <w:r w:rsidRPr="00F04940">
        <w:rPr>
          <w:b/>
          <w:bCs/>
        </w:rPr>
        <w:t>IdArticulo</w:t>
      </w:r>
      <w:r>
        <w:t xml:space="preserve"> y </w:t>
      </w:r>
      <w:r w:rsidRPr="00F04940">
        <w:rPr>
          <w:b/>
          <w:bCs/>
        </w:rPr>
        <w:t>IdVariante</w:t>
      </w:r>
      <w:r>
        <w:t xml:space="preserve"> </w:t>
      </w:r>
      <w:r w:rsidR="001B09D2">
        <w:t>respectivamente.</w:t>
      </w:r>
    </w:p>
    <w:p w14:paraId="31A0A0DB" w14:textId="77777777" w:rsidR="001B09D2" w:rsidRDefault="001B09D2" w:rsidP="001B09D2">
      <w:pPr>
        <w:pStyle w:val="Prrafodelista"/>
        <w:spacing w:after="80"/>
        <w:jc w:val="both"/>
      </w:pPr>
    </w:p>
    <w:p w14:paraId="1A48953A" w14:textId="2DB4EC5A" w:rsidR="00680FE9" w:rsidRDefault="00680FE9" w:rsidP="004B12DC">
      <w:pPr>
        <w:pStyle w:val="Prrafodelista"/>
        <w:numPr>
          <w:ilvl w:val="0"/>
          <w:numId w:val="8"/>
        </w:numPr>
        <w:spacing w:after="80"/>
        <w:jc w:val="both"/>
      </w:pPr>
      <w:r>
        <w:t>Todos los pedidos nuevos se registran con estado pendiente</w:t>
      </w:r>
      <w:r w:rsidR="001B09D2">
        <w:t xml:space="preserve"> y se guardaran en la tabla </w:t>
      </w:r>
      <w:r w:rsidR="001B09D2">
        <w:rPr>
          <w:b/>
          <w:bCs/>
        </w:rPr>
        <w:t>Ventas.Pedido y Ventas.PedidoDetalle</w:t>
      </w:r>
      <w:r>
        <w:t>. Los estados son registrados en la tabla Pedido bitácora y en el campo observación se pondrá “Registro Nuevo”</w:t>
      </w:r>
      <w:r w:rsidR="001B09D2">
        <w:t>.</w:t>
      </w:r>
    </w:p>
    <w:p w14:paraId="62A68722" w14:textId="77777777" w:rsidR="001B09D2" w:rsidRDefault="001B09D2" w:rsidP="001B09D2">
      <w:pPr>
        <w:pStyle w:val="Prrafodelista"/>
      </w:pPr>
    </w:p>
    <w:p w14:paraId="10DBFDDB" w14:textId="77777777" w:rsidR="001B09D2" w:rsidRDefault="001B09D2" w:rsidP="001B09D2">
      <w:pPr>
        <w:pStyle w:val="Prrafodelista"/>
        <w:spacing w:after="80"/>
        <w:jc w:val="both"/>
      </w:pPr>
    </w:p>
    <w:p w14:paraId="703DABD4" w14:textId="7A763F8A" w:rsidR="00680FE9" w:rsidRDefault="00680FE9" w:rsidP="004B12DC">
      <w:pPr>
        <w:pStyle w:val="Prrafodelista"/>
        <w:numPr>
          <w:ilvl w:val="0"/>
          <w:numId w:val="8"/>
        </w:numPr>
        <w:spacing w:after="80"/>
        <w:jc w:val="both"/>
      </w:pPr>
      <w:r>
        <w:t xml:space="preserve">Si un registro de un pedido ya existe y llega una transacción de modificación, entonces el pedido en mención </w:t>
      </w:r>
      <w:r w:rsidR="008A2069">
        <w:t>pasará</w:t>
      </w:r>
      <w:r>
        <w:t xml:space="preserve"> a estado pendiente (En el campo observación</w:t>
      </w:r>
      <w:r w:rsidR="001B09D2">
        <w:t xml:space="preserve"> de la tabla </w:t>
      </w:r>
      <w:r w:rsidR="001B09D2">
        <w:rPr>
          <w:b/>
          <w:bCs/>
        </w:rPr>
        <w:t xml:space="preserve">Ventas.Bitacora </w:t>
      </w:r>
      <w:r w:rsidR="001B09D2">
        <w:t>se</w:t>
      </w:r>
      <w:r>
        <w:t xml:space="preserve"> </w:t>
      </w:r>
      <w:r w:rsidR="00EB6459">
        <w:t>describirá como “Modificación Square”</w:t>
      </w:r>
      <w:r>
        <w:t>)</w:t>
      </w:r>
      <w:r w:rsidR="008A2069">
        <w:t xml:space="preserve">, esta transacción no </w:t>
      </w:r>
      <w:r w:rsidR="00357115">
        <w:t>modificará</w:t>
      </w:r>
      <w:r w:rsidR="008A2069">
        <w:t xml:space="preserve"> los datos de dirección del </w:t>
      </w:r>
      <w:r w:rsidR="001B09D2">
        <w:t>Pedido,</w:t>
      </w:r>
      <w:r w:rsidR="00320283">
        <w:t xml:space="preserve"> pero si la </w:t>
      </w:r>
      <w:r w:rsidR="00D918E9">
        <w:t>lista de artículos-variante</w:t>
      </w:r>
      <w:r w:rsidR="00320283">
        <w:t xml:space="preserve"> y la fecha – hora de entrega del pedido</w:t>
      </w:r>
      <w:r>
        <w:t>.</w:t>
      </w:r>
    </w:p>
    <w:p w14:paraId="25709575" w14:textId="77777777" w:rsidR="00D918E9" w:rsidRDefault="00D918E9" w:rsidP="00D918E9">
      <w:pPr>
        <w:pStyle w:val="Prrafodelista"/>
        <w:spacing w:after="80"/>
        <w:jc w:val="both"/>
      </w:pPr>
    </w:p>
    <w:p w14:paraId="0DB38280" w14:textId="12BD125D" w:rsidR="008A6BB4" w:rsidRDefault="008A6BB4" w:rsidP="004B12DC">
      <w:pPr>
        <w:pStyle w:val="Prrafodelista"/>
        <w:numPr>
          <w:ilvl w:val="0"/>
          <w:numId w:val="8"/>
        </w:numPr>
        <w:spacing w:after="80"/>
        <w:jc w:val="both"/>
      </w:pPr>
      <w:r>
        <w:t xml:space="preserve">El procesamiento de la información se </w:t>
      </w:r>
      <w:r w:rsidR="008A2069">
        <w:t>generará</w:t>
      </w:r>
      <w:r>
        <w:t xml:space="preserve"> </w:t>
      </w:r>
      <w:r w:rsidR="00D918E9">
        <w:t>mediante una rutina con un tiempo de ejecución configurable</w:t>
      </w:r>
      <w:r>
        <w:t>.</w:t>
      </w:r>
    </w:p>
    <w:p w14:paraId="5A7C1E95" w14:textId="77777777" w:rsidR="004B12DC" w:rsidRDefault="004B12DC" w:rsidP="004B12DC">
      <w:pPr>
        <w:pStyle w:val="Prrafodelista"/>
        <w:spacing w:after="80"/>
        <w:jc w:val="both"/>
      </w:pPr>
    </w:p>
    <w:p w14:paraId="31174C38" w14:textId="77777777" w:rsidR="00357115" w:rsidRPr="003A2E79" w:rsidRDefault="00357115" w:rsidP="00357115">
      <w:pPr>
        <w:pStyle w:val="FlujodePantalla"/>
        <w:ind w:left="708"/>
      </w:pPr>
      <w:r>
        <w:t>Consideraciones técnicas</w:t>
      </w:r>
    </w:p>
    <w:p w14:paraId="65D3CF04" w14:textId="77777777" w:rsidR="00357115" w:rsidRDefault="00357115" w:rsidP="00357115">
      <w:pPr>
        <w:jc w:val="both"/>
      </w:pPr>
      <w:r>
        <w:tab/>
      </w:r>
    </w:p>
    <w:p w14:paraId="68D4FE16" w14:textId="1D741D04" w:rsidR="00357115" w:rsidRDefault="00357115" w:rsidP="00357115">
      <w:pPr>
        <w:jc w:val="both"/>
      </w:pPr>
      <w:r>
        <w:tab/>
      </w:r>
    </w:p>
    <w:p w14:paraId="4E24859B" w14:textId="5E313C18" w:rsidR="00357115" w:rsidRDefault="00357115" w:rsidP="00357115">
      <w:pPr>
        <w:pStyle w:val="Prrafodelista"/>
        <w:ind w:left="1418"/>
        <w:jc w:val="both"/>
      </w:pPr>
      <w:r>
        <w:t xml:space="preserve">Los errores ocurridos en este paso de la migración se registrarán en la tabla </w:t>
      </w:r>
      <w:r w:rsidRPr="00DB688F">
        <w:rPr>
          <w:b/>
          <w:bCs/>
        </w:rPr>
        <w:t>Migracion.Error</w:t>
      </w:r>
      <w:r>
        <w:t xml:space="preserve">, y como valor “02” en el campo CodigoError. </w:t>
      </w:r>
    </w:p>
    <w:p w14:paraId="21DB6021" w14:textId="78038BAE" w:rsidR="00357115" w:rsidRDefault="00357115" w:rsidP="00357115">
      <w:pPr>
        <w:pStyle w:val="Prrafodelista"/>
        <w:ind w:left="1418"/>
        <w:jc w:val="both"/>
      </w:pPr>
    </w:p>
    <w:p w14:paraId="3B128D2B" w14:textId="51BE874E" w:rsidR="00357115" w:rsidRDefault="00357115" w:rsidP="00357115">
      <w:pPr>
        <w:pStyle w:val="Prrafodelista"/>
        <w:ind w:left="1418"/>
        <w:jc w:val="both"/>
      </w:pPr>
      <w:r>
        <w:rPr>
          <w:noProof/>
        </w:rPr>
        <w:lastRenderedPageBreak/>
        <w:drawing>
          <wp:inline distT="0" distB="0" distL="0" distR="0" wp14:anchorId="1559AFA1" wp14:editId="2CB3635E">
            <wp:extent cx="5669280" cy="1171608"/>
            <wp:effectExtent l="76200" t="76200" r="140970" b="142875"/>
            <wp:docPr id="563" name="Imagen 56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Imagen 563" descr="Tabl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0523" cy="1175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266F8F" w14:textId="77777777" w:rsidR="00357115" w:rsidRDefault="00357115" w:rsidP="00357115">
      <w:pPr>
        <w:pStyle w:val="Prrafodelista"/>
        <w:ind w:left="1418"/>
        <w:jc w:val="both"/>
      </w:pPr>
    </w:p>
    <w:p w14:paraId="431BD800" w14:textId="143B4962" w:rsidR="003477F6" w:rsidRDefault="003477F6" w:rsidP="003477F6"/>
    <w:p w14:paraId="417ADFFC" w14:textId="21EFA6E8" w:rsidR="00B6792D" w:rsidRDefault="00B6792D" w:rsidP="003477F6"/>
    <w:p w14:paraId="01E2DC64" w14:textId="05075CA2" w:rsidR="00B6792D" w:rsidRDefault="00B6792D" w:rsidP="003477F6"/>
    <w:p w14:paraId="1E3A4CD2" w14:textId="7684DE79" w:rsidR="003477F6" w:rsidRPr="00274889" w:rsidRDefault="0098626D" w:rsidP="003477F6">
      <w:pPr>
        <w:pStyle w:val="Proceso"/>
      </w:pPr>
      <w:r>
        <w:rPr>
          <w:lang w:eastAsia="es-PE"/>
        </w:rPr>
        <w:t>Ingresar al sistema - Login</w:t>
      </w:r>
    </w:p>
    <w:p w14:paraId="3DA1DF71" w14:textId="77777777" w:rsidR="003477F6" w:rsidRDefault="003477F6" w:rsidP="003477F6">
      <w:pPr>
        <w:jc w:val="center"/>
      </w:pPr>
    </w:p>
    <w:p w14:paraId="0605D303" w14:textId="77777777" w:rsidR="003477F6" w:rsidRDefault="003477F6" w:rsidP="003477F6">
      <w:pPr>
        <w:ind w:left="142"/>
        <w:rPr>
          <w:b/>
          <w:bCs/>
          <w:sz w:val="24"/>
          <w:szCs w:val="24"/>
        </w:rPr>
      </w:pPr>
      <w:r w:rsidRPr="00D252F8">
        <w:rPr>
          <w:b/>
          <w:bCs/>
          <w:sz w:val="24"/>
          <w:szCs w:val="24"/>
        </w:rPr>
        <w:t>Objetivo</w:t>
      </w:r>
    </w:p>
    <w:p w14:paraId="287CCF37" w14:textId="2A752906" w:rsidR="003477F6" w:rsidRPr="0059719A" w:rsidRDefault="00275A4C" w:rsidP="003477F6">
      <w:pPr>
        <w:ind w:left="142"/>
        <w:jc w:val="both"/>
      </w:pPr>
      <w:r>
        <w:t xml:space="preserve">Disponer </w:t>
      </w:r>
      <w:r w:rsidR="0098626D">
        <w:t>de un módulo de autenticación</w:t>
      </w:r>
      <w:r w:rsidR="00933B78">
        <w:t>.</w:t>
      </w:r>
    </w:p>
    <w:p w14:paraId="57264280" w14:textId="77777777" w:rsidR="003477F6" w:rsidRDefault="003477F6" w:rsidP="003477F6">
      <w:pPr>
        <w:ind w:left="142"/>
        <w:rPr>
          <w:b/>
          <w:bCs/>
          <w:sz w:val="24"/>
          <w:szCs w:val="24"/>
        </w:rPr>
      </w:pPr>
      <w:r>
        <w:rPr>
          <w:b/>
          <w:bCs/>
          <w:sz w:val="24"/>
          <w:szCs w:val="24"/>
        </w:rPr>
        <w:t>Alcance</w:t>
      </w:r>
    </w:p>
    <w:p w14:paraId="71D21A50" w14:textId="6D783A40" w:rsidR="003477F6" w:rsidRPr="0016415C" w:rsidRDefault="00CC371F" w:rsidP="003477F6">
      <w:pPr>
        <w:ind w:left="142"/>
        <w:jc w:val="both"/>
      </w:pPr>
      <w:r>
        <w:t xml:space="preserve">Desde que el usuario identifica la necesidad </w:t>
      </w:r>
      <w:r w:rsidR="0098626D">
        <w:t>de una autentificación y validación del tipo de usuario.</w:t>
      </w:r>
    </w:p>
    <w:p w14:paraId="24486BE5" w14:textId="77777777" w:rsidR="003477F6" w:rsidRDefault="003477F6" w:rsidP="003477F6">
      <w:pPr>
        <w:ind w:left="142"/>
        <w:rPr>
          <w:b/>
          <w:bCs/>
          <w:sz w:val="24"/>
          <w:szCs w:val="24"/>
        </w:rPr>
      </w:pPr>
      <w:r>
        <w:rPr>
          <w:b/>
          <w:bCs/>
          <w:sz w:val="24"/>
          <w:szCs w:val="24"/>
        </w:rPr>
        <w:t>Políticas</w:t>
      </w:r>
    </w:p>
    <w:p w14:paraId="095FFB59" w14:textId="7D23901C" w:rsidR="003477F6" w:rsidRDefault="00D50E15" w:rsidP="003477F6">
      <w:pPr>
        <w:ind w:left="142"/>
      </w:pPr>
      <w:r>
        <w:t>No aplica</w:t>
      </w:r>
    </w:p>
    <w:p w14:paraId="423A3FED" w14:textId="77777777" w:rsidR="003477F6" w:rsidRDefault="003477F6" w:rsidP="003477F6">
      <w:pPr>
        <w:ind w:left="142"/>
        <w:rPr>
          <w:b/>
          <w:bCs/>
          <w:sz w:val="24"/>
          <w:szCs w:val="24"/>
        </w:rPr>
      </w:pPr>
      <w:r>
        <w:rPr>
          <w:b/>
          <w:bCs/>
          <w:sz w:val="24"/>
          <w:szCs w:val="24"/>
        </w:rPr>
        <w:t>Actores del proceso</w:t>
      </w:r>
    </w:p>
    <w:p w14:paraId="2BF7437D" w14:textId="4D7A7565" w:rsidR="00D50E15" w:rsidRPr="00D50E15" w:rsidRDefault="0098626D" w:rsidP="00BC63B0">
      <w:pPr>
        <w:pStyle w:val="Prrafodelista"/>
        <w:numPr>
          <w:ilvl w:val="0"/>
          <w:numId w:val="9"/>
        </w:numPr>
        <w:tabs>
          <w:tab w:val="left" w:pos="709"/>
        </w:tabs>
        <w:spacing w:after="0" w:line="240" w:lineRule="auto"/>
        <w:ind w:hanging="651"/>
        <w:contextualSpacing w:val="0"/>
        <w:jc w:val="both"/>
      </w:pPr>
      <w:r>
        <w:rPr>
          <w:bCs/>
        </w:rPr>
        <w:t>Usuario Admin</w:t>
      </w:r>
    </w:p>
    <w:p w14:paraId="65FB66C6" w14:textId="30910E9D" w:rsidR="00D50E15" w:rsidRPr="00D50E15" w:rsidRDefault="0098626D" w:rsidP="00BC63B0">
      <w:pPr>
        <w:pStyle w:val="Prrafodelista"/>
        <w:numPr>
          <w:ilvl w:val="0"/>
          <w:numId w:val="9"/>
        </w:numPr>
        <w:tabs>
          <w:tab w:val="left" w:pos="709"/>
        </w:tabs>
        <w:spacing w:after="0" w:line="240" w:lineRule="auto"/>
        <w:ind w:hanging="651"/>
        <w:contextualSpacing w:val="0"/>
        <w:jc w:val="both"/>
      </w:pPr>
      <w:r>
        <w:rPr>
          <w:bCs/>
        </w:rPr>
        <w:t>Usuario Lectura</w:t>
      </w:r>
    </w:p>
    <w:p w14:paraId="2B0E4604" w14:textId="77777777" w:rsidR="003477F6" w:rsidRDefault="003477F6" w:rsidP="003477F6">
      <w:r>
        <w:br w:type="page"/>
      </w:r>
    </w:p>
    <w:p w14:paraId="24C5B42C" w14:textId="18A96224" w:rsidR="00832107" w:rsidRDefault="0098626D" w:rsidP="00832107">
      <w:pPr>
        <w:pStyle w:val="RequerimientosFuncionales"/>
        <w:ind w:left="1418"/>
        <w:jc w:val="both"/>
      </w:pPr>
      <w:r>
        <w:lastRenderedPageBreak/>
        <w:t>Autenticación Mediante Login</w:t>
      </w:r>
    </w:p>
    <w:p w14:paraId="4F9DC33E" w14:textId="77777777" w:rsidR="00832107" w:rsidRDefault="00832107" w:rsidP="00832107">
      <w:pPr>
        <w:pStyle w:val="RequerimientosFuncionales"/>
        <w:numPr>
          <w:ilvl w:val="0"/>
          <w:numId w:val="0"/>
        </w:numPr>
        <w:ind w:left="1418"/>
        <w:jc w:val="both"/>
        <w:outlineLvl w:val="9"/>
      </w:pPr>
    </w:p>
    <w:p w14:paraId="7257F165" w14:textId="2563DF52" w:rsidR="00832107" w:rsidRDefault="004B3707" w:rsidP="00832107">
      <w:pPr>
        <w:pStyle w:val="SubRequerimientoFuncional"/>
        <w:tabs>
          <w:tab w:val="left" w:pos="2610"/>
        </w:tabs>
        <w:ind w:left="1710" w:hanging="1260"/>
        <w:jc w:val="both"/>
      </w:pPr>
      <w:bookmarkStart w:id="13" w:name="_Ref90315480"/>
      <w:bookmarkStart w:id="14" w:name="_Ref90315491"/>
      <w:bookmarkStart w:id="15" w:name="_Toc92839643"/>
      <w:r>
        <w:t xml:space="preserve">Disponer de un </w:t>
      </w:r>
      <w:bookmarkEnd w:id="13"/>
      <w:bookmarkEnd w:id="14"/>
      <w:bookmarkEnd w:id="15"/>
      <w:r w:rsidR="00774B30">
        <w:t>login para el ingreso al sistema</w:t>
      </w:r>
    </w:p>
    <w:p w14:paraId="32D4A1A9" w14:textId="77777777" w:rsidR="00832107" w:rsidRDefault="00832107" w:rsidP="00832107">
      <w:pPr>
        <w:pStyle w:val="SubRequerimientoFuncional"/>
        <w:numPr>
          <w:ilvl w:val="0"/>
          <w:numId w:val="0"/>
        </w:numPr>
        <w:tabs>
          <w:tab w:val="left" w:pos="2610"/>
        </w:tabs>
        <w:ind w:left="1710"/>
        <w:jc w:val="both"/>
        <w:outlineLvl w:val="9"/>
      </w:pPr>
    </w:p>
    <w:p w14:paraId="224A8E83" w14:textId="77777777" w:rsidR="00832107" w:rsidRDefault="00832107" w:rsidP="00832107">
      <w:pPr>
        <w:pStyle w:val="FlujodePantalla"/>
        <w:ind w:left="708"/>
      </w:pPr>
      <w:r>
        <w:t>Descripción</w:t>
      </w:r>
    </w:p>
    <w:p w14:paraId="011BC2B3" w14:textId="77777777" w:rsidR="009277C3" w:rsidRDefault="009277C3" w:rsidP="009277C3">
      <w:pPr>
        <w:pStyle w:val="Prrafodelista"/>
        <w:ind w:left="1202"/>
        <w:jc w:val="both"/>
      </w:pPr>
    </w:p>
    <w:p w14:paraId="214A0152" w14:textId="1BC840EB" w:rsidR="00832107" w:rsidRDefault="00774B30" w:rsidP="00BC63B0">
      <w:pPr>
        <w:pStyle w:val="Prrafodelista"/>
        <w:numPr>
          <w:ilvl w:val="0"/>
          <w:numId w:val="8"/>
        </w:numPr>
        <w:jc w:val="both"/>
      </w:pPr>
      <w:r>
        <w:t>El usuario ve la necesidad de la autentificación para el ingreso del sistema</w:t>
      </w:r>
      <w:r w:rsidR="005D7834">
        <w:t>.</w:t>
      </w:r>
    </w:p>
    <w:p w14:paraId="2EC24905" w14:textId="77777777" w:rsidR="00787E7E" w:rsidRDefault="00787E7E" w:rsidP="00787E7E">
      <w:pPr>
        <w:pStyle w:val="Prrafodelista"/>
        <w:ind w:left="1202"/>
        <w:jc w:val="both"/>
      </w:pPr>
    </w:p>
    <w:p w14:paraId="2F217670" w14:textId="77777777" w:rsidR="00832107" w:rsidRPr="004A5689" w:rsidRDefault="00832107" w:rsidP="00832107">
      <w:pPr>
        <w:pStyle w:val="FlujodePantalla"/>
        <w:ind w:left="708"/>
      </w:pPr>
      <w:r w:rsidRPr="004A5689">
        <w:t>Flujo de Pantalla</w:t>
      </w:r>
    </w:p>
    <w:p w14:paraId="786F1879" w14:textId="1929B449" w:rsidR="005D7834" w:rsidRDefault="005D7834" w:rsidP="005D7834">
      <w:pPr>
        <w:pStyle w:val="Prrafodelista"/>
        <w:ind w:left="1260"/>
        <w:jc w:val="both"/>
      </w:pPr>
    </w:p>
    <w:p w14:paraId="6FF61ABA" w14:textId="07ABCEFE" w:rsidR="00035A6B" w:rsidRPr="00035A6B" w:rsidRDefault="00035A6B" w:rsidP="005D7834">
      <w:pPr>
        <w:pStyle w:val="Prrafodelista"/>
        <w:ind w:left="1260"/>
        <w:jc w:val="both"/>
        <w:rPr>
          <w:b/>
          <w:bCs/>
        </w:rPr>
      </w:pPr>
      <w:r w:rsidRPr="00035A6B">
        <w:rPr>
          <w:b/>
          <w:bCs/>
        </w:rPr>
        <w:t>Login</w:t>
      </w:r>
    </w:p>
    <w:p w14:paraId="3E7AEB2B" w14:textId="4BCD710F" w:rsidR="00832107" w:rsidRDefault="00774B30" w:rsidP="00832107">
      <w:pPr>
        <w:ind w:left="1260"/>
        <w:rPr>
          <w:noProof/>
        </w:rPr>
      </w:pPr>
      <w:r>
        <w:rPr>
          <w:noProof/>
        </w:rPr>
        <w:drawing>
          <wp:inline distT="0" distB="0" distL="0" distR="0" wp14:anchorId="78AA1A60" wp14:editId="2B1E3D61">
            <wp:extent cx="5584426" cy="4640580"/>
            <wp:effectExtent l="76200" t="76200" r="130810" b="140970"/>
            <wp:docPr id="526" name="Imagen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77" cy="46699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772551" w14:textId="2CDF583D" w:rsidR="0076483C" w:rsidRDefault="0076483C" w:rsidP="0076483C">
      <w:pPr>
        <w:rPr>
          <w:noProof/>
        </w:rPr>
      </w:pPr>
    </w:p>
    <w:p w14:paraId="0D176752" w14:textId="77777777" w:rsidR="0076483C" w:rsidRDefault="0076483C" w:rsidP="0076483C">
      <w:pPr>
        <w:pStyle w:val="FlujodePantalla"/>
        <w:ind w:left="708"/>
        <w:jc w:val="center"/>
        <w:rPr>
          <w:b/>
          <w:bCs/>
          <w:color w:val="auto"/>
        </w:rPr>
      </w:pPr>
      <w:r>
        <w:tab/>
      </w:r>
      <w:proofErr w:type="spellStart"/>
      <w:r w:rsidRPr="00035A6B">
        <w:rPr>
          <w:b/>
          <w:bCs/>
          <w:color w:val="auto"/>
        </w:rPr>
        <w:t>Fig</w:t>
      </w:r>
      <w:proofErr w:type="spellEnd"/>
      <w:r w:rsidRPr="00035A6B">
        <w:rPr>
          <w:b/>
          <w:bCs/>
          <w:color w:val="auto"/>
        </w:rPr>
        <w:t xml:space="preserve"> 1.1</w:t>
      </w:r>
    </w:p>
    <w:p w14:paraId="0F48DE66" w14:textId="55E359E1" w:rsidR="0076483C" w:rsidRPr="0076483C" w:rsidRDefault="0076483C" w:rsidP="0076483C">
      <w:pPr>
        <w:tabs>
          <w:tab w:val="left" w:pos="4200"/>
        </w:tabs>
      </w:pPr>
    </w:p>
    <w:p w14:paraId="2E354529" w14:textId="77777777" w:rsidR="0076483C" w:rsidRPr="00035A6B" w:rsidRDefault="0076483C" w:rsidP="00035A6B">
      <w:pPr>
        <w:pStyle w:val="FlujodePantalla"/>
        <w:ind w:left="708"/>
        <w:jc w:val="center"/>
        <w:rPr>
          <w:b/>
          <w:bCs/>
          <w:color w:val="auto"/>
        </w:rPr>
      </w:pPr>
    </w:p>
    <w:p w14:paraId="55A173B7" w14:textId="6B043B0A" w:rsidR="0007763B" w:rsidRDefault="0007763B" w:rsidP="00832107">
      <w:pPr>
        <w:pStyle w:val="FlujodePantalla"/>
        <w:ind w:left="708"/>
      </w:pPr>
    </w:p>
    <w:p w14:paraId="1C59D86F" w14:textId="2DAF9E99" w:rsidR="0076483C" w:rsidRDefault="0076483C" w:rsidP="00832107">
      <w:pPr>
        <w:pStyle w:val="FlujodePantalla"/>
        <w:ind w:left="708"/>
      </w:pPr>
      <w:r>
        <w:rPr>
          <w:noProof/>
        </w:rPr>
        <w:drawing>
          <wp:inline distT="0" distB="0" distL="0" distR="0" wp14:anchorId="7DCA449F" wp14:editId="6D375F13">
            <wp:extent cx="5899568" cy="4920967"/>
            <wp:effectExtent l="76200" t="76200" r="139700" b="127635"/>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6668" cy="49268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F07B9D" w14:textId="43CEB2FD" w:rsidR="0007763B" w:rsidRDefault="0007763B" w:rsidP="00832107">
      <w:pPr>
        <w:pStyle w:val="FlujodePantalla"/>
        <w:ind w:left="708"/>
      </w:pPr>
    </w:p>
    <w:p w14:paraId="6BB56641" w14:textId="6C53DB54" w:rsidR="0076483C" w:rsidRDefault="0076483C" w:rsidP="0076483C">
      <w:pPr>
        <w:pStyle w:val="FlujodePantalla"/>
        <w:ind w:left="708"/>
        <w:jc w:val="center"/>
        <w:rPr>
          <w:b/>
          <w:bCs/>
          <w:color w:val="auto"/>
        </w:rPr>
      </w:pPr>
      <w:proofErr w:type="spellStart"/>
      <w:r w:rsidRPr="00035A6B">
        <w:rPr>
          <w:b/>
          <w:bCs/>
          <w:color w:val="auto"/>
        </w:rPr>
        <w:t>Fig</w:t>
      </w:r>
      <w:proofErr w:type="spellEnd"/>
      <w:r w:rsidRPr="00035A6B">
        <w:rPr>
          <w:b/>
          <w:bCs/>
          <w:color w:val="auto"/>
        </w:rPr>
        <w:t xml:space="preserve"> 1.</w:t>
      </w:r>
      <w:r>
        <w:rPr>
          <w:b/>
          <w:bCs/>
          <w:color w:val="auto"/>
        </w:rPr>
        <w:t>2</w:t>
      </w:r>
    </w:p>
    <w:p w14:paraId="68120D84" w14:textId="179D5F4A" w:rsidR="0076483C" w:rsidRDefault="0076483C" w:rsidP="0076483C">
      <w:pPr>
        <w:pStyle w:val="FlujodePantalla"/>
        <w:ind w:left="708"/>
        <w:jc w:val="center"/>
        <w:rPr>
          <w:b/>
          <w:bCs/>
          <w:color w:val="auto"/>
        </w:rPr>
      </w:pPr>
    </w:p>
    <w:p w14:paraId="0B5D67A9" w14:textId="64AC2F8C" w:rsidR="0076483C" w:rsidRDefault="0076483C" w:rsidP="0076483C">
      <w:pPr>
        <w:pStyle w:val="FlujodePantalla"/>
        <w:ind w:left="708"/>
        <w:jc w:val="center"/>
        <w:rPr>
          <w:b/>
          <w:bCs/>
          <w:color w:val="auto"/>
        </w:rPr>
      </w:pPr>
    </w:p>
    <w:p w14:paraId="3CA907EB" w14:textId="3BA19817" w:rsidR="00933B78" w:rsidRDefault="00933B78" w:rsidP="0076483C">
      <w:pPr>
        <w:pStyle w:val="FlujodePantalla"/>
        <w:ind w:left="708"/>
        <w:jc w:val="center"/>
        <w:rPr>
          <w:b/>
          <w:bCs/>
          <w:color w:val="auto"/>
        </w:rPr>
      </w:pPr>
    </w:p>
    <w:p w14:paraId="41547C67" w14:textId="61355149" w:rsidR="00933B78" w:rsidRDefault="00933B78" w:rsidP="0076483C">
      <w:pPr>
        <w:pStyle w:val="FlujodePantalla"/>
        <w:ind w:left="708"/>
        <w:jc w:val="center"/>
        <w:rPr>
          <w:b/>
          <w:bCs/>
          <w:color w:val="auto"/>
        </w:rPr>
      </w:pPr>
    </w:p>
    <w:p w14:paraId="557C3D80" w14:textId="1A504B7E" w:rsidR="00933B78" w:rsidRDefault="00933B78" w:rsidP="0076483C">
      <w:pPr>
        <w:pStyle w:val="FlujodePantalla"/>
        <w:ind w:left="708"/>
        <w:jc w:val="center"/>
        <w:rPr>
          <w:b/>
          <w:bCs/>
          <w:color w:val="auto"/>
        </w:rPr>
      </w:pPr>
    </w:p>
    <w:p w14:paraId="156CDB25" w14:textId="0C1FE107" w:rsidR="00933B78" w:rsidRDefault="00933B78" w:rsidP="0076483C">
      <w:pPr>
        <w:pStyle w:val="FlujodePantalla"/>
        <w:ind w:left="708"/>
        <w:jc w:val="center"/>
        <w:rPr>
          <w:b/>
          <w:bCs/>
          <w:color w:val="auto"/>
        </w:rPr>
      </w:pPr>
    </w:p>
    <w:p w14:paraId="3E088111" w14:textId="674C3381" w:rsidR="00933B78" w:rsidRDefault="00933B78" w:rsidP="0076483C">
      <w:pPr>
        <w:pStyle w:val="FlujodePantalla"/>
        <w:ind w:left="708"/>
        <w:jc w:val="center"/>
        <w:rPr>
          <w:b/>
          <w:bCs/>
          <w:color w:val="auto"/>
        </w:rPr>
      </w:pPr>
    </w:p>
    <w:p w14:paraId="7160BCE5" w14:textId="273B7FA6" w:rsidR="00933B78" w:rsidRDefault="00933B78" w:rsidP="0076483C">
      <w:pPr>
        <w:pStyle w:val="FlujodePantalla"/>
        <w:ind w:left="708"/>
        <w:jc w:val="center"/>
        <w:rPr>
          <w:b/>
          <w:bCs/>
          <w:color w:val="auto"/>
        </w:rPr>
      </w:pPr>
    </w:p>
    <w:p w14:paraId="309CD0DB" w14:textId="0B053B54" w:rsidR="00933B78" w:rsidRDefault="00933B78" w:rsidP="0076483C">
      <w:pPr>
        <w:pStyle w:val="FlujodePantalla"/>
        <w:ind w:left="708"/>
        <w:jc w:val="center"/>
        <w:rPr>
          <w:b/>
          <w:bCs/>
          <w:color w:val="auto"/>
        </w:rPr>
      </w:pPr>
    </w:p>
    <w:p w14:paraId="62C1A9DB" w14:textId="3A9E1412" w:rsidR="00933B78" w:rsidRDefault="00933B78" w:rsidP="0076483C">
      <w:pPr>
        <w:pStyle w:val="FlujodePantalla"/>
        <w:ind w:left="708"/>
        <w:jc w:val="center"/>
        <w:rPr>
          <w:b/>
          <w:bCs/>
          <w:color w:val="auto"/>
        </w:rPr>
      </w:pPr>
    </w:p>
    <w:p w14:paraId="5D74C463" w14:textId="639EFF9A" w:rsidR="00933B78" w:rsidRDefault="00933B78" w:rsidP="0076483C">
      <w:pPr>
        <w:pStyle w:val="FlujodePantalla"/>
        <w:ind w:left="708"/>
        <w:jc w:val="center"/>
        <w:rPr>
          <w:b/>
          <w:bCs/>
          <w:color w:val="auto"/>
        </w:rPr>
      </w:pPr>
    </w:p>
    <w:p w14:paraId="65C09787" w14:textId="2881F50E" w:rsidR="00933B78" w:rsidRDefault="00933B78" w:rsidP="0076483C">
      <w:pPr>
        <w:pStyle w:val="FlujodePantalla"/>
        <w:ind w:left="708"/>
        <w:jc w:val="center"/>
        <w:rPr>
          <w:b/>
          <w:bCs/>
          <w:color w:val="auto"/>
        </w:rPr>
      </w:pPr>
    </w:p>
    <w:p w14:paraId="1CA2D9DA" w14:textId="35BB1306" w:rsidR="00933B78" w:rsidRDefault="00933B78" w:rsidP="0076483C">
      <w:pPr>
        <w:pStyle w:val="FlujodePantalla"/>
        <w:ind w:left="708"/>
        <w:jc w:val="center"/>
        <w:rPr>
          <w:b/>
          <w:bCs/>
          <w:color w:val="auto"/>
        </w:rPr>
      </w:pPr>
      <w:r>
        <w:rPr>
          <w:b/>
          <w:bCs/>
          <w:noProof/>
          <w:color w:val="auto"/>
        </w:rPr>
        <w:lastRenderedPageBreak/>
        <w:drawing>
          <wp:inline distT="0" distB="0" distL="0" distR="0" wp14:anchorId="577C5132" wp14:editId="4249B629">
            <wp:extent cx="6087485" cy="3420720"/>
            <wp:effectExtent l="76200" t="76200" r="123190" b="142240"/>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045" cy="34322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225FF1" w14:textId="5DAF1835" w:rsidR="0076483C" w:rsidRDefault="00933B78" w:rsidP="0076483C">
      <w:pPr>
        <w:pStyle w:val="FlujodePantalla"/>
        <w:ind w:left="708"/>
        <w:jc w:val="center"/>
        <w:rPr>
          <w:b/>
          <w:bCs/>
          <w:color w:val="auto"/>
        </w:rPr>
      </w:pPr>
      <w:proofErr w:type="spellStart"/>
      <w:r>
        <w:rPr>
          <w:b/>
          <w:bCs/>
          <w:color w:val="auto"/>
        </w:rPr>
        <w:t>Fig</w:t>
      </w:r>
      <w:proofErr w:type="spellEnd"/>
      <w:r>
        <w:rPr>
          <w:b/>
          <w:bCs/>
          <w:color w:val="auto"/>
        </w:rPr>
        <w:t xml:space="preserve"> 1.3</w:t>
      </w:r>
    </w:p>
    <w:p w14:paraId="49A1C5B5" w14:textId="5E2A8652" w:rsidR="0076483C" w:rsidRDefault="0076483C" w:rsidP="0076483C">
      <w:pPr>
        <w:pStyle w:val="FlujodePantalla"/>
        <w:ind w:left="708"/>
        <w:jc w:val="center"/>
        <w:rPr>
          <w:b/>
          <w:bCs/>
          <w:color w:val="auto"/>
        </w:rPr>
      </w:pPr>
    </w:p>
    <w:p w14:paraId="206FE244" w14:textId="7F480272" w:rsidR="0076483C" w:rsidRDefault="0076483C" w:rsidP="0076483C">
      <w:pPr>
        <w:pStyle w:val="FlujodePantalla"/>
        <w:ind w:left="708"/>
        <w:jc w:val="center"/>
        <w:rPr>
          <w:b/>
          <w:bCs/>
          <w:color w:val="auto"/>
        </w:rPr>
      </w:pPr>
    </w:p>
    <w:p w14:paraId="0892D504" w14:textId="0402A8D6" w:rsidR="0076483C" w:rsidRDefault="0076483C" w:rsidP="0076483C">
      <w:pPr>
        <w:pStyle w:val="FlujodePantalla"/>
        <w:ind w:left="708"/>
        <w:jc w:val="center"/>
        <w:rPr>
          <w:b/>
          <w:bCs/>
          <w:color w:val="auto"/>
        </w:rPr>
      </w:pPr>
    </w:p>
    <w:p w14:paraId="7513DDED" w14:textId="77777777" w:rsidR="0076483C" w:rsidRDefault="0076483C" w:rsidP="0076483C">
      <w:pPr>
        <w:pStyle w:val="FlujodePantalla"/>
        <w:ind w:left="708"/>
        <w:jc w:val="center"/>
      </w:pPr>
    </w:p>
    <w:p w14:paraId="0C9CAEF6" w14:textId="2DE1290C" w:rsidR="00832107" w:rsidRDefault="00832107" w:rsidP="00832107">
      <w:pPr>
        <w:pStyle w:val="FlujodePantalla"/>
        <w:ind w:left="708"/>
      </w:pPr>
      <w:r>
        <w:t>Descripción de Campos</w:t>
      </w:r>
    </w:p>
    <w:p w14:paraId="153A5A59" w14:textId="77777777" w:rsidR="001779E2" w:rsidRPr="004A5689" w:rsidRDefault="001779E2" w:rsidP="009B164E">
      <w:pPr>
        <w:pStyle w:val="FlujodePantalla"/>
        <w:ind w:left="708"/>
        <w:outlineLvl w:val="9"/>
      </w:pPr>
    </w:p>
    <w:tbl>
      <w:tblPr>
        <w:tblW w:w="963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22"/>
        <w:gridCol w:w="7517"/>
      </w:tblGrid>
      <w:tr w:rsidR="00832107" w:rsidRPr="004F5D67" w14:paraId="478D8C25" w14:textId="77777777" w:rsidTr="00365CAD">
        <w:trPr>
          <w:trHeight w:val="180"/>
          <w:tblHeader/>
        </w:trPr>
        <w:tc>
          <w:tcPr>
            <w:tcW w:w="2122" w:type="dxa"/>
            <w:shd w:val="clear" w:color="auto" w:fill="2F5496" w:themeFill="accent1" w:themeFillShade="BF"/>
            <w:noWrap/>
            <w:vAlign w:val="center"/>
            <w:hideMark/>
          </w:tcPr>
          <w:p w14:paraId="71F0BAC7" w14:textId="77777777" w:rsidR="00832107" w:rsidRPr="004F5D67" w:rsidRDefault="00832107" w:rsidP="003F770C">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Campos</w:t>
            </w:r>
          </w:p>
        </w:tc>
        <w:tc>
          <w:tcPr>
            <w:tcW w:w="7517" w:type="dxa"/>
            <w:shd w:val="clear" w:color="auto" w:fill="2F5496" w:themeFill="accent1" w:themeFillShade="BF"/>
            <w:noWrap/>
            <w:vAlign w:val="center"/>
            <w:hideMark/>
          </w:tcPr>
          <w:p w14:paraId="3B3A52F6" w14:textId="77777777" w:rsidR="00832107" w:rsidRPr="004F5D67" w:rsidRDefault="00832107" w:rsidP="003F770C">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Descripción</w:t>
            </w:r>
          </w:p>
        </w:tc>
      </w:tr>
      <w:tr w:rsidR="00832107" w:rsidRPr="004F5D67" w14:paraId="2516E73E" w14:textId="77777777" w:rsidTr="00365CAD">
        <w:trPr>
          <w:trHeight w:val="180"/>
        </w:trPr>
        <w:tc>
          <w:tcPr>
            <w:tcW w:w="2122" w:type="dxa"/>
            <w:shd w:val="clear" w:color="auto" w:fill="auto"/>
            <w:noWrap/>
            <w:hideMark/>
          </w:tcPr>
          <w:p w14:paraId="1C464D0C" w14:textId="362C8863" w:rsidR="001779E2" w:rsidRPr="001779E2" w:rsidRDefault="0007763B" w:rsidP="003F770C">
            <w:pPr>
              <w:spacing w:after="0" w:line="240" w:lineRule="auto"/>
              <w:jc w:val="both"/>
              <w:rPr>
                <w:lang w:eastAsia="es-PE"/>
              </w:rPr>
            </w:pPr>
            <w:proofErr w:type="spellStart"/>
            <w:r>
              <w:rPr>
                <w:lang w:eastAsia="es-PE"/>
              </w:rPr>
              <w:t>UserName</w:t>
            </w:r>
            <w:proofErr w:type="spellEnd"/>
          </w:p>
        </w:tc>
        <w:tc>
          <w:tcPr>
            <w:tcW w:w="7517" w:type="dxa"/>
            <w:shd w:val="clear" w:color="auto" w:fill="auto"/>
            <w:noWrap/>
            <w:vAlign w:val="center"/>
            <w:hideMark/>
          </w:tcPr>
          <w:p w14:paraId="50068486" w14:textId="17C8F22E" w:rsidR="00832107" w:rsidRPr="004F5D67" w:rsidRDefault="0007763B" w:rsidP="003F770C">
            <w:pPr>
              <w:spacing w:after="0" w:line="240" w:lineRule="auto"/>
              <w:rPr>
                <w:rFonts w:eastAsia="Times New Roman"/>
                <w:lang w:eastAsia="es-PE"/>
              </w:rPr>
            </w:pPr>
            <w:r>
              <w:rPr>
                <w:lang w:eastAsia="es-PE"/>
              </w:rPr>
              <w:t>Nombre del usuario</w:t>
            </w:r>
          </w:p>
        </w:tc>
      </w:tr>
      <w:tr w:rsidR="001779E2" w:rsidRPr="004F5D67" w14:paraId="380A78A2" w14:textId="77777777" w:rsidTr="00365CAD">
        <w:trPr>
          <w:trHeight w:val="180"/>
        </w:trPr>
        <w:tc>
          <w:tcPr>
            <w:tcW w:w="2122" w:type="dxa"/>
            <w:shd w:val="clear" w:color="auto" w:fill="auto"/>
            <w:noWrap/>
          </w:tcPr>
          <w:p w14:paraId="65EB1896" w14:textId="4BCC8EF6" w:rsidR="001779E2" w:rsidRDefault="0007763B" w:rsidP="003F770C">
            <w:pPr>
              <w:spacing w:after="0" w:line="240" w:lineRule="auto"/>
              <w:jc w:val="both"/>
              <w:rPr>
                <w:lang w:eastAsia="es-PE"/>
              </w:rPr>
            </w:pPr>
            <w:proofErr w:type="spellStart"/>
            <w:r>
              <w:rPr>
                <w:lang w:eastAsia="es-PE"/>
              </w:rPr>
              <w:t>Pasword</w:t>
            </w:r>
            <w:proofErr w:type="spellEnd"/>
          </w:p>
        </w:tc>
        <w:tc>
          <w:tcPr>
            <w:tcW w:w="7517" w:type="dxa"/>
            <w:shd w:val="clear" w:color="auto" w:fill="auto"/>
            <w:noWrap/>
            <w:vAlign w:val="center"/>
          </w:tcPr>
          <w:p w14:paraId="071B2942" w14:textId="0B80F8DC" w:rsidR="001779E2" w:rsidRDefault="0007763B" w:rsidP="003F770C">
            <w:pPr>
              <w:spacing w:after="0" w:line="240" w:lineRule="auto"/>
              <w:rPr>
                <w:lang w:eastAsia="es-PE"/>
              </w:rPr>
            </w:pPr>
            <w:r>
              <w:rPr>
                <w:lang w:eastAsia="es-PE"/>
              </w:rPr>
              <w:t>Contraseña del usuario</w:t>
            </w:r>
          </w:p>
        </w:tc>
      </w:tr>
    </w:tbl>
    <w:p w14:paraId="7AB1F1D6" w14:textId="77777777" w:rsidR="00832107" w:rsidRDefault="00832107" w:rsidP="00832107"/>
    <w:p w14:paraId="1797A76A" w14:textId="77777777" w:rsidR="00832107" w:rsidRPr="003A2E79" w:rsidRDefault="00832107" w:rsidP="00832107">
      <w:pPr>
        <w:pStyle w:val="FlujodePantalla"/>
        <w:ind w:left="708"/>
      </w:pPr>
      <w:r>
        <w:t xml:space="preserve">Consideraciones de la Pantalla </w:t>
      </w:r>
    </w:p>
    <w:p w14:paraId="1A869328" w14:textId="0F7D3FCF" w:rsidR="00123545" w:rsidRDefault="00D918E9" w:rsidP="002229E0">
      <w:pPr>
        <w:pStyle w:val="Prrafodelista"/>
        <w:ind w:left="1134"/>
        <w:jc w:val="both"/>
      </w:pPr>
      <w:r>
        <w:t>Considerar que los usuarios deberán ser tipados.</w:t>
      </w:r>
    </w:p>
    <w:p w14:paraId="53059E12" w14:textId="28C1518B" w:rsidR="00D918E9" w:rsidRDefault="00D918E9" w:rsidP="002229E0">
      <w:pPr>
        <w:pStyle w:val="Prrafodelista"/>
        <w:ind w:left="1134"/>
        <w:jc w:val="both"/>
      </w:pPr>
      <w:r>
        <w:t>Los tipos de usuario que se manera en un principio son los siguientes:</w:t>
      </w:r>
    </w:p>
    <w:p w14:paraId="043587DF" w14:textId="066E80CD" w:rsidR="00F5722E" w:rsidRDefault="00D918E9" w:rsidP="00F5722E">
      <w:pPr>
        <w:pStyle w:val="Prrafodelista"/>
        <w:numPr>
          <w:ilvl w:val="0"/>
          <w:numId w:val="49"/>
        </w:numPr>
        <w:jc w:val="both"/>
      </w:pPr>
      <w:r>
        <w:t xml:space="preserve">Lectura: Tipo de usuario que solo podrá </w:t>
      </w:r>
      <w:r w:rsidR="00F5722E">
        <w:t>visualizar los datos en modo lectura y solo podrá visualizar los pedidos que son de delivery y que no son cancelados.</w:t>
      </w:r>
    </w:p>
    <w:p w14:paraId="01765639" w14:textId="57039EE0" w:rsidR="00F5722E" w:rsidRDefault="00F5722E" w:rsidP="00F5722E">
      <w:pPr>
        <w:pStyle w:val="Prrafodelista"/>
        <w:numPr>
          <w:ilvl w:val="0"/>
          <w:numId w:val="49"/>
        </w:numPr>
        <w:jc w:val="both"/>
      </w:pPr>
      <w:r>
        <w:t xml:space="preserve">Administrador: Tipo de usuario que podrá visualizar y modificar algunos datos que veremos mas adelante. Este usuario puede visualizar todos los pedidos sin </w:t>
      </w:r>
      <w:proofErr w:type="spellStart"/>
      <w:r>
        <w:t>excepcion</w:t>
      </w:r>
      <w:proofErr w:type="spellEnd"/>
      <w:r>
        <w:t>.</w:t>
      </w:r>
    </w:p>
    <w:p w14:paraId="351C825F" w14:textId="77777777" w:rsidR="007B0FCD" w:rsidRPr="007559E9" w:rsidRDefault="007B0FCD" w:rsidP="007B0FCD">
      <w:pPr>
        <w:jc w:val="both"/>
      </w:pPr>
    </w:p>
    <w:p w14:paraId="0E75CD3E" w14:textId="77777777" w:rsidR="00832107" w:rsidRPr="004A5689" w:rsidRDefault="00832107" w:rsidP="00832107">
      <w:pPr>
        <w:pStyle w:val="FlujodePantalla"/>
        <w:ind w:left="708"/>
      </w:pPr>
      <w:r>
        <w:t xml:space="preserve">Reglas de la Pantalla </w:t>
      </w:r>
    </w:p>
    <w:p w14:paraId="242E08DE" w14:textId="77777777" w:rsidR="00B863E0" w:rsidRDefault="00B863E0" w:rsidP="00B863E0">
      <w:pPr>
        <w:pStyle w:val="Prrafodelista"/>
        <w:ind w:left="1418"/>
        <w:jc w:val="both"/>
      </w:pPr>
    </w:p>
    <w:p w14:paraId="6DE9A4BB" w14:textId="716F84B5" w:rsidR="00B863E0" w:rsidRDefault="00933B78" w:rsidP="00BC63B0">
      <w:pPr>
        <w:pStyle w:val="Prrafodelista"/>
        <w:numPr>
          <w:ilvl w:val="0"/>
          <w:numId w:val="7"/>
        </w:numPr>
        <w:ind w:left="1418" w:hanging="284"/>
        <w:jc w:val="both"/>
      </w:pPr>
      <w:r>
        <w:t xml:space="preserve">Si los datos ingresados no son los correctos, se mostrará un mensaje de Error como se visualiza en la </w:t>
      </w:r>
      <w:r w:rsidRPr="00804C6B">
        <w:rPr>
          <w:b/>
          <w:bCs/>
        </w:rPr>
        <w:t>Fig.  1.2</w:t>
      </w:r>
      <w:r w:rsidR="00804C6B">
        <w:rPr>
          <w:b/>
          <w:bCs/>
        </w:rPr>
        <w:t>.</w:t>
      </w:r>
    </w:p>
    <w:p w14:paraId="602576BA" w14:textId="7EF75472" w:rsidR="00933B78" w:rsidRDefault="00933B78" w:rsidP="00BC63B0">
      <w:pPr>
        <w:pStyle w:val="Prrafodelista"/>
        <w:numPr>
          <w:ilvl w:val="0"/>
          <w:numId w:val="7"/>
        </w:numPr>
        <w:ind w:left="1418" w:hanging="284"/>
        <w:jc w:val="both"/>
      </w:pPr>
      <w:r>
        <w:t xml:space="preserve">Si las </w:t>
      </w:r>
      <w:r w:rsidR="00804C6B">
        <w:t>credenciales ingresadas</w:t>
      </w:r>
      <w:r>
        <w:t xml:space="preserve"> son los correctos</w:t>
      </w:r>
      <w:r w:rsidR="00804C6B">
        <w:t xml:space="preserve"> entonces el sistema cargara la pantalla principal con las opciones de menú como en la imagen </w:t>
      </w:r>
      <w:r w:rsidR="00804C6B" w:rsidRPr="00804C6B">
        <w:rPr>
          <w:b/>
          <w:bCs/>
        </w:rPr>
        <w:t>Fig. 1.3</w:t>
      </w:r>
      <w:r w:rsidR="00804C6B">
        <w:t>.</w:t>
      </w:r>
    </w:p>
    <w:p w14:paraId="7D135B78" w14:textId="77777777" w:rsidR="00832107" w:rsidRDefault="00832107" w:rsidP="00832107">
      <w:pPr>
        <w:pStyle w:val="Prrafodelista"/>
        <w:ind w:left="1418"/>
        <w:jc w:val="both"/>
      </w:pPr>
    </w:p>
    <w:p w14:paraId="2A377A71" w14:textId="77777777" w:rsidR="00B863E0" w:rsidRDefault="00B863E0" w:rsidP="00B863E0">
      <w:pPr>
        <w:pStyle w:val="FlujodePantalla"/>
        <w:ind w:left="708"/>
        <w:outlineLvl w:val="9"/>
      </w:pPr>
    </w:p>
    <w:p w14:paraId="1B704F93" w14:textId="072F27B5" w:rsidR="000C56B1" w:rsidRPr="00274889" w:rsidRDefault="008A6BB4" w:rsidP="000C56B1">
      <w:pPr>
        <w:pStyle w:val="Proceso"/>
      </w:pPr>
      <w:r>
        <w:rPr>
          <w:lang w:eastAsia="es-PE"/>
        </w:rPr>
        <w:t>Listado de los Pedidos</w:t>
      </w:r>
    </w:p>
    <w:p w14:paraId="3EA96CAE" w14:textId="77777777" w:rsidR="000C56B1" w:rsidRDefault="000C56B1" w:rsidP="000C56B1">
      <w:pPr>
        <w:jc w:val="center"/>
      </w:pPr>
    </w:p>
    <w:p w14:paraId="04BB247C" w14:textId="77777777" w:rsidR="000C56B1" w:rsidRDefault="000C56B1" w:rsidP="000C56B1">
      <w:pPr>
        <w:ind w:left="142"/>
        <w:rPr>
          <w:b/>
          <w:bCs/>
          <w:sz w:val="24"/>
          <w:szCs w:val="24"/>
        </w:rPr>
      </w:pPr>
      <w:r w:rsidRPr="00D252F8">
        <w:rPr>
          <w:b/>
          <w:bCs/>
          <w:sz w:val="24"/>
          <w:szCs w:val="24"/>
        </w:rPr>
        <w:t>Objetivo</w:t>
      </w:r>
    </w:p>
    <w:p w14:paraId="345B36A4" w14:textId="0D1BD607" w:rsidR="000545D6" w:rsidRPr="0059719A" w:rsidRDefault="008A6BB4" w:rsidP="00BC63B0">
      <w:pPr>
        <w:pStyle w:val="Prrafodelista"/>
        <w:numPr>
          <w:ilvl w:val="0"/>
          <w:numId w:val="8"/>
        </w:numPr>
        <w:jc w:val="both"/>
      </w:pPr>
      <w:r>
        <w:t xml:space="preserve">Disponer </w:t>
      </w:r>
      <w:r w:rsidR="002239B8">
        <w:t>de la visualización de los pedidos y los estados de los mismo.</w:t>
      </w:r>
    </w:p>
    <w:p w14:paraId="550225C0" w14:textId="77777777" w:rsidR="000C56B1" w:rsidRDefault="000C56B1" w:rsidP="000C56B1">
      <w:pPr>
        <w:ind w:left="142"/>
        <w:rPr>
          <w:b/>
          <w:bCs/>
          <w:sz w:val="24"/>
          <w:szCs w:val="24"/>
        </w:rPr>
      </w:pPr>
      <w:r>
        <w:rPr>
          <w:b/>
          <w:bCs/>
          <w:sz w:val="24"/>
          <w:szCs w:val="24"/>
        </w:rPr>
        <w:t>Alcance</w:t>
      </w:r>
    </w:p>
    <w:p w14:paraId="4E6F147C" w14:textId="60B49508" w:rsidR="000C56B1" w:rsidRPr="0016415C" w:rsidRDefault="002239B8" w:rsidP="000C56B1">
      <w:pPr>
        <w:ind w:left="142"/>
        <w:jc w:val="both"/>
      </w:pPr>
      <w:r>
        <w:t xml:space="preserve">Visualización de la lista de pedidos y sincronización de </w:t>
      </w:r>
      <w:r w:rsidR="00A910F1">
        <w:t>estos</w:t>
      </w:r>
      <w:r>
        <w:t>.</w:t>
      </w:r>
    </w:p>
    <w:p w14:paraId="1671BBCE" w14:textId="77777777" w:rsidR="000C56B1" w:rsidRDefault="000C56B1" w:rsidP="000C56B1">
      <w:pPr>
        <w:ind w:left="142"/>
        <w:rPr>
          <w:b/>
          <w:bCs/>
          <w:sz w:val="24"/>
          <w:szCs w:val="24"/>
        </w:rPr>
      </w:pPr>
      <w:r>
        <w:rPr>
          <w:b/>
          <w:bCs/>
          <w:sz w:val="24"/>
          <w:szCs w:val="24"/>
        </w:rPr>
        <w:t>Políticas</w:t>
      </w:r>
    </w:p>
    <w:p w14:paraId="243E90C0" w14:textId="152C44AD" w:rsidR="000C56B1" w:rsidRDefault="00120689" w:rsidP="000C56B1">
      <w:pPr>
        <w:ind w:left="142"/>
      </w:pPr>
      <w:r>
        <w:t>No aplica</w:t>
      </w:r>
    </w:p>
    <w:p w14:paraId="0F43D119" w14:textId="77777777" w:rsidR="000C56B1" w:rsidRDefault="000C56B1" w:rsidP="000C56B1">
      <w:pPr>
        <w:ind w:left="142"/>
        <w:rPr>
          <w:b/>
          <w:bCs/>
          <w:sz w:val="24"/>
          <w:szCs w:val="24"/>
        </w:rPr>
      </w:pPr>
      <w:r>
        <w:rPr>
          <w:b/>
          <w:bCs/>
          <w:sz w:val="24"/>
          <w:szCs w:val="24"/>
        </w:rPr>
        <w:t>Actores del proceso</w:t>
      </w:r>
    </w:p>
    <w:p w14:paraId="37B95A2A" w14:textId="30AFE058" w:rsidR="000C56B1" w:rsidRPr="00120689" w:rsidRDefault="002239B8" w:rsidP="00BC63B0">
      <w:pPr>
        <w:pStyle w:val="Prrafodelista"/>
        <w:numPr>
          <w:ilvl w:val="0"/>
          <w:numId w:val="9"/>
        </w:numPr>
        <w:tabs>
          <w:tab w:val="left" w:pos="709"/>
        </w:tabs>
        <w:spacing w:after="0" w:line="240" w:lineRule="auto"/>
        <w:ind w:hanging="651"/>
        <w:contextualSpacing w:val="0"/>
        <w:jc w:val="both"/>
      </w:pPr>
      <w:r>
        <w:rPr>
          <w:bCs/>
        </w:rPr>
        <w:t>Usuario de lectura</w:t>
      </w:r>
    </w:p>
    <w:p w14:paraId="5CC4CBEE" w14:textId="287B8B13" w:rsidR="000C56B1" w:rsidRDefault="002239B8" w:rsidP="002239B8">
      <w:pPr>
        <w:pStyle w:val="Prrafodelista"/>
        <w:numPr>
          <w:ilvl w:val="0"/>
          <w:numId w:val="9"/>
        </w:numPr>
        <w:tabs>
          <w:tab w:val="left" w:pos="709"/>
        </w:tabs>
        <w:spacing w:after="0" w:line="240" w:lineRule="auto"/>
        <w:ind w:hanging="651"/>
        <w:contextualSpacing w:val="0"/>
        <w:jc w:val="both"/>
      </w:pPr>
      <w:r>
        <w:rPr>
          <w:bCs/>
        </w:rPr>
        <w:t>Usuario Administrador</w:t>
      </w:r>
      <w:r w:rsidR="00120689">
        <w:rPr>
          <w:bCs/>
        </w:rPr>
        <w:t>.</w:t>
      </w:r>
      <w:r w:rsidR="000C56B1">
        <w:br w:type="page"/>
      </w:r>
    </w:p>
    <w:p w14:paraId="522A5A75" w14:textId="0D707366" w:rsidR="001F5228" w:rsidRDefault="002239B8" w:rsidP="001F5228">
      <w:pPr>
        <w:pStyle w:val="RequerimientosFuncionales"/>
        <w:ind w:left="1418"/>
        <w:jc w:val="both"/>
      </w:pPr>
      <w:r>
        <w:lastRenderedPageBreak/>
        <w:t>Lista de Pedidos</w:t>
      </w:r>
    </w:p>
    <w:p w14:paraId="3DDD256D" w14:textId="77777777" w:rsidR="001F5228" w:rsidRDefault="001F5228" w:rsidP="001F5228">
      <w:pPr>
        <w:pStyle w:val="RequerimientosFuncionales"/>
        <w:numPr>
          <w:ilvl w:val="0"/>
          <w:numId w:val="0"/>
        </w:numPr>
        <w:ind w:left="1418"/>
        <w:jc w:val="both"/>
        <w:outlineLvl w:val="9"/>
      </w:pPr>
    </w:p>
    <w:p w14:paraId="5EBB91C9" w14:textId="18E91513" w:rsidR="006D2CA1" w:rsidRDefault="006D2CA1" w:rsidP="006D2CA1">
      <w:pPr>
        <w:pStyle w:val="SubRequerimientoFuncional"/>
        <w:tabs>
          <w:tab w:val="left" w:pos="2610"/>
        </w:tabs>
        <w:ind w:left="1710" w:hanging="1260"/>
        <w:jc w:val="both"/>
      </w:pPr>
      <w:bookmarkStart w:id="16" w:name="_Toc92839652"/>
      <w:bookmarkStart w:id="17" w:name="_Ref89704626"/>
      <w:bookmarkStart w:id="18" w:name="_Ref89704629"/>
      <w:r>
        <w:t xml:space="preserve">Visualizar </w:t>
      </w:r>
      <w:bookmarkEnd w:id="16"/>
      <w:r w:rsidR="00FB3EF2">
        <w:t>los pedidos</w:t>
      </w:r>
    </w:p>
    <w:p w14:paraId="5CD4B032" w14:textId="77777777" w:rsidR="006D2CA1" w:rsidRDefault="006D2CA1" w:rsidP="006D2CA1">
      <w:pPr>
        <w:pStyle w:val="SubRequerimientoFuncional"/>
        <w:numPr>
          <w:ilvl w:val="0"/>
          <w:numId w:val="0"/>
        </w:numPr>
        <w:tabs>
          <w:tab w:val="left" w:pos="2610"/>
        </w:tabs>
        <w:ind w:left="1710"/>
        <w:jc w:val="both"/>
        <w:outlineLvl w:val="9"/>
      </w:pPr>
    </w:p>
    <w:p w14:paraId="667868BF" w14:textId="77777777" w:rsidR="006D2CA1" w:rsidRDefault="006D2CA1" w:rsidP="006D2CA1">
      <w:pPr>
        <w:pStyle w:val="FlujodePantalla"/>
        <w:ind w:left="708"/>
      </w:pPr>
      <w:r>
        <w:t>Descripción</w:t>
      </w:r>
    </w:p>
    <w:p w14:paraId="34574785" w14:textId="57BF2DDA" w:rsidR="006D2CA1" w:rsidRDefault="006D2CA1" w:rsidP="006D2CA1">
      <w:pPr>
        <w:pStyle w:val="Prrafodelista"/>
        <w:ind w:left="1202"/>
        <w:jc w:val="both"/>
      </w:pPr>
    </w:p>
    <w:p w14:paraId="5C4EE154" w14:textId="2F0D9D92" w:rsidR="00A910F1" w:rsidRDefault="00A910F1" w:rsidP="006D2CA1">
      <w:pPr>
        <w:pStyle w:val="Prrafodelista"/>
        <w:ind w:left="1202"/>
        <w:jc w:val="both"/>
      </w:pPr>
      <w:r>
        <w:t>En la presente pantalla se podrá visualizar los pedidos en orden de fecha-Hora de forma ascendente.</w:t>
      </w:r>
    </w:p>
    <w:p w14:paraId="16AF22C5" w14:textId="77777777" w:rsidR="006D2CA1" w:rsidRPr="004A5689" w:rsidRDefault="006D2CA1" w:rsidP="006D2CA1">
      <w:pPr>
        <w:pStyle w:val="FlujodePantalla"/>
        <w:ind w:left="708"/>
      </w:pPr>
      <w:r w:rsidRPr="004A5689">
        <w:t>Flujo de Pantalla</w:t>
      </w:r>
    </w:p>
    <w:p w14:paraId="57D5900B" w14:textId="77777777" w:rsidR="006D2CA1" w:rsidRDefault="006D2CA1" w:rsidP="006D2CA1">
      <w:pPr>
        <w:pStyle w:val="Prrafodelista"/>
        <w:ind w:left="1260"/>
        <w:jc w:val="both"/>
      </w:pPr>
    </w:p>
    <w:p w14:paraId="3703E3D8" w14:textId="5CDCCF03" w:rsidR="006D2CA1" w:rsidRDefault="006D2CA1" w:rsidP="00BC63B0">
      <w:pPr>
        <w:pStyle w:val="Prrafodelista"/>
        <w:numPr>
          <w:ilvl w:val="0"/>
          <w:numId w:val="17"/>
        </w:numPr>
        <w:ind w:left="1260"/>
        <w:jc w:val="both"/>
      </w:pPr>
      <w:r>
        <w:rPr>
          <w:lang w:eastAsia="es-PE"/>
        </w:rPr>
        <w:t xml:space="preserve">El usuario ingresa a </w:t>
      </w:r>
      <w:r w:rsidR="00FB3EF2">
        <w:rPr>
          <w:lang w:eastAsia="es-PE"/>
        </w:rPr>
        <w:t xml:space="preserve">esta pantalla mediante la opción del menú Sales </w:t>
      </w:r>
      <w:r w:rsidR="00FB3EF2">
        <w:rPr>
          <w:lang w:eastAsia="es-PE"/>
        </w:rPr>
        <w:sym w:font="Wingdings" w:char="F0E0"/>
      </w:r>
      <w:r w:rsidR="00FB3EF2">
        <w:rPr>
          <w:lang w:eastAsia="es-PE"/>
        </w:rPr>
        <w:t xml:space="preserve"> Order.</w:t>
      </w:r>
    </w:p>
    <w:p w14:paraId="2B4893E3" w14:textId="77777777" w:rsidR="006D2CA1" w:rsidRDefault="006D2CA1" w:rsidP="006D2CA1">
      <w:pPr>
        <w:pStyle w:val="Prrafodelista"/>
        <w:ind w:left="1260"/>
        <w:jc w:val="both"/>
      </w:pPr>
      <w:r>
        <w:t xml:space="preserve"> </w:t>
      </w:r>
    </w:p>
    <w:p w14:paraId="1A5E2AB5" w14:textId="28E63AC6" w:rsidR="006D2CA1" w:rsidRDefault="006D2CA1" w:rsidP="006D2CA1">
      <w:pPr>
        <w:pStyle w:val="Prrafodelista"/>
        <w:ind w:left="1440" w:hanging="180"/>
        <w:jc w:val="both"/>
      </w:pPr>
      <w:r>
        <w:rPr>
          <w:b/>
          <w:bCs/>
        </w:rPr>
        <w:t>Formulario</w:t>
      </w:r>
      <w:r w:rsidRPr="0053614D">
        <w:rPr>
          <w:b/>
          <w:bCs/>
        </w:rPr>
        <w:t>:</w:t>
      </w:r>
      <w:r>
        <w:t xml:space="preserve"> </w:t>
      </w:r>
      <w:r w:rsidR="00FB3EF2">
        <w:rPr>
          <w:lang w:eastAsia="es-PE"/>
        </w:rPr>
        <w:t>List Orders</w:t>
      </w:r>
      <w:r w:rsidR="00A910F1">
        <w:rPr>
          <w:lang w:eastAsia="es-PE"/>
        </w:rPr>
        <w:t xml:space="preserve"> - Lectura</w:t>
      </w:r>
    </w:p>
    <w:p w14:paraId="299920EC" w14:textId="6BD1CD8C" w:rsidR="006D2CA1" w:rsidRDefault="00A910F1" w:rsidP="006D2CA1">
      <w:pPr>
        <w:ind w:left="1260"/>
      </w:pPr>
      <w:r>
        <w:rPr>
          <w:noProof/>
        </w:rPr>
        <w:drawing>
          <wp:inline distT="0" distB="0" distL="0" distR="0" wp14:anchorId="21E2F7B1" wp14:editId="6E78B90C">
            <wp:extent cx="5731343" cy="3529468"/>
            <wp:effectExtent l="76200" t="76200" r="136525" b="128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368" cy="3539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90B5EE" w14:textId="2324B673" w:rsidR="006D2CA1" w:rsidRDefault="006D2CA1" w:rsidP="006D2CA1">
      <w:pPr>
        <w:pStyle w:val="Prrafodelista"/>
        <w:ind w:left="1260"/>
        <w:jc w:val="both"/>
      </w:pPr>
    </w:p>
    <w:p w14:paraId="52781246" w14:textId="7526F469" w:rsidR="005E2A58" w:rsidRDefault="005E2A58" w:rsidP="006D2CA1">
      <w:pPr>
        <w:pStyle w:val="Prrafodelista"/>
        <w:ind w:left="1260"/>
        <w:jc w:val="both"/>
      </w:pPr>
    </w:p>
    <w:p w14:paraId="727B64EA" w14:textId="02DB601E" w:rsidR="00A910F1" w:rsidRDefault="00A910F1" w:rsidP="006D2CA1">
      <w:pPr>
        <w:pStyle w:val="Prrafodelista"/>
        <w:ind w:left="1260"/>
        <w:jc w:val="both"/>
      </w:pPr>
    </w:p>
    <w:p w14:paraId="35032329" w14:textId="5468A194" w:rsidR="00A910F1" w:rsidRDefault="00A910F1" w:rsidP="006D2CA1">
      <w:pPr>
        <w:pStyle w:val="Prrafodelista"/>
        <w:ind w:left="1260"/>
        <w:jc w:val="both"/>
      </w:pPr>
    </w:p>
    <w:p w14:paraId="4D0B98C3" w14:textId="50F03D31" w:rsidR="00A910F1" w:rsidRDefault="00A910F1" w:rsidP="006D2CA1">
      <w:pPr>
        <w:pStyle w:val="Prrafodelista"/>
        <w:ind w:left="1260"/>
        <w:jc w:val="both"/>
      </w:pPr>
    </w:p>
    <w:p w14:paraId="2B685E2A" w14:textId="5DF1312C" w:rsidR="00A910F1" w:rsidRDefault="00A910F1" w:rsidP="006D2CA1">
      <w:pPr>
        <w:pStyle w:val="Prrafodelista"/>
        <w:ind w:left="1260"/>
        <w:jc w:val="both"/>
      </w:pPr>
    </w:p>
    <w:p w14:paraId="08F83C81" w14:textId="3635DA56" w:rsidR="00A910F1" w:rsidRDefault="00A910F1" w:rsidP="006D2CA1">
      <w:pPr>
        <w:pStyle w:val="Prrafodelista"/>
        <w:ind w:left="1260"/>
        <w:jc w:val="both"/>
      </w:pPr>
    </w:p>
    <w:p w14:paraId="4B05D4EE" w14:textId="39C69770" w:rsidR="00A910F1" w:rsidRDefault="00A910F1" w:rsidP="006D2CA1">
      <w:pPr>
        <w:pStyle w:val="Prrafodelista"/>
        <w:ind w:left="1260"/>
        <w:jc w:val="both"/>
      </w:pPr>
    </w:p>
    <w:p w14:paraId="12AC6986" w14:textId="7B58F83E" w:rsidR="00A910F1" w:rsidRDefault="00A910F1" w:rsidP="006D2CA1">
      <w:pPr>
        <w:pStyle w:val="Prrafodelista"/>
        <w:ind w:left="1260"/>
        <w:jc w:val="both"/>
      </w:pPr>
    </w:p>
    <w:p w14:paraId="1F385611" w14:textId="4F4A813F" w:rsidR="00A910F1" w:rsidRDefault="00A910F1" w:rsidP="006D2CA1">
      <w:pPr>
        <w:pStyle w:val="Prrafodelista"/>
        <w:ind w:left="1260"/>
        <w:jc w:val="both"/>
      </w:pPr>
    </w:p>
    <w:p w14:paraId="784D3B21" w14:textId="45E25ABF" w:rsidR="00A910F1" w:rsidRDefault="00A910F1" w:rsidP="006D2CA1">
      <w:pPr>
        <w:pStyle w:val="Prrafodelista"/>
        <w:ind w:left="1260"/>
        <w:jc w:val="both"/>
      </w:pPr>
    </w:p>
    <w:p w14:paraId="17C031AC" w14:textId="433E569F" w:rsidR="00A910F1" w:rsidRDefault="00A910F1" w:rsidP="006D2CA1">
      <w:pPr>
        <w:pStyle w:val="Prrafodelista"/>
        <w:ind w:left="1260"/>
        <w:jc w:val="both"/>
      </w:pPr>
    </w:p>
    <w:p w14:paraId="498DE202" w14:textId="6324552B" w:rsidR="00A910F1" w:rsidRDefault="00A910F1" w:rsidP="006D2CA1">
      <w:pPr>
        <w:pStyle w:val="Prrafodelista"/>
        <w:ind w:left="1260"/>
        <w:jc w:val="both"/>
      </w:pPr>
    </w:p>
    <w:p w14:paraId="03E448C9" w14:textId="67C90BA7" w:rsidR="00A910F1" w:rsidRDefault="00A910F1" w:rsidP="006D2CA1">
      <w:pPr>
        <w:pStyle w:val="Prrafodelista"/>
        <w:ind w:left="1260"/>
        <w:jc w:val="both"/>
      </w:pPr>
    </w:p>
    <w:p w14:paraId="384EB68D" w14:textId="134DF904" w:rsidR="00A910F1" w:rsidRDefault="00A910F1" w:rsidP="00A910F1">
      <w:pPr>
        <w:pStyle w:val="Prrafodelista"/>
        <w:ind w:left="1440" w:hanging="180"/>
        <w:jc w:val="both"/>
        <w:rPr>
          <w:lang w:eastAsia="es-PE"/>
        </w:rPr>
      </w:pPr>
      <w:r>
        <w:rPr>
          <w:b/>
          <w:bCs/>
        </w:rPr>
        <w:lastRenderedPageBreak/>
        <w:t>Formulario</w:t>
      </w:r>
      <w:r w:rsidRPr="0053614D">
        <w:rPr>
          <w:b/>
          <w:bCs/>
        </w:rPr>
        <w:t>:</w:t>
      </w:r>
      <w:r>
        <w:t xml:space="preserve"> </w:t>
      </w:r>
      <w:r>
        <w:rPr>
          <w:lang w:eastAsia="es-PE"/>
        </w:rPr>
        <w:t xml:space="preserve">List Orders </w:t>
      </w:r>
      <w:r w:rsidR="00D44465">
        <w:rPr>
          <w:lang w:eastAsia="es-PE"/>
        </w:rPr>
        <w:t>–</w:t>
      </w:r>
      <w:r>
        <w:rPr>
          <w:lang w:eastAsia="es-PE"/>
        </w:rPr>
        <w:t xml:space="preserve"> </w:t>
      </w:r>
      <w:r>
        <w:rPr>
          <w:lang w:eastAsia="es-PE"/>
        </w:rPr>
        <w:t>Admin</w:t>
      </w:r>
    </w:p>
    <w:p w14:paraId="235AECA8" w14:textId="534CE57D" w:rsidR="00D44465" w:rsidRDefault="00D44465" w:rsidP="00A910F1">
      <w:pPr>
        <w:pStyle w:val="Prrafodelista"/>
        <w:ind w:left="1440" w:hanging="180"/>
        <w:jc w:val="both"/>
      </w:pPr>
      <w:r>
        <w:rPr>
          <w:noProof/>
        </w:rPr>
        <w:drawing>
          <wp:inline distT="0" distB="0" distL="0" distR="0" wp14:anchorId="1A97D736" wp14:editId="57F386C1">
            <wp:extent cx="5812775" cy="3541116"/>
            <wp:effectExtent l="76200" t="76200" r="131445" b="135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4333" cy="35481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D0EE32" w14:textId="77777777" w:rsidR="00A910F1" w:rsidRDefault="00A910F1" w:rsidP="006D2CA1">
      <w:pPr>
        <w:pStyle w:val="Prrafodelista"/>
        <w:ind w:left="1260"/>
        <w:jc w:val="both"/>
      </w:pPr>
    </w:p>
    <w:p w14:paraId="3CCCA895" w14:textId="126C4375" w:rsidR="005E2A58" w:rsidRDefault="005E2A58" w:rsidP="006D2CA1">
      <w:pPr>
        <w:pStyle w:val="Prrafodelista"/>
        <w:ind w:left="1260"/>
        <w:jc w:val="both"/>
      </w:pPr>
    </w:p>
    <w:p w14:paraId="1F7DAC69" w14:textId="77777777" w:rsidR="005E2A58" w:rsidRDefault="005E2A58" w:rsidP="005E2A58">
      <w:pPr>
        <w:pStyle w:val="FlujodePantalla"/>
        <w:ind w:left="708"/>
      </w:pPr>
      <w:r>
        <w:t>Descripción de secciones</w:t>
      </w:r>
    </w:p>
    <w:p w14:paraId="334C082B" w14:textId="77777777" w:rsidR="005E2A58" w:rsidRPr="00CC4D9F" w:rsidRDefault="005E2A58" w:rsidP="005E2A58">
      <w:pPr>
        <w:pStyle w:val="FlujodePantalla"/>
        <w:ind w:left="708"/>
        <w:outlineLvl w:val="9"/>
        <w:rPr>
          <w:rFonts w:eastAsiaTheme="minorHAnsi" w:cs="Arial"/>
          <w:i w:val="0"/>
          <w:iCs w:val="0"/>
          <w:color w:val="auto"/>
          <w:sz w:val="22"/>
          <w:lang w:eastAsia="es-PE"/>
        </w:rPr>
      </w:pPr>
    </w:p>
    <w:p w14:paraId="06E2332A" w14:textId="77777777" w:rsidR="005E2A58" w:rsidRDefault="005E2A58" w:rsidP="005E2A58">
      <w:pPr>
        <w:ind w:left="708"/>
        <w:rPr>
          <w:lang w:eastAsia="es-PE"/>
        </w:rPr>
      </w:pPr>
      <w:r>
        <w:rPr>
          <w:lang w:eastAsia="es-PE"/>
        </w:rPr>
        <w:t>La pantalla cuenta con dos secciones:</w:t>
      </w:r>
    </w:p>
    <w:p w14:paraId="2ED1880F" w14:textId="5AAC7DF3" w:rsidR="005E2A58" w:rsidRPr="00CC4D9F" w:rsidRDefault="005E2A58" w:rsidP="005E2A58">
      <w:pPr>
        <w:pStyle w:val="Prrafodelista"/>
        <w:numPr>
          <w:ilvl w:val="0"/>
          <w:numId w:val="8"/>
        </w:numPr>
        <w:ind w:left="1276" w:hanging="414"/>
        <w:rPr>
          <w:b/>
          <w:bCs/>
          <w:lang w:eastAsia="es-PE"/>
        </w:rPr>
      </w:pPr>
      <w:r w:rsidRPr="00CC4D9F">
        <w:rPr>
          <w:b/>
          <w:bCs/>
          <w:lang w:eastAsia="es-PE"/>
        </w:rPr>
        <w:t>Filters:</w:t>
      </w:r>
      <w:r>
        <w:rPr>
          <w:b/>
          <w:bCs/>
          <w:lang w:eastAsia="es-PE"/>
        </w:rPr>
        <w:t xml:space="preserve"> </w:t>
      </w:r>
      <w:r>
        <w:rPr>
          <w:lang w:eastAsia="es-PE"/>
        </w:rPr>
        <w:t xml:space="preserve">la sección de filtros está comprendida por un rango de fechas (fecha1 </w:t>
      </w:r>
      <w:proofErr w:type="spellStart"/>
      <w:r>
        <w:rPr>
          <w:lang w:eastAsia="es-PE"/>
        </w:rPr>
        <w:t>to</w:t>
      </w:r>
      <w:proofErr w:type="spellEnd"/>
      <w:r>
        <w:rPr>
          <w:lang w:eastAsia="es-PE"/>
        </w:rPr>
        <w:t xml:space="preserve"> fecha2)</w:t>
      </w:r>
      <w:r w:rsidR="00164478">
        <w:rPr>
          <w:lang w:eastAsia="es-PE"/>
        </w:rPr>
        <w:t xml:space="preserve"> y un buscador por coincidencia </w:t>
      </w:r>
      <w:r w:rsidR="005E2399">
        <w:rPr>
          <w:lang w:eastAsia="es-PE"/>
        </w:rPr>
        <w:t>(</w:t>
      </w:r>
      <w:r w:rsidR="00D44465">
        <w:rPr>
          <w:lang w:eastAsia="es-PE"/>
        </w:rPr>
        <w:t>Search) que</w:t>
      </w:r>
      <w:r w:rsidR="00164478">
        <w:rPr>
          <w:lang w:eastAsia="es-PE"/>
        </w:rPr>
        <w:t xml:space="preserve"> buscara por coincidencia en momento de ejecución contra el campo Nombre del cliente y </w:t>
      </w:r>
      <w:r w:rsidR="00D44465">
        <w:rPr>
          <w:lang w:eastAsia="es-PE"/>
        </w:rPr>
        <w:t>número</w:t>
      </w:r>
      <w:r w:rsidR="00164478">
        <w:rPr>
          <w:lang w:eastAsia="es-PE"/>
        </w:rPr>
        <w:t xml:space="preserve"> </w:t>
      </w:r>
      <w:r w:rsidR="005E2399">
        <w:rPr>
          <w:lang w:eastAsia="es-PE"/>
        </w:rPr>
        <w:t>telefónico</w:t>
      </w:r>
      <w:r>
        <w:rPr>
          <w:lang w:eastAsia="es-PE"/>
        </w:rPr>
        <w:t>.</w:t>
      </w:r>
    </w:p>
    <w:p w14:paraId="26664058" w14:textId="3F18B92D" w:rsidR="00164478" w:rsidRPr="00D44465" w:rsidRDefault="005E2A58" w:rsidP="00BC5C64">
      <w:pPr>
        <w:pStyle w:val="Prrafodelista"/>
        <w:numPr>
          <w:ilvl w:val="0"/>
          <w:numId w:val="8"/>
        </w:numPr>
        <w:ind w:left="1276" w:hanging="414"/>
        <w:rPr>
          <w:b/>
          <w:bCs/>
          <w:lang w:eastAsia="es-PE"/>
        </w:rPr>
      </w:pPr>
      <w:r w:rsidRPr="00D44465">
        <w:rPr>
          <w:b/>
          <w:bCs/>
          <w:lang w:eastAsia="es-PE"/>
        </w:rPr>
        <w:t xml:space="preserve">Results: </w:t>
      </w:r>
      <w:r>
        <w:rPr>
          <w:lang w:eastAsia="es-PE"/>
        </w:rPr>
        <w:t xml:space="preserve">Muestra el listado de </w:t>
      </w:r>
      <w:r w:rsidR="00164478">
        <w:rPr>
          <w:lang w:eastAsia="es-PE"/>
        </w:rPr>
        <w:t>las ordenes migradas y ordenadas por fecha - hora</w:t>
      </w:r>
      <w:r>
        <w:rPr>
          <w:lang w:eastAsia="es-PE"/>
        </w:rPr>
        <w:t>.</w:t>
      </w:r>
    </w:p>
    <w:p w14:paraId="19EBE02F" w14:textId="09042479" w:rsidR="00164478" w:rsidRDefault="00164478" w:rsidP="00164478">
      <w:pPr>
        <w:pStyle w:val="Prrafodelista"/>
        <w:ind w:left="1276"/>
        <w:rPr>
          <w:b/>
          <w:bCs/>
          <w:lang w:eastAsia="es-PE"/>
        </w:rPr>
      </w:pPr>
    </w:p>
    <w:tbl>
      <w:tblPr>
        <w:tblW w:w="9383"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93"/>
        <w:gridCol w:w="993"/>
        <w:gridCol w:w="5697"/>
      </w:tblGrid>
      <w:tr w:rsidR="00164478" w:rsidRPr="004F5D67" w14:paraId="25006F27" w14:textId="77777777" w:rsidTr="003C1EED">
        <w:trPr>
          <w:trHeight w:val="180"/>
          <w:tblHeader/>
        </w:trPr>
        <w:tc>
          <w:tcPr>
            <w:tcW w:w="2693" w:type="dxa"/>
            <w:shd w:val="clear" w:color="auto" w:fill="2F5496" w:themeFill="accent1" w:themeFillShade="BF"/>
            <w:noWrap/>
            <w:vAlign w:val="center"/>
            <w:hideMark/>
          </w:tcPr>
          <w:p w14:paraId="088C4FF2" w14:textId="77777777" w:rsidR="00164478" w:rsidRPr="004F5D67" w:rsidRDefault="00164478" w:rsidP="003C1EED">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Campos</w:t>
            </w:r>
          </w:p>
        </w:tc>
        <w:tc>
          <w:tcPr>
            <w:tcW w:w="993" w:type="dxa"/>
            <w:shd w:val="clear" w:color="auto" w:fill="2F5496" w:themeFill="accent1" w:themeFillShade="BF"/>
          </w:tcPr>
          <w:p w14:paraId="09E3BC60" w14:textId="77777777" w:rsidR="00164478" w:rsidRPr="004F5D67" w:rsidRDefault="00164478" w:rsidP="003C1EED">
            <w:pPr>
              <w:spacing w:after="0" w:line="240" w:lineRule="auto"/>
              <w:jc w:val="center"/>
              <w:rPr>
                <w:rFonts w:eastAsia="Times New Roman"/>
                <w:b/>
                <w:bCs/>
                <w:color w:val="FFFFFF" w:themeColor="background1"/>
                <w:lang w:eastAsia="es-PE"/>
              </w:rPr>
            </w:pPr>
            <w:r>
              <w:rPr>
                <w:rFonts w:eastAsia="Times New Roman"/>
                <w:b/>
                <w:bCs/>
                <w:color w:val="FFFFFF" w:themeColor="background1"/>
                <w:lang w:eastAsia="es-PE"/>
              </w:rPr>
              <w:t>Sección</w:t>
            </w:r>
          </w:p>
        </w:tc>
        <w:tc>
          <w:tcPr>
            <w:tcW w:w="5697" w:type="dxa"/>
            <w:shd w:val="clear" w:color="auto" w:fill="2F5496" w:themeFill="accent1" w:themeFillShade="BF"/>
            <w:noWrap/>
            <w:vAlign w:val="center"/>
            <w:hideMark/>
          </w:tcPr>
          <w:p w14:paraId="00BE70F7" w14:textId="77777777" w:rsidR="00164478" w:rsidRPr="004F5D67" w:rsidRDefault="00164478" w:rsidP="003C1EED">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Descripción</w:t>
            </w:r>
          </w:p>
        </w:tc>
      </w:tr>
      <w:tr w:rsidR="00164478" w:rsidRPr="004F5D67" w14:paraId="56208F42" w14:textId="77777777" w:rsidTr="003C1EED">
        <w:trPr>
          <w:trHeight w:val="180"/>
        </w:trPr>
        <w:tc>
          <w:tcPr>
            <w:tcW w:w="2693" w:type="dxa"/>
            <w:shd w:val="clear" w:color="auto" w:fill="auto"/>
            <w:noWrap/>
            <w:hideMark/>
          </w:tcPr>
          <w:p w14:paraId="1CB4E039" w14:textId="3EF56D0C" w:rsidR="00164478" w:rsidRPr="004F5D67" w:rsidRDefault="00164478" w:rsidP="003C1EED">
            <w:pPr>
              <w:spacing w:after="0" w:line="240" w:lineRule="auto"/>
              <w:jc w:val="both"/>
              <w:rPr>
                <w:rFonts w:eastAsia="Times New Roman"/>
                <w:lang w:eastAsia="es-PE"/>
              </w:rPr>
            </w:pPr>
            <w:r>
              <w:rPr>
                <w:lang w:eastAsia="es-PE"/>
              </w:rPr>
              <w:t>Fecha1</w:t>
            </w:r>
          </w:p>
        </w:tc>
        <w:tc>
          <w:tcPr>
            <w:tcW w:w="993" w:type="dxa"/>
          </w:tcPr>
          <w:p w14:paraId="620A9A66" w14:textId="77777777" w:rsidR="00164478" w:rsidRDefault="00164478" w:rsidP="003C1EED">
            <w:pPr>
              <w:spacing w:after="0" w:line="240" w:lineRule="auto"/>
              <w:jc w:val="center"/>
              <w:rPr>
                <w:lang w:eastAsia="es-PE"/>
              </w:rPr>
            </w:pPr>
            <w:r>
              <w:rPr>
                <w:lang w:eastAsia="es-PE"/>
              </w:rPr>
              <w:t>Filter</w:t>
            </w:r>
          </w:p>
        </w:tc>
        <w:tc>
          <w:tcPr>
            <w:tcW w:w="5697" w:type="dxa"/>
            <w:shd w:val="clear" w:color="auto" w:fill="auto"/>
            <w:noWrap/>
            <w:vAlign w:val="center"/>
            <w:hideMark/>
          </w:tcPr>
          <w:p w14:paraId="4BD21947" w14:textId="1C817A91" w:rsidR="00164478" w:rsidRPr="004F5D67" w:rsidRDefault="00164478" w:rsidP="003C1EED">
            <w:pPr>
              <w:spacing w:after="0" w:line="240" w:lineRule="auto"/>
              <w:rPr>
                <w:rFonts w:eastAsia="Times New Roman"/>
                <w:lang w:eastAsia="es-PE"/>
              </w:rPr>
            </w:pPr>
            <w:r>
              <w:rPr>
                <w:lang w:eastAsia="es-PE"/>
              </w:rPr>
              <w:t>Fecha de inicio de rango de la fecha de entrega de un pedido.</w:t>
            </w:r>
          </w:p>
        </w:tc>
      </w:tr>
      <w:tr w:rsidR="00164478" w:rsidRPr="004F5D67" w14:paraId="36E5575A" w14:textId="77777777" w:rsidTr="003C1EED">
        <w:trPr>
          <w:trHeight w:val="180"/>
        </w:trPr>
        <w:tc>
          <w:tcPr>
            <w:tcW w:w="2693" w:type="dxa"/>
            <w:shd w:val="clear" w:color="auto" w:fill="auto"/>
            <w:noWrap/>
          </w:tcPr>
          <w:p w14:paraId="3A24C858" w14:textId="492633D8" w:rsidR="00164478" w:rsidRDefault="00164478" w:rsidP="003C1EED">
            <w:pPr>
              <w:spacing w:after="0" w:line="240" w:lineRule="auto"/>
              <w:jc w:val="both"/>
              <w:rPr>
                <w:lang w:eastAsia="es-PE"/>
              </w:rPr>
            </w:pPr>
            <w:r>
              <w:rPr>
                <w:lang w:eastAsia="es-PE"/>
              </w:rPr>
              <w:t>Fecha 2</w:t>
            </w:r>
          </w:p>
        </w:tc>
        <w:tc>
          <w:tcPr>
            <w:tcW w:w="993" w:type="dxa"/>
          </w:tcPr>
          <w:p w14:paraId="3026AAFE" w14:textId="77777777" w:rsidR="00164478" w:rsidRDefault="00164478" w:rsidP="003C1EED">
            <w:pPr>
              <w:spacing w:after="0" w:line="240" w:lineRule="auto"/>
              <w:jc w:val="center"/>
              <w:rPr>
                <w:lang w:eastAsia="es-PE"/>
              </w:rPr>
            </w:pPr>
            <w:r>
              <w:rPr>
                <w:lang w:eastAsia="es-PE"/>
              </w:rPr>
              <w:t>Filter</w:t>
            </w:r>
          </w:p>
        </w:tc>
        <w:tc>
          <w:tcPr>
            <w:tcW w:w="5697" w:type="dxa"/>
            <w:shd w:val="clear" w:color="auto" w:fill="auto"/>
            <w:noWrap/>
            <w:vAlign w:val="center"/>
          </w:tcPr>
          <w:p w14:paraId="567A8FA3" w14:textId="6614F31D" w:rsidR="00164478" w:rsidRDefault="005E2399" w:rsidP="003C1EED">
            <w:pPr>
              <w:spacing w:after="0" w:line="240" w:lineRule="auto"/>
              <w:rPr>
                <w:lang w:eastAsia="es-PE"/>
              </w:rPr>
            </w:pPr>
            <w:r>
              <w:rPr>
                <w:lang w:eastAsia="es-PE"/>
              </w:rPr>
              <w:t>Fecha de fin de rango de la fecha de entrega de un pedido.</w:t>
            </w:r>
          </w:p>
        </w:tc>
      </w:tr>
      <w:tr w:rsidR="00164478" w:rsidRPr="004F5D67" w14:paraId="1D9CB22C" w14:textId="77777777" w:rsidTr="003C1EED">
        <w:trPr>
          <w:trHeight w:val="180"/>
        </w:trPr>
        <w:tc>
          <w:tcPr>
            <w:tcW w:w="2693" w:type="dxa"/>
            <w:shd w:val="clear" w:color="auto" w:fill="auto"/>
            <w:noWrap/>
          </w:tcPr>
          <w:p w14:paraId="3A543417" w14:textId="0CCD7015" w:rsidR="00164478" w:rsidRDefault="005E2399" w:rsidP="003C1EED">
            <w:pPr>
              <w:spacing w:after="0" w:line="240" w:lineRule="auto"/>
              <w:jc w:val="both"/>
              <w:rPr>
                <w:lang w:eastAsia="es-PE"/>
              </w:rPr>
            </w:pPr>
            <w:r>
              <w:rPr>
                <w:lang w:eastAsia="es-PE"/>
              </w:rPr>
              <w:t>Date</w:t>
            </w:r>
          </w:p>
        </w:tc>
        <w:tc>
          <w:tcPr>
            <w:tcW w:w="993" w:type="dxa"/>
          </w:tcPr>
          <w:p w14:paraId="4B5F3B22" w14:textId="77777777" w:rsidR="00164478" w:rsidRDefault="00164478" w:rsidP="003C1EED">
            <w:pPr>
              <w:spacing w:after="0" w:line="240" w:lineRule="auto"/>
              <w:jc w:val="center"/>
              <w:rPr>
                <w:lang w:eastAsia="es-PE"/>
              </w:rPr>
            </w:pPr>
            <w:r>
              <w:rPr>
                <w:lang w:eastAsia="es-PE"/>
              </w:rPr>
              <w:t>Results</w:t>
            </w:r>
          </w:p>
        </w:tc>
        <w:tc>
          <w:tcPr>
            <w:tcW w:w="5697" w:type="dxa"/>
            <w:shd w:val="clear" w:color="auto" w:fill="auto"/>
            <w:noWrap/>
            <w:vAlign w:val="center"/>
          </w:tcPr>
          <w:p w14:paraId="1F6C6CF5" w14:textId="14F9B4B5" w:rsidR="00164478" w:rsidRDefault="00C27BD1" w:rsidP="003C1EED">
            <w:pPr>
              <w:spacing w:after="0" w:line="240" w:lineRule="auto"/>
              <w:rPr>
                <w:lang w:eastAsia="es-PE"/>
              </w:rPr>
            </w:pPr>
            <w:r>
              <w:rPr>
                <w:lang w:eastAsia="es-PE"/>
              </w:rPr>
              <w:t>Fecha de entrega del pedido</w:t>
            </w:r>
          </w:p>
        </w:tc>
      </w:tr>
      <w:tr w:rsidR="00164478" w:rsidRPr="004F5D67" w14:paraId="7316F3AD" w14:textId="77777777" w:rsidTr="003C1EED">
        <w:trPr>
          <w:trHeight w:val="180"/>
        </w:trPr>
        <w:tc>
          <w:tcPr>
            <w:tcW w:w="2693" w:type="dxa"/>
            <w:shd w:val="clear" w:color="auto" w:fill="auto"/>
            <w:noWrap/>
          </w:tcPr>
          <w:p w14:paraId="1F6BFA2F" w14:textId="0F833C45" w:rsidR="00164478" w:rsidRDefault="005E2399" w:rsidP="003C1EED">
            <w:pPr>
              <w:spacing w:after="0" w:line="240" w:lineRule="auto"/>
              <w:jc w:val="both"/>
              <w:rPr>
                <w:lang w:eastAsia="es-PE"/>
              </w:rPr>
            </w:pPr>
            <w:r>
              <w:rPr>
                <w:lang w:eastAsia="es-PE"/>
              </w:rPr>
              <w:t>Status</w:t>
            </w:r>
          </w:p>
        </w:tc>
        <w:tc>
          <w:tcPr>
            <w:tcW w:w="993" w:type="dxa"/>
          </w:tcPr>
          <w:p w14:paraId="0C699965" w14:textId="77777777" w:rsidR="00164478" w:rsidRDefault="00164478" w:rsidP="003C1EED">
            <w:pPr>
              <w:spacing w:after="0" w:line="240" w:lineRule="auto"/>
              <w:jc w:val="center"/>
              <w:rPr>
                <w:lang w:eastAsia="es-PE"/>
              </w:rPr>
            </w:pPr>
            <w:r>
              <w:rPr>
                <w:lang w:eastAsia="es-PE"/>
              </w:rPr>
              <w:t>Results</w:t>
            </w:r>
          </w:p>
        </w:tc>
        <w:tc>
          <w:tcPr>
            <w:tcW w:w="5697" w:type="dxa"/>
            <w:shd w:val="clear" w:color="auto" w:fill="auto"/>
            <w:noWrap/>
            <w:vAlign w:val="center"/>
          </w:tcPr>
          <w:p w14:paraId="4A2E73A2" w14:textId="36817164" w:rsidR="00164478" w:rsidRDefault="00C27BD1" w:rsidP="003C1EED">
            <w:pPr>
              <w:spacing w:after="0" w:line="240" w:lineRule="auto"/>
              <w:rPr>
                <w:lang w:eastAsia="es-PE"/>
              </w:rPr>
            </w:pPr>
            <w:r>
              <w:rPr>
                <w:lang w:eastAsia="es-PE"/>
              </w:rPr>
              <w:t>Estado del pedido.</w:t>
            </w:r>
          </w:p>
        </w:tc>
      </w:tr>
      <w:tr w:rsidR="00164478" w:rsidRPr="004F5D67" w14:paraId="4EB4D293" w14:textId="77777777" w:rsidTr="003C1EED">
        <w:trPr>
          <w:trHeight w:val="180"/>
        </w:trPr>
        <w:tc>
          <w:tcPr>
            <w:tcW w:w="2693" w:type="dxa"/>
            <w:shd w:val="clear" w:color="auto" w:fill="auto"/>
            <w:noWrap/>
          </w:tcPr>
          <w:p w14:paraId="6D86E14D" w14:textId="08B4D26A" w:rsidR="00164478" w:rsidRDefault="005E2399" w:rsidP="003C1EED">
            <w:pPr>
              <w:spacing w:after="0" w:line="240" w:lineRule="auto"/>
              <w:jc w:val="both"/>
              <w:rPr>
                <w:lang w:eastAsia="es-PE"/>
              </w:rPr>
            </w:pPr>
            <w:r>
              <w:rPr>
                <w:lang w:eastAsia="es-PE"/>
              </w:rPr>
              <w:t>Hour</w:t>
            </w:r>
          </w:p>
        </w:tc>
        <w:tc>
          <w:tcPr>
            <w:tcW w:w="993" w:type="dxa"/>
          </w:tcPr>
          <w:p w14:paraId="6A7E3FFB" w14:textId="77777777" w:rsidR="00164478" w:rsidRDefault="00164478" w:rsidP="003C1EED">
            <w:pPr>
              <w:spacing w:after="0" w:line="240" w:lineRule="auto"/>
              <w:jc w:val="center"/>
              <w:rPr>
                <w:lang w:eastAsia="es-PE"/>
              </w:rPr>
            </w:pPr>
            <w:r>
              <w:rPr>
                <w:lang w:eastAsia="es-PE"/>
              </w:rPr>
              <w:t>Results</w:t>
            </w:r>
          </w:p>
        </w:tc>
        <w:tc>
          <w:tcPr>
            <w:tcW w:w="5697" w:type="dxa"/>
            <w:shd w:val="clear" w:color="auto" w:fill="auto"/>
            <w:noWrap/>
            <w:vAlign w:val="center"/>
          </w:tcPr>
          <w:p w14:paraId="08696783" w14:textId="0CDA8733" w:rsidR="00164478" w:rsidRDefault="00C27BD1" w:rsidP="003C1EED">
            <w:pPr>
              <w:spacing w:after="0" w:line="240" w:lineRule="auto"/>
              <w:rPr>
                <w:lang w:eastAsia="es-PE"/>
              </w:rPr>
            </w:pPr>
            <w:r>
              <w:rPr>
                <w:lang w:eastAsia="es-PE"/>
              </w:rPr>
              <w:t>Hora de entrega del pedido.</w:t>
            </w:r>
          </w:p>
        </w:tc>
      </w:tr>
      <w:tr w:rsidR="00164478" w:rsidRPr="004F5D67" w14:paraId="22FBBFB9" w14:textId="77777777" w:rsidTr="003C1EED">
        <w:trPr>
          <w:trHeight w:val="180"/>
        </w:trPr>
        <w:tc>
          <w:tcPr>
            <w:tcW w:w="2693" w:type="dxa"/>
            <w:shd w:val="clear" w:color="auto" w:fill="auto"/>
            <w:noWrap/>
          </w:tcPr>
          <w:p w14:paraId="09FF1DE8" w14:textId="759035B7" w:rsidR="00164478" w:rsidRDefault="005E2399" w:rsidP="003C1EED">
            <w:pPr>
              <w:spacing w:after="0" w:line="240" w:lineRule="auto"/>
              <w:jc w:val="both"/>
              <w:rPr>
                <w:lang w:eastAsia="es-PE"/>
              </w:rPr>
            </w:pPr>
            <w:r>
              <w:rPr>
                <w:lang w:eastAsia="es-PE"/>
              </w:rPr>
              <w:t>Delivery</w:t>
            </w:r>
          </w:p>
        </w:tc>
        <w:tc>
          <w:tcPr>
            <w:tcW w:w="993" w:type="dxa"/>
          </w:tcPr>
          <w:p w14:paraId="1B2B1238" w14:textId="77777777" w:rsidR="00164478" w:rsidRDefault="00164478" w:rsidP="003C1EED">
            <w:pPr>
              <w:spacing w:after="0" w:line="240" w:lineRule="auto"/>
              <w:jc w:val="center"/>
              <w:rPr>
                <w:lang w:eastAsia="es-PE"/>
              </w:rPr>
            </w:pPr>
            <w:r>
              <w:rPr>
                <w:lang w:eastAsia="es-PE"/>
              </w:rPr>
              <w:t>Results</w:t>
            </w:r>
          </w:p>
        </w:tc>
        <w:tc>
          <w:tcPr>
            <w:tcW w:w="5697" w:type="dxa"/>
            <w:shd w:val="clear" w:color="auto" w:fill="auto"/>
            <w:noWrap/>
            <w:vAlign w:val="center"/>
          </w:tcPr>
          <w:p w14:paraId="5E66A604" w14:textId="2A20C91B" w:rsidR="00164478" w:rsidRDefault="00C27BD1" w:rsidP="003C1EED">
            <w:pPr>
              <w:spacing w:after="0" w:line="240" w:lineRule="auto"/>
              <w:rPr>
                <w:lang w:eastAsia="es-PE"/>
              </w:rPr>
            </w:pPr>
            <w:r>
              <w:rPr>
                <w:lang w:eastAsia="es-PE"/>
              </w:rPr>
              <w:t>Indicador si el pedido es Delivery.</w:t>
            </w:r>
          </w:p>
        </w:tc>
      </w:tr>
      <w:tr w:rsidR="00D44465" w:rsidRPr="004F5D67" w14:paraId="587B8557" w14:textId="77777777" w:rsidTr="003C1EED">
        <w:trPr>
          <w:trHeight w:val="180"/>
        </w:trPr>
        <w:tc>
          <w:tcPr>
            <w:tcW w:w="2693" w:type="dxa"/>
            <w:shd w:val="clear" w:color="auto" w:fill="auto"/>
            <w:noWrap/>
          </w:tcPr>
          <w:p w14:paraId="65F4EBFC" w14:textId="75608AE3" w:rsidR="00D44465" w:rsidRDefault="00D44465" w:rsidP="003C1EED">
            <w:pPr>
              <w:spacing w:after="0" w:line="240" w:lineRule="auto"/>
              <w:jc w:val="both"/>
              <w:rPr>
                <w:lang w:eastAsia="es-PE"/>
              </w:rPr>
            </w:pPr>
            <w:r>
              <w:rPr>
                <w:lang w:eastAsia="es-PE"/>
              </w:rPr>
              <w:t>Cancel</w:t>
            </w:r>
          </w:p>
        </w:tc>
        <w:tc>
          <w:tcPr>
            <w:tcW w:w="993" w:type="dxa"/>
          </w:tcPr>
          <w:p w14:paraId="000E2035" w14:textId="58AFE2C2" w:rsidR="00D44465" w:rsidRDefault="00D44465" w:rsidP="003C1EED">
            <w:pPr>
              <w:spacing w:after="0" w:line="240" w:lineRule="auto"/>
              <w:jc w:val="center"/>
              <w:rPr>
                <w:lang w:eastAsia="es-PE"/>
              </w:rPr>
            </w:pPr>
            <w:r>
              <w:rPr>
                <w:lang w:eastAsia="es-PE"/>
              </w:rPr>
              <w:t>Results</w:t>
            </w:r>
          </w:p>
        </w:tc>
        <w:tc>
          <w:tcPr>
            <w:tcW w:w="5697" w:type="dxa"/>
            <w:shd w:val="clear" w:color="auto" w:fill="auto"/>
            <w:noWrap/>
            <w:vAlign w:val="center"/>
          </w:tcPr>
          <w:p w14:paraId="38F635D2" w14:textId="0E4CB367" w:rsidR="00D44465" w:rsidRDefault="00D44465" w:rsidP="003C1EED">
            <w:pPr>
              <w:spacing w:after="0" w:line="240" w:lineRule="auto"/>
              <w:rPr>
                <w:lang w:eastAsia="es-PE"/>
              </w:rPr>
            </w:pPr>
            <w:r>
              <w:rPr>
                <w:lang w:eastAsia="es-PE"/>
              </w:rPr>
              <w:t>Indicador si el pedido fue cancelado</w:t>
            </w:r>
          </w:p>
        </w:tc>
      </w:tr>
      <w:tr w:rsidR="00164478" w:rsidRPr="004F5D67" w14:paraId="46509F2E" w14:textId="77777777" w:rsidTr="003C1EED">
        <w:trPr>
          <w:trHeight w:val="180"/>
        </w:trPr>
        <w:tc>
          <w:tcPr>
            <w:tcW w:w="2693" w:type="dxa"/>
            <w:shd w:val="clear" w:color="auto" w:fill="auto"/>
            <w:noWrap/>
          </w:tcPr>
          <w:p w14:paraId="2EF6CEA3" w14:textId="793EFD92" w:rsidR="00164478" w:rsidRDefault="005E2399" w:rsidP="003C1EED">
            <w:pPr>
              <w:spacing w:after="0" w:line="240" w:lineRule="auto"/>
              <w:jc w:val="both"/>
              <w:rPr>
                <w:lang w:eastAsia="es-PE"/>
              </w:rPr>
            </w:pPr>
            <w:r>
              <w:rPr>
                <w:lang w:eastAsia="es-PE"/>
              </w:rPr>
              <w:t>Client /Tel. / Direction</w:t>
            </w:r>
          </w:p>
        </w:tc>
        <w:tc>
          <w:tcPr>
            <w:tcW w:w="993" w:type="dxa"/>
          </w:tcPr>
          <w:p w14:paraId="4D62000E" w14:textId="77777777" w:rsidR="00164478" w:rsidRDefault="00164478" w:rsidP="003C1EED">
            <w:pPr>
              <w:spacing w:after="0" w:line="240" w:lineRule="auto"/>
              <w:jc w:val="center"/>
              <w:rPr>
                <w:lang w:eastAsia="es-PE"/>
              </w:rPr>
            </w:pPr>
            <w:r>
              <w:rPr>
                <w:lang w:eastAsia="es-PE"/>
              </w:rPr>
              <w:t>Results</w:t>
            </w:r>
          </w:p>
        </w:tc>
        <w:tc>
          <w:tcPr>
            <w:tcW w:w="5697" w:type="dxa"/>
            <w:shd w:val="clear" w:color="auto" w:fill="auto"/>
            <w:noWrap/>
            <w:vAlign w:val="center"/>
          </w:tcPr>
          <w:p w14:paraId="43A905CF" w14:textId="4719F27C" w:rsidR="00164478" w:rsidRDefault="00C27BD1" w:rsidP="003C1EED">
            <w:pPr>
              <w:spacing w:after="0" w:line="240" w:lineRule="auto"/>
              <w:rPr>
                <w:lang w:eastAsia="es-PE"/>
              </w:rPr>
            </w:pPr>
            <w:r>
              <w:rPr>
                <w:lang w:eastAsia="es-PE"/>
              </w:rPr>
              <w:t>concatenación del nombre del cliente, teléfono y su dirección.</w:t>
            </w:r>
            <w:r w:rsidR="00546289">
              <w:rPr>
                <w:lang w:eastAsia="es-PE"/>
              </w:rPr>
              <w:t xml:space="preserve"> Si no existiera dirección el campo se mostraría de la siguiente manera “nombreCliente / Teléfono” se puede apreciar que se omite el campo de dirección, de la misma manera con el campo teléfono si fuera el caso.</w:t>
            </w:r>
          </w:p>
        </w:tc>
      </w:tr>
    </w:tbl>
    <w:p w14:paraId="7EF7EEAD" w14:textId="77777777" w:rsidR="00164478" w:rsidRPr="00CC4D9F" w:rsidRDefault="00164478" w:rsidP="00164478">
      <w:pPr>
        <w:pStyle w:val="Prrafodelista"/>
        <w:ind w:left="1276"/>
        <w:rPr>
          <w:b/>
          <w:bCs/>
          <w:lang w:eastAsia="es-PE"/>
        </w:rPr>
      </w:pPr>
    </w:p>
    <w:p w14:paraId="5E64A57C" w14:textId="562D78E9" w:rsidR="005E2A58" w:rsidRDefault="005E2A58" w:rsidP="006D2CA1">
      <w:pPr>
        <w:pStyle w:val="Prrafodelista"/>
        <w:ind w:left="1260"/>
        <w:jc w:val="both"/>
      </w:pPr>
    </w:p>
    <w:p w14:paraId="5E2B932A" w14:textId="77777777" w:rsidR="00C27BD1" w:rsidRPr="003A2E79" w:rsidRDefault="00C27BD1" w:rsidP="00C27BD1">
      <w:pPr>
        <w:pStyle w:val="FlujodePantalla"/>
        <w:ind w:left="708"/>
      </w:pPr>
      <w:r>
        <w:t xml:space="preserve">Consideraciones de la Pantalla </w:t>
      </w:r>
    </w:p>
    <w:p w14:paraId="48B9958A" w14:textId="77777777" w:rsidR="00C27BD1" w:rsidRDefault="00C27BD1" w:rsidP="00C27BD1">
      <w:pPr>
        <w:jc w:val="both"/>
      </w:pPr>
    </w:p>
    <w:p w14:paraId="12AA9C76" w14:textId="4A0DBC76" w:rsidR="00C27BD1" w:rsidRDefault="00C27BD1" w:rsidP="00C27BD1">
      <w:pPr>
        <w:ind w:left="709"/>
        <w:jc w:val="both"/>
        <w:rPr>
          <w:b/>
          <w:bCs/>
        </w:rPr>
      </w:pPr>
      <w:r w:rsidRPr="00B87FB4">
        <w:rPr>
          <w:b/>
          <w:bCs/>
        </w:rPr>
        <w:t xml:space="preserve">Para el usuario </w:t>
      </w:r>
      <w:r>
        <w:rPr>
          <w:b/>
          <w:bCs/>
        </w:rPr>
        <w:t>Admin</w:t>
      </w:r>
      <w:r w:rsidRPr="00B87FB4">
        <w:rPr>
          <w:b/>
          <w:bCs/>
        </w:rPr>
        <w:t>:</w:t>
      </w:r>
    </w:p>
    <w:p w14:paraId="36411FBA" w14:textId="1CFE8696" w:rsidR="00C27BD1" w:rsidRDefault="00C27BD1" w:rsidP="00C27BD1">
      <w:pPr>
        <w:ind w:left="709"/>
        <w:jc w:val="both"/>
      </w:pPr>
      <w:r>
        <w:t xml:space="preserve">Sobre </w:t>
      </w:r>
      <w:r w:rsidR="008A2069">
        <w:t>los botones</w:t>
      </w:r>
      <w:r>
        <w:t>:</w:t>
      </w:r>
    </w:p>
    <w:p w14:paraId="2857F270" w14:textId="3284BD74" w:rsidR="00C27BD1" w:rsidRPr="00D44465" w:rsidRDefault="008A2069" w:rsidP="00C27BD1">
      <w:pPr>
        <w:pStyle w:val="Prrafodelista"/>
        <w:numPr>
          <w:ilvl w:val="0"/>
          <w:numId w:val="7"/>
        </w:numPr>
        <w:ind w:left="1418" w:hanging="283"/>
        <w:jc w:val="both"/>
        <w:rPr>
          <w:b/>
          <w:bCs/>
        </w:rPr>
      </w:pPr>
      <w:r>
        <w:t>Tendrá la opción de poder sincronizar los pedidos.</w:t>
      </w:r>
    </w:p>
    <w:p w14:paraId="3D08F2F5" w14:textId="0408CC92" w:rsidR="00D44465" w:rsidRDefault="00D44465" w:rsidP="00D44465">
      <w:pPr>
        <w:ind w:left="709"/>
        <w:jc w:val="both"/>
      </w:pPr>
      <w:r w:rsidRPr="00D44465">
        <w:t>Sobre los pedidos:</w:t>
      </w:r>
    </w:p>
    <w:p w14:paraId="609CAA85" w14:textId="140BFA47" w:rsidR="00D44465" w:rsidRPr="00D44465" w:rsidRDefault="00D44465" w:rsidP="00D44465">
      <w:pPr>
        <w:pStyle w:val="Prrafodelista"/>
        <w:numPr>
          <w:ilvl w:val="0"/>
          <w:numId w:val="7"/>
        </w:numPr>
        <w:ind w:left="1418" w:hanging="283"/>
        <w:jc w:val="both"/>
      </w:pPr>
      <w:r>
        <w:t>Podrá visualizar todos los pedidos.</w:t>
      </w:r>
    </w:p>
    <w:p w14:paraId="50FC7A05" w14:textId="77777777" w:rsidR="00C27BD1" w:rsidRPr="00B87FB4" w:rsidRDefault="00C27BD1" w:rsidP="00C27BD1">
      <w:pPr>
        <w:ind w:left="709"/>
        <w:jc w:val="both"/>
        <w:rPr>
          <w:b/>
          <w:bCs/>
        </w:rPr>
      </w:pPr>
    </w:p>
    <w:p w14:paraId="00E1E8AA" w14:textId="3CB858CC" w:rsidR="00C27BD1" w:rsidRDefault="00C27BD1" w:rsidP="00C27BD1">
      <w:pPr>
        <w:ind w:left="709"/>
        <w:jc w:val="both"/>
        <w:rPr>
          <w:b/>
          <w:bCs/>
        </w:rPr>
      </w:pPr>
      <w:r w:rsidRPr="00B87FB4">
        <w:rPr>
          <w:b/>
          <w:bCs/>
        </w:rPr>
        <w:t xml:space="preserve">Para el usuario </w:t>
      </w:r>
      <w:r>
        <w:rPr>
          <w:b/>
          <w:bCs/>
        </w:rPr>
        <w:t>Lectura</w:t>
      </w:r>
      <w:r w:rsidRPr="00B87FB4">
        <w:rPr>
          <w:b/>
          <w:bCs/>
        </w:rPr>
        <w:t>:</w:t>
      </w:r>
    </w:p>
    <w:p w14:paraId="75A762E0" w14:textId="54B95489" w:rsidR="00C27BD1" w:rsidRDefault="00C27BD1" w:rsidP="00C27BD1">
      <w:pPr>
        <w:ind w:left="709"/>
        <w:jc w:val="both"/>
      </w:pPr>
      <w:r>
        <w:t xml:space="preserve">Sobre </w:t>
      </w:r>
      <w:r w:rsidR="006E4F17">
        <w:t>botones:</w:t>
      </w:r>
    </w:p>
    <w:p w14:paraId="71A316C1" w14:textId="2ADC7067" w:rsidR="005E2A58" w:rsidRDefault="006E4F17" w:rsidP="00C52ABD">
      <w:pPr>
        <w:pStyle w:val="Prrafodelista"/>
        <w:numPr>
          <w:ilvl w:val="0"/>
          <w:numId w:val="7"/>
        </w:numPr>
        <w:ind w:left="1260" w:hanging="283"/>
        <w:jc w:val="both"/>
      </w:pPr>
      <w:r>
        <w:t>No podrá visualizar el botón de sincronización de pedidos.</w:t>
      </w:r>
    </w:p>
    <w:p w14:paraId="4C74CD07" w14:textId="77777777" w:rsidR="00D44465" w:rsidRDefault="00D44465" w:rsidP="00D44465">
      <w:pPr>
        <w:ind w:left="709"/>
        <w:jc w:val="both"/>
      </w:pPr>
      <w:r w:rsidRPr="00D44465">
        <w:t>Sobre los pedidos:</w:t>
      </w:r>
    </w:p>
    <w:p w14:paraId="37EA6F0B" w14:textId="18F2CE12" w:rsidR="00D44465" w:rsidRPr="00D44465" w:rsidRDefault="00D44465" w:rsidP="00D44465">
      <w:pPr>
        <w:pStyle w:val="Prrafodelista"/>
        <w:numPr>
          <w:ilvl w:val="0"/>
          <w:numId w:val="7"/>
        </w:numPr>
        <w:ind w:left="1418" w:hanging="283"/>
        <w:jc w:val="both"/>
      </w:pPr>
      <w:r>
        <w:t xml:space="preserve">Podrá visualizar </w:t>
      </w:r>
      <w:r w:rsidR="00CB2033">
        <w:t>los pedidos que son delivery</w:t>
      </w:r>
      <w:r>
        <w:t>.</w:t>
      </w:r>
    </w:p>
    <w:p w14:paraId="65D0E0AE" w14:textId="77777777" w:rsidR="00D44465" w:rsidRDefault="00D44465" w:rsidP="00D44465">
      <w:pPr>
        <w:jc w:val="both"/>
      </w:pPr>
    </w:p>
    <w:p w14:paraId="6CB4A102" w14:textId="77777777" w:rsidR="006E4F17" w:rsidRPr="004A5689" w:rsidRDefault="006E4F17" w:rsidP="006E4F17">
      <w:pPr>
        <w:pStyle w:val="FlujodePantalla"/>
        <w:ind w:left="708"/>
      </w:pPr>
      <w:r>
        <w:t xml:space="preserve">Reglas de la Pantalla </w:t>
      </w:r>
    </w:p>
    <w:p w14:paraId="6891BAB7" w14:textId="77777777" w:rsidR="006E4F17" w:rsidRDefault="006E4F17" w:rsidP="006E4F17">
      <w:pPr>
        <w:pStyle w:val="Prrafodelista"/>
        <w:ind w:left="1418"/>
        <w:jc w:val="both"/>
      </w:pPr>
    </w:p>
    <w:p w14:paraId="39B4FB63" w14:textId="7E03E014" w:rsidR="006E4F17" w:rsidRDefault="006E4F17" w:rsidP="006E4F17">
      <w:pPr>
        <w:pStyle w:val="Prrafodelista"/>
        <w:numPr>
          <w:ilvl w:val="0"/>
          <w:numId w:val="7"/>
        </w:numPr>
        <w:ind w:left="1418" w:hanging="284"/>
        <w:jc w:val="both"/>
      </w:pPr>
      <w:r>
        <w:t xml:space="preserve">Al momento de ingresar a la pantalla se </w:t>
      </w:r>
      <w:r w:rsidR="004B5B2B">
        <w:t>mostrará</w:t>
      </w:r>
      <w:r>
        <w:t xml:space="preserve"> por defecto los pedidos de la fecha actual y del día siguiente (por lo </w:t>
      </w:r>
      <w:r w:rsidR="004B5B2B">
        <w:t>tanto,</w:t>
      </w:r>
      <w:r>
        <w:t xml:space="preserve"> la fecha1 estará con la fecha actual y fecha2 con la del día siguiente).</w:t>
      </w:r>
    </w:p>
    <w:p w14:paraId="143DA61F" w14:textId="7F651FD7" w:rsidR="006E4F17" w:rsidRDefault="006E4F17" w:rsidP="006E4F17">
      <w:pPr>
        <w:pStyle w:val="Prrafodelista"/>
        <w:numPr>
          <w:ilvl w:val="0"/>
          <w:numId w:val="7"/>
        </w:numPr>
        <w:ind w:left="1418" w:hanging="284"/>
        <w:jc w:val="both"/>
      </w:pPr>
      <w:r>
        <w:t>La fecha</w:t>
      </w:r>
      <w:r w:rsidR="004B5B2B">
        <w:t>2</w:t>
      </w:r>
      <w:r>
        <w:t xml:space="preserve"> no puede ser </w:t>
      </w:r>
      <w:r w:rsidR="004B5B2B">
        <w:t>menor</w:t>
      </w:r>
      <w:r>
        <w:t xml:space="preserve"> </w:t>
      </w:r>
      <w:r w:rsidR="004B5B2B">
        <w:t>(pero si igual</w:t>
      </w:r>
      <w:r>
        <w:t>a la fecha</w:t>
      </w:r>
      <w:r w:rsidR="004B5B2B">
        <w:t>1), el sistema debe validar que la fecha2 sea mayor o igual a la fecha1, si se selecciona buscar la fecha2 sin seleccionar la fecha1, entonces el sistema deberá llenar por defecto a la fecha1 con la fecha actual</w:t>
      </w:r>
      <w:r>
        <w:t>.</w:t>
      </w:r>
    </w:p>
    <w:p w14:paraId="7398385F" w14:textId="63D271B1" w:rsidR="004B5B2B" w:rsidRDefault="004B5B2B" w:rsidP="006E4F17">
      <w:pPr>
        <w:pStyle w:val="Prrafodelista"/>
        <w:numPr>
          <w:ilvl w:val="0"/>
          <w:numId w:val="7"/>
        </w:numPr>
        <w:ind w:left="1418" w:hanging="284"/>
        <w:jc w:val="both"/>
      </w:pPr>
      <w:r>
        <w:t>Los colores de los estados deben ser configurables.</w:t>
      </w:r>
    </w:p>
    <w:p w14:paraId="1B606EF1" w14:textId="23CC79BE" w:rsidR="00637F6A" w:rsidRDefault="00637F6A" w:rsidP="006E4F17">
      <w:pPr>
        <w:pStyle w:val="Prrafodelista"/>
        <w:numPr>
          <w:ilvl w:val="0"/>
          <w:numId w:val="7"/>
        </w:numPr>
        <w:ind w:left="1418" w:hanging="284"/>
        <w:jc w:val="both"/>
      </w:pPr>
      <w:r>
        <w:t>Al dar click en el botón “Search” el sistema buscara en la base de datos.</w:t>
      </w:r>
    </w:p>
    <w:p w14:paraId="766728D7" w14:textId="6FD87CE0" w:rsidR="00637F6A" w:rsidRDefault="00637F6A" w:rsidP="006E4F17">
      <w:pPr>
        <w:pStyle w:val="Prrafodelista"/>
        <w:numPr>
          <w:ilvl w:val="0"/>
          <w:numId w:val="7"/>
        </w:numPr>
        <w:ind w:left="1418" w:hanging="284"/>
        <w:jc w:val="both"/>
      </w:pPr>
      <w:r>
        <w:t xml:space="preserve">El campo “search” cuando se ejecuta con el botón del mismo nombre buscara </w:t>
      </w:r>
      <w:r w:rsidR="00A71D06">
        <w:t>las coincidencias</w:t>
      </w:r>
      <w:r>
        <w:t xml:space="preserve"> en la búsqueda de la base de datos, pero cuando se sobrescribe en el formulario ara su búsqueda dentro de toda la data obtenida de la consulta, cuando no tiene nada escrito este filtro se </w:t>
      </w:r>
      <w:r w:rsidR="00A71D06">
        <w:t>obviará</w:t>
      </w:r>
      <w:r>
        <w:t>.</w:t>
      </w:r>
    </w:p>
    <w:p w14:paraId="6AD79AE8" w14:textId="19A4EFC6" w:rsidR="00A71D06" w:rsidRDefault="00A71D06" w:rsidP="006E4F17">
      <w:pPr>
        <w:pStyle w:val="Prrafodelista"/>
        <w:numPr>
          <w:ilvl w:val="0"/>
          <w:numId w:val="7"/>
        </w:numPr>
        <w:ind w:left="1418" w:hanging="284"/>
        <w:jc w:val="both"/>
      </w:pPr>
      <w:r>
        <w:t xml:space="preserve">La grilla de resultado tendrá un scroll vertical </w:t>
      </w:r>
      <w:r w:rsidR="00235A6B">
        <w:t xml:space="preserve">y horizontal </w:t>
      </w:r>
      <w:r>
        <w:t xml:space="preserve">que se </w:t>
      </w:r>
      <w:r w:rsidR="00235A6B">
        <w:t>activará</w:t>
      </w:r>
      <w:r>
        <w:t xml:space="preserve"> cuando la lista sobre pasa la pantalla. </w:t>
      </w:r>
    </w:p>
    <w:p w14:paraId="5595C900" w14:textId="6486BE2B" w:rsidR="00A71D06" w:rsidRDefault="00A71D06" w:rsidP="006E4F17">
      <w:pPr>
        <w:pStyle w:val="Prrafodelista"/>
        <w:numPr>
          <w:ilvl w:val="0"/>
          <w:numId w:val="7"/>
        </w:numPr>
        <w:ind w:left="1418" w:hanging="284"/>
        <w:jc w:val="both"/>
      </w:pPr>
      <w:r>
        <w:t>La cabecera de la grilla es estática</w:t>
      </w:r>
      <w:r w:rsidR="00CB2033">
        <w:t>, es decir se visualizara en todo momento aun en el desplazamiento del scroll</w:t>
      </w:r>
      <w:r>
        <w:t>.</w:t>
      </w:r>
    </w:p>
    <w:p w14:paraId="799E2119" w14:textId="2E2892DF" w:rsidR="000E61D7" w:rsidRDefault="000E61D7" w:rsidP="006E4F17">
      <w:pPr>
        <w:pStyle w:val="Prrafodelista"/>
        <w:numPr>
          <w:ilvl w:val="0"/>
          <w:numId w:val="7"/>
        </w:numPr>
        <w:ind w:left="1418" w:hanging="284"/>
        <w:jc w:val="both"/>
      </w:pPr>
      <w:r>
        <w:t>Los registros con fecha de entrega actual deberán resaltar el campo “date”.</w:t>
      </w:r>
    </w:p>
    <w:p w14:paraId="3C7DB8FC" w14:textId="3E2E68E0" w:rsidR="005E2A58" w:rsidRDefault="005E2A58" w:rsidP="006D2CA1">
      <w:pPr>
        <w:pStyle w:val="Prrafodelista"/>
        <w:ind w:left="1260"/>
        <w:jc w:val="both"/>
      </w:pPr>
    </w:p>
    <w:p w14:paraId="157A1E3D" w14:textId="08E6BADE" w:rsidR="005E2A58" w:rsidRDefault="005E2A58" w:rsidP="006D2CA1">
      <w:pPr>
        <w:pStyle w:val="Prrafodelista"/>
        <w:ind w:left="1260"/>
        <w:jc w:val="both"/>
      </w:pPr>
    </w:p>
    <w:p w14:paraId="169B8CAD" w14:textId="68707AE6" w:rsidR="005E2A58" w:rsidRDefault="005E2A58" w:rsidP="006D2CA1">
      <w:pPr>
        <w:pStyle w:val="Prrafodelista"/>
        <w:ind w:left="1260"/>
        <w:jc w:val="both"/>
      </w:pPr>
    </w:p>
    <w:p w14:paraId="11216954" w14:textId="77777777" w:rsidR="00D843CA" w:rsidRDefault="00D843CA" w:rsidP="00D843CA">
      <w:pPr>
        <w:pStyle w:val="Prrafodelista"/>
        <w:ind w:left="1418"/>
        <w:jc w:val="both"/>
      </w:pPr>
    </w:p>
    <w:p w14:paraId="33F99568" w14:textId="77777777" w:rsidR="006D2CA1" w:rsidRDefault="006D2CA1" w:rsidP="006D2CA1">
      <w:pPr>
        <w:sectPr w:rsidR="006D2CA1" w:rsidSect="00421EA4">
          <w:headerReference w:type="default" r:id="rId21"/>
          <w:headerReference w:type="first" r:id="rId22"/>
          <w:pgSz w:w="11906" w:h="16838"/>
          <w:pgMar w:top="720" w:right="720" w:bottom="720" w:left="720" w:header="709" w:footer="1423" w:gutter="0"/>
          <w:cols w:space="708"/>
          <w:docGrid w:linePitch="360"/>
        </w:sectPr>
      </w:pPr>
    </w:p>
    <w:p w14:paraId="6189FD77" w14:textId="0AA353C7" w:rsidR="006D2CA1" w:rsidRDefault="00FE619D" w:rsidP="006D2CA1">
      <w:pPr>
        <w:pStyle w:val="SubRequerimientoFuncional"/>
        <w:tabs>
          <w:tab w:val="left" w:pos="2610"/>
        </w:tabs>
        <w:ind w:left="1710" w:hanging="1260"/>
        <w:jc w:val="both"/>
      </w:pPr>
      <w:r>
        <w:lastRenderedPageBreak/>
        <w:t>S</w:t>
      </w:r>
      <w:r w:rsidR="00EC0C0C">
        <w:t>incronización Manual de los Pedidos</w:t>
      </w:r>
    </w:p>
    <w:p w14:paraId="05CDA93B" w14:textId="77777777" w:rsidR="006D2CA1" w:rsidRDefault="006D2CA1" w:rsidP="006D2CA1">
      <w:pPr>
        <w:pStyle w:val="SubRequerimientoFuncional"/>
        <w:numPr>
          <w:ilvl w:val="0"/>
          <w:numId w:val="0"/>
        </w:numPr>
        <w:tabs>
          <w:tab w:val="left" w:pos="2610"/>
        </w:tabs>
        <w:ind w:left="1710"/>
        <w:jc w:val="both"/>
        <w:outlineLvl w:val="9"/>
      </w:pPr>
    </w:p>
    <w:p w14:paraId="3DE1FE99" w14:textId="77777777" w:rsidR="006D2CA1" w:rsidRDefault="006D2CA1" w:rsidP="006D2CA1">
      <w:pPr>
        <w:pStyle w:val="FlujodePantalla"/>
        <w:ind w:left="708"/>
      </w:pPr>
      <w:r>
        <w:t>Descripción</w:t>
      </w:r>
    </w:p>
    <w:p w14:paraId="40936F57" w14:textId="77777777" w:rsidR="008E4306" w:rsidRDefault="008E4306" w:rsidP="008E4306">
      <w:pPr>
        <w:pStyle w:val="Prrafodelista"/>
        <w:ind w:left="1202"/>
        <w:jc w:val="both"/>
      </w:pPr>
    </w:p>
    <w:p w14:paraId="21F0F5F8" w14:textId="7866FCEE" w:rsidR="006D2CA1" w:rsidRDefault="00EC0C0C" w:rsidP="00BC63B0">
      <w:pPr>
        <w:pStyle w:val="Prrafodelista"/>
        <w:numPr>
          <w:ilvl w:val="0"/>
          <w:numId w:val="8"/>
        </w:numPr>
        <w:jc w:val="both"/>
      </w:pPr>
      <w:r>
        <w:t xml:space="preserve">En el SUBRF-1 se mencionó la migración de transacciones de forma automática, pero en este punto se describirá la sincronización manual de los </w:t>
      </w:r>
      <w:r w:rsidR="00FE619D">
        <w:t>pedidos.</w:t>
      </w:r>
    </w:p>
    <w:p w14:paraId="437B920D" w14:textId="77777777" w:rsidR="00F777A9" w:rsidRDefault="00F777A9" w:rsidP="00F777A9">
      <w:pPr>
        <w:pStyle w:val="Prrafodelista"/>
        <w:ind w:left="1202"/>
        <w:jc w:val="both"/>
      </w:pPr>
    </w:p>
    <w:p w14:paraId="34190263" w14:textId="77777777" w:rsidR="006D2CA1" w:rsidRPr="004A5689" w:rsidRDefault="006D2CA1" w:rsidP="006D2CA1">
      <w:pPr>
        <w:pStyle w:val="FlujodePantalla"/>
        <w:ind w:left="708"/>
      </w:pPr>
      <w:r w:rsidRPr="004A5689">
        <w:t>Flujo de Pantalla</w:t>
      </w:r>
    </w:p>
    <w:p w14:paraId="25523FF3" w14:textId="77777777" w:rsidR="00F777A9" w:rsidRDefault="00F777A9" w:rsidP="00F777A9">
      <w:pPr>
        <w:pStyle w:val="Prrafodelista"/>
        <w:ind w:left="1260"/>
        <w:jc w:val="both"/>
      </w:pPr>
    </w:p>
    <w:p w14:paraId="5F6C06AC" w14:textId="04CF40E4" w:rsidR="00F777A9" w:rsidRDefault="00F777A9" w:rsidP="00BC63B0">
      <w:pPr>
        <w:pStyle w:val="Prrafodelista"/>
        <w:numPr>
          <w:ilvl w:val="0"/>
          <w:numId w:val="22"/>
        </w:numPr>
        <w:ind w:left="1276"/>
        <w:jc w:val="both"/>
      </w:pPr>
      <w:r>
        <w:rPr>
          <w:lang w:eastAsia="es-PE"/>
        </w:rPr>
        <w:t>El usuario ingresa a la pantalla “</w:t>
      </w:r>
      <w:r w:rsidR="00EC0C0C">
        <w:rPr>
          <w:lang w:eastAsia="es-PE"/>
        </w:rPr>
        <w:t>Orders</w:t>
      </w:r>
      <w:r>
        <w:rPr>
          <w:lang w:eastAsia="es-PE"/>
        </w:rPr>
        <w:t>”</w:t>
      </w:r>
      <w:r w:rsidR="00EC0C0C">
        <w:rPr>
          <w:lang w:eastAsia="es-PE"/>
        </w:rPr>
        <w:t xml:space="preserve"> y dará click en el botón </w:t>
      </w:r>
      <w:r w:rsidR="00467A27">
        <w:rPr>
          <w:noProof/>
          <w:lang w:eastAsia="es-PE"/>
        </w:rPr>
        <w:drawing>
          <wp:inline distT="0" distB="0" distL="0" distR="0" wp14:anchorId="3067850F" wp14:editId="23E434ED">
            <wp:extent cx="762000" cy="304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0" cy="304800"/>
                    </a:xfrm>
                    <a:prstGeom prst="rect">
                      <a:avLst/>
                    </a:prstGeom>
                    <a:noFill/>
                    <a:ln>
                      <a:noFill/>
                    </a:ln>
                  </pic:spPr>
                </pic:pic>
              </a:graphicData>
            </a:graphic>
          </wp:inline>
        </w:drawing>
      </w:r>
      <w:r>
        <w:rPr>
          <w:lang w:eastAsia="es-PE"/>
        </w:rPr>
        <w:t>.</w:t>
      </w:r>
    </w:p>
    <w:p w14:paraId="4E48D391" w14:textId="77777777" w:rsidR="00F777A9" w:rsidRDefault="00F777A9" w:rsidP="00F777A9">
      <w:pPr>
        <w:pStyle w:val="Prrafodelista"/>
        <w:ind w:left="1260"/>
        <w:jc w:val="both"/>
      </w:pPr>
      <w:r>
        <w:t xml:space="preserve"> </w:t>
      </w:r>
    </w:p>
    <w:p w14:paraId="5AE94EC5" w14:textId="3C3F63B0" w:rsidR="00F777A9" w:rsidRDefault="00F777A9" w:rsidP="00F777A9">
      <w:pPr>
        <w:pStyle w:val="Prrafodelista"/>
        <w:ind w:left="1440" w:hanging="180"/>
        <w:jc w:val="both"/>
      </w:pPr>
      <w:r>
        <w:rPr>
          <w:b/>
          <w:bCs/>
        </w:rPr>
        <w:t>Formulario</w:t>
      </w:r>
      <w:r w:rsidRPr="0053614D">
        <w:rPr>
          <w:b/>
          <w:bCs/>
        </w:rPr>
        <w:t>:</w:t>
      </w:r>
      <w:r>
        <w:t xml:space="preserve"> </w:t>
      </w:r>
      <w:r w:rsidR="00EC0C0C">
        <w:rPr>
          <w:lang w:eastAsia="es-PE"/>
        </w:rPr>
        <w:t>Orders</w:t>
      </w:r>
    </w:p>
    <w:p w14:paraId="437FC763" w14:textId="700ED6D4" w:rsidR="00F777A9" w:rsidRDefault="00CB2033" w:rsidP="00F777A9">
      <w:pPr>
        <w:ind w:left="1260"/>
      </w:pPr>
      <w:r>
        <w:rPr>
          <w:noProof/>
        </w:rPr>
        <w:drawing>
          <wp:inline distT="0" distB="0" distL="0" distR="0" wp14:anchorId="04546E3E" wp14:editId="25FFCB83">
            <wp:extent cx="5429559" cy="3307662"/>
            <wp:effectExtent l="76200" t="76200" r="133350" b="1409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1856" cy="3321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11096B" w14:textId="0FFFD4AC" w:rsidR="00F777A9" w:rsidRDefault="00F777A9" w:rsidP="00F777A9">
      <w:pPr>
        <w:pStyle w:val="Prrafodelista"/>
        <w:ind w:left="1260"/>
        <w:jc w:val="both"/>
      </w:pPr>
    </w:p>
    <w:p w14:paraId="648E806E" w14:textId="49E1F3C5" w:rsidR="00EC0C0C" w:rsidRDefault="00EC0C0C" w:rsidP="00F777A9">
      <w:pPr>
        <w:pStyle w:val="Prrafodelista"/>
        <w:ind w:left="1260"/>
        <w:jc w:val="both"/>
      </w:pPr>
    </w:p>
    <w:p w14:paraId="7C51B769" w14:textId="65F63818" w:rsidR="00EC0C0C" w:rsidRDefault="00EC0C0C" w:rsidP="00F777A9">
      <w:pPr>
        <w:pStyle w:val="Prrafodelista"/>
        <w:ind w:left="1260"/>
        <w:jc w:val="both"/>
      </w:pPr>
    </w:p>
    <w:p w14:paraId="31D2E1C9" w14:textId="022CB989" w:rsidR="00EC0C0C" w:rsidRDefault="00EC0C0C" w:rsidP="00F777A9">
      <w:pPr>
        <w:pStyle w:val="Prrafodelista"/>
        <w:ind w:left="1260"/>
        <w:jc w:val="both"/>
      </w:pPr>
    </w:p>
    <w:p w14:paraId="08D66443" w14:textId="23D10741" w:rsidR="00EC0C0C" w:rsidRDefault="00EC0C0C" w:rsidP="00F777A9">
      <w:pPr>
        <w:pStyle w:val="Prrafodelista"/>
        <w:ind w:left="1260"/>
        <w:jc w:val="both"/>
      </w:pPr>
    </w:p>
    <w:p w14:paraId="251019D4" w14:textId="75BBA0B5" w:rsidR="00EC0C0C" w:rsidRDefault="00EC0C0C" w:rsidP="00F777A9">
      <w:pPr>
        <w:pStyle w:val="Prrafodelista"/>
        <w:ind w:left="1260"/>
        <w:jc w:val="both"/>
      </w:pPr>
    </w:p>
    <w:p w14:paraId="3A113B46" w14:textId="421BC3DF" w:rsidR="00EC0C0C" w:rsidRDefault="00EC0C0C" w:rsidP="00F777A9">
      <w:pPr>
        <w:pStyle w:val="Prrafodelista"/>
        <w:ind w:left="1260"/>
        <w:jc w:val="both"/>
      </w:pPr>
    </w:p>
    <w:p w14:paraId="3E361AE1" w14:textId="3CB1ED8D" w:rsidR="00EC0C0C" w:rsidRDefault="00EC0C0C" w:rsidP="00F777A9">
      <w:pPr>
        <w:pStyle w:val="Prrafodelista"/>
        <w:ind w:left="1260"/>
        <w:jc w:val="both"/>
      </w:pPr>
    </w:p>
    <w:p w14:paraId="10F2FC76" w14:textId="54CC0439" w:rsidR="00EC0C0C" w:rsidRDefault="00EC0C0C" w:rsidP="00F777A9">
      <w:pPr>
        <w:pStyle w:val="Prrafodelista"/>
        <w:ind w:left="1260"/>
        <w:jc w:val="both"/>
      </w:pPr>
    </w:p>
    <w:p w14:paraId="31CAD1E1" w14:textId="4CE2700A" w:rsidR="00EC0C0C" w:rsidRDefault="00EC0C0C" w:rsidP="00F777A9">
      <w:pPr>
        <w:pStyle w:val="Prrafodelista"/>
        <w:ind w:left="1260"/>
        <w:jc w:val="both"/>
      </w:pPr>
    </w:p>
    <w:p w14:paraId="25F11E87" w14:textId="2E2CF44A" w:rsidR="00EC0C0C" w:rsidRDefault="00EC0C0C" w:rsidP="00F777A9">
      <w:pPr>
        <w:pStyle w:val="Prrafodelista"/>
        <w:ind w:left="1260"/>
        <w:jc w:val="both"/>
      </w:pPr>
    </w:p>
    <w:p w14:paraId="0DA48D28" w14:textId="7CC7FBF0" w:rsidR="00EC0C0C" w:rsidRDefault="00EC0C0C" w:rsidP="00F777A9">
      <w:pPr>
        <w:pStyle w:val="Prrafodelista"/>
        <w:ind w:left="1260"/>
        <w:jc w:val="both"/>
      </w:pPr>
    </w:p>
    <w:p w14:paraId="1F19202C" w14:textId="21F406BC" w:rsidR="00EC0C0C" w:rsidRDefault="00EC0C0C" w:rsidP="00F777A9">
      <w:pPr>
        <w:pStyle w:val="Prrafodelista"/>
        <w:ind w:left="1260"/>
        <w:jc w:val="both"/>
      </w:pPr>
    </w:p>
    <w:p w14:paraId="29B33077" w14:textId="5A571AB9" w:rsidR="00EC0C0C" w:rsidRDefault="00EC0C0C" w:rsidP="00F777A9">
      <w:pPr>
        <w:pStyle w:val="Prrafodelista"/>
        <w:ind w:left="1260"/>
        <w:jc w:val="both"/>
      </w:pPr>
    </w:p>
    <w:p w14:paraId="5AA90EB6" w14:textId="77777777" w:rsidR="00EC0C0C" w:rsidRDefault="00EC0C0C" w:rsidP="00F777A9">
      <w:pPr>
        <w:pStyle w:val="Prrafodelista"/>
        <w:ind w:left="1260"/>
        <w:jc w:val="both"/>
      </w:pPr>
    </w:p>
    <w:p w14:paraId="4FC09A8D" w14:textId="280063B1" w:rsidR="00410A94" w:rsidRDefault="00EC0C0C" w:rsidP="00EC0C0C">
      <w:pPr>
        <w:pStyle w:val="Prrafodelista"/>
        <w:jc w:val="both"/>
      </w:pPr>
      <w:r>
        <w:rPr>
          <w:b/>
          <w:bCs/>
        </w:rPr>
        <w:lastRenderedPageBreak/>
        <w:t xml:space="preserve">       Formulario</w:t>
      </w:r>
      <w:r w:rsidRPr="0053614D">
        <w:rPr>
          <w:b/>
          <w:bCs/>
        </w:rPr>
        <w:t>:</w:t>
      </w:r>
      <w:r>
        <w:t xml:space="preserve"> </w:t>
      </w:r>
      <w:r w:rsidR="00410A94" w:rsidRPr="00410A94">
        <w:rPr>
          <w:lang w:eastAsia="es-PE"/>
        </w:rPr>
        <w:t>Synchronization</w:t>
      </w:r>
    </w:p>
    <w:p w14:paraId="376C124C" w14:textId="4806B3F8" w:rsidR="00410A94" w:rsidRDefault="00410A94" w:rsidP="00EC0C0C">
      <w:pPr>
        <w:pStyle w:val="Prrafodelista"/>
        <w:jc w:val="both"/>
      </w:pPr>
    </w:p>
    <w:p w14:paraId="4432FA13" w14:textId="72B08197" w:rsidR="00410A94" w:rsidRDefault="00410A94" w:rsidP="00EC0C0C">
      <w:pPr>
        <w:pStyle w:val="Prrafodelista"/>
        <w:jc w:val="both"/>
      </w:pPr>
    </w:p>
    <w:p w14:paraId="78688420" w14:textId="0732A965" w:rsidR="00410A94" w:rsidRDefault="00F04E1A" w:rsidP="00EC0C0C">
      <w:pPr>
        <w:pStyle w:val="Prrafodelista"/>
        <w:jc w:val="both"/>
      </w:pPr>
      <w:r>
        <w:rPr>
          <w:noProof/>
        </w:rPr>
        <w:drawing>
          <wp:inline distT="0" distB="0" distL="0" distR="0" wp14:anchorId="2365B0C5" wp14:editId="4EA602C2">
            <wp:extent cx="6025565" cy="3715842"/>
            <wp:effectExtent l="76200" t="76200" r="127635" b="132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5153" cy="3721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C0E446" w14:textId="77777777" w:rsidR="006D2CA1" w:rsidRPr="004A5689" w:rsidRDefault="006D2CA1" w:rsidP="006D2CA1">
      <w:pPr>
        <w:pStyle w:val="FlujodePantalla"/>
        <w:ind w:left="708"/>
      </w:pPr>
      <w:r>
        <w:t>Descripción de Campos</w:t>
      </w:r>
    </w:p>
    <w:p w14:paraId="24E80A1C" w14:textId="77777777" w:rsidR="006D2CA1" w:rsidRDefault="006D2CA1" w:rsidP="006D2CA1"/>
    <w:tbl>
      <w:tblPr>
        <w:tblW w:w="963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1"/>
        <w:gridCol w:w="7938"/>
      </w:tblGrid>
      <w:tr w:rsidR="00B34B84" w:rsidRPr="004F5D67" w14:paraId="7FC0CDF7" w14:textId="77777777" w:rsidTr="00EE49C8">
        <w:trPr>
          <w:trHeight w:val="180"/>
          <w:tblHeader/>
        </w:trPr>
        <w:tc>
          <w:tcPr>
            <w:tcW w:w="1701" w:type="dxa"/>
            <w:shd w:val="clear" w:color="auto" w:fill="2F5496" w:themeFill="accent1" w:themeFillShade="BF"/>
            <w:noWrap/>
            <w:vAlign w:val="center"/>
            <w:hideMark/>
          </w:tcPr>
          <w:p w14:paraId="47974715" w14:textId="77777777" w:rsidR="00B34B84" w:rsidRPr="004F5D67" w:rsidRDefault="00B34B84" w:rsidP="003F770C">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Campos</w:t>
            </w:r>
          </w:p>
        </w:tc>
        <w:tc>
          <w:tcPr>
            <w:tcW w:w="7938" w:type="dxa"/>
            <w:shd w:val="clear" w:color="auto" w:fill="2F5496" w:themeFill="accent1" w:themeFillShade="BF"/>
            <w:noWrap/>
            <w:vAlign w:val="center"/>
            <w:hideMark/>
          </w:tcPr>
          <w:p w14:paraId="2DE3304D" w14:textId="77777777" w:rsidR="00B34B84" w:rsidRPr="004F5D67" w:rsidRDefault="00B34B84" w:rsidP="003F770C">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Descripción</w:t>
            </w:r>
          </w:p>
        </w:tc>
      </w:tr>
      <w:tr w:rsidR="00410A94" w:rsidRPr="004F5D67" w14:paraId="5EF84CE0" w14:textId="77777777" w:rsidTr="00655718">
        <w:trPr>
          <w:trHeight w:val="180"/>
        </w:trPr>
        <w:tc>
          <w:tcPr>
            <w:tcW w:w="1701" w:type="dxa"/>
            <w:shd w:val="clear" w:color="auto" w:fill="auto"/>
            <w:noWrap/>
            <w:hideMark/>
          </w:tcPr>
          <w:p w14:paraId="22AA6E53" w14:textId="3CB13C09" w:rsidR="00410A94" w:rsidRPr="004F5D67" w:rsidRDefault="00410A94" w:rsidP="00410A94">
            <w:pPr>
              <w:spacing w:after="0" w:line="240" w:lineRule="auto"/>
              <w:jc w:val="both"/>
              <w:rPr>
                <w:rFonts w:eastAsia="Times New Roman"/>
                <w:lang w:eastAsia="es-PE"/>
              </w:rPr>
            </w:pPr>
            <w:r>
              <w:rPr>
                <w:lang w:eastAsia="es-PE"/>
              </w:rPr>
              <w:t>Fecha1</w:t>
            </w:r>
          </w:p>
        </w:tc>
        <w:tc>
          <w:tcPr>
            <w:tcW w:w="7938" w:type="dxa"/>
            <w:shd w:val="clear" w:color="auto" w:fill="auto"/>
            <w:noWrap/>
            <w:vAlign w:val="center"/>
          </w:tcPr>
          <w:p w14:paraId="4D9B6ED9" w14:textId="557F5C45" w:rsidR="00410A94" w:rsidRPr="004F5D67" w:rsidRDefault="00410A94" w:rsidP="00410A94">
            <w:pPr>
              <w:spacing w:after="0" w:line="240" w:lineRule="auto"/>
              <w:rPr>
                <w:rFonts w:eastAsia="Times New Roman"/>
                <w:lang w:eastAsia="es-PE"/>
              </w:rPr>
            </w:pPr>
            <w:r>
              <w:rPr>
                <w:lang w:eastAsia="es-PE"/>
              </w:rPr>
              <w:t xml:space="preserve">Fecha de inicio de rango de la fecha </w:t>
            </w:r>
            <w:r w:rsidR="00EC1473">
              <w:rPr>
                <w:lang w:eastAsia="es-PE"/>
              </w:rPr>
              <w:t>creación o modificación</w:t>
            </w:r>
            <w:r>
              <w:rPr>
                <w:lang w:eastAsia="es-PE"/>
              </w:rPr>
              <w:t xml:space="preserve"> de un pedido.</w:t>
            </w:r>
          </w:p>
        </w:tc>
      </w:tr>
      <w:tr w:rsidR="00410A94" w:rsidRPr="004F5D67" w14:paraId="6D4E04B0" w14:textId="77777777" w:rsidTr="00655718">
        <w:trPr>
          <w:trHeight w:val="180"/>
        </w:trPr>
        <w:tc>
          <w:tcPr>
            <w:tcW w:w="1701" w:type="dxa"/>
            <w:shd w:val="clear" w:color="auto" w:fill="auto"/>
            <w:noWrap/>
          </w:tcPr>
          <w:p w14:paraId="76AA299A" w14:textId="5E89F313" w:rsidR="00410A94" w:rsidRDefault="00410A94" w:rsidP="00410A94">
            <w:pPr>
              <w:spacing w:after="0" w:line="240" w:lineRule="auto"/>
              <w:jc w:val="both"/>
              <w:rPr>
                <w:lang w:eastAsia="es-PE"/>
              </w:rPr>
            </w:pPr>
            <w:r>
              <w:rPr>
                <w:lang w:eastAsia="es-PE"/>
              </w:rPr>
              <w:t>Fecha2</w:t>
            </w:r>
          </w:p>
        </w:tc>
        <w:tc>
          <w:tcPr>
            <w:tcW w:w="7938" w:type="dxa"/>
            <w:shd w:val="clear" w:color="auto" w:fill="auto"/>
            <w:noWrap/>
            <w:vAlign w:val="center"/>
          </w:tcPr>
          <w:p w14:paraId="35F0ADF3" w14:textId="2F9BD97A" w:rsidR="00410A94" w:rsidRDefault="00410A94" w:rsidP="00410A94">
            <w:pPr>
              <w:spacing w:after="0" w:line="240" w:lineRule="auto"/>
              <w:rPr>
                <w:lang w:eastAsia="es-PE"/>
              </w:rPr>
            </w:pPr>
            <w:r>
              <w:rPr>
                <w:lang w:eastAsia="es-PE"/>
              </w:rPr>
              <w:t xml:space="preserve">Fecha de fin de rango de la fecha de </w:t>
            </w:r>
            <w:r w:rsidR="00EC1473">
              <w:rPr>
                <w:lang w:eastAsia="es-PE"/>
              </w:rPr>
              <w:t xml:space="preserve">creación o modificación </w:t>
            </w:r>
            <w:r>
              <w:rPr>
                <w:lang w:eastAsia="es-PE"/>
              </w:rPr>
              <w:t>de un pedido.</w:t>
            </w:r>
          </w:p>
        </w:tc>
      </w:tr>
    </w:tbl>
    <w:p w14:paraId="7AA92FAF" w14:textId="77777777" w:rsidR="00B34B84" w:rsidRDefault="00B34B84" w:rsidP="006D2CA1"/>
    <w:p w14:paraId="74D891FC" w14:textId="77777777" w:rsidR="006D2CA1" w:rsidRPr="003A2E79" w:rsidRDefault="006D2CA1" w:rsidP="006D2CA1">
      <w:pPr>
        <w:pStyle w:val="FlujodePantalla"/>
        <w:ind w:left="708"/>
      </w:pPr>
      <w:r>
        <w:t xml:space="preserve">Consideraciones de la Pantalla </w:t>
      </w:r>
    </w:p>
    <w:p w14:paraId="66E73BF6" w14:textId="77777777" w:rsidR="00AE6B3D" w:rsidRDefault="00AE6B3D" w:rsidP="00AE6B3D">
      <w:pPr>
        <w:pStyle w:val="Prrafodelista"/>
        <w:ind w:left="1418"/>
        <w:jc w:val="both"/>
      </w:pPr>
    </w:p>
    <w:p w14:paraId="48E83FED" w14:textId="41B82B97" w:rsidR="00410A94" w:rsidRDefault="00410A94" w:rsidP="00410A94">
      <w:pPr>
        <w:pStyle w:val="Prrafodelista"/>
        <w:numPr>
          <w:ilvl w:val="0"/>
          <w:numId w:val="7"/>
        </w:numPr>
        <w:ind w:left="1418" w:hanging="284"/>
        <w:jc w:val="both"/>
      </w:pPr>
      <w:r>
        <w:t xml:space="preserve">La fecha2 </w:t>
      </w:r>
      <w:r w:rsidR="00FE619D">
        <w:t xml:space="preserve">debe ser mayor o igual </w:t>
      </w:r>
      <w:r>
        <w:t>a la fecha1, el sistema debe validar que la fecha2 sea mayor o igual a la fecha1, si se selecciona buscar la fecha2 sin seleccionar la fecha1, entonces el sistema deberá llenar por defecto a la fecha1 con la fecha actual.</w:t>
      </w:r>
    </w:p>
    <w:p w14:paraId="10E93B05" w14:textId="47214B35" w:rsidR="00410A94" w:rsidRDefault="00EC1473" w:rsidP="00410A94">
      <w:pPr>
        <w:pStyle w:val="Prrafodelista"/>
        <w:numPr>
          <w:ilvl w:val="0"/>
          <w:numId w:val="7"/>
        </w:numPr>
        <w:ind w:left="1418" w:hanging="284"/>
        <w:jc w:val="both"/>
      </w:pPr>
      <w:r>
        <w:t>Las fechas son obligatorias</w:t>
      </w:r>
      <w:r w:rsidR="00410A94">
        <w:t>.</w:t>
      </w:r>
      <w:r>
        <w:t xml:space="preserve"> En caso no se ingrese deberá pintar los bordes de las casillas de color rojo al momento de ejecutar el botón “Sinc”.</w:t>
      </w:r>
    </w:p>
    <w:p w14:paraId="3EE298C1" w14:textId="77777777" w:rsidR="006D2CA1" w:rsidRDefault="006D2CA1" w:rsidP="006D2CA1">
      <w:pPr>
        <w:sectPr w:rsidR="006D2CA1" w:rsidSect="00421EA4">
          <w:headerReference w:type="default" r:id="rId25"/>
          <w:headerReference w:type="first" r:id="rId26"/>
          <w:pgSz w:w="11906" w:h="16838"/>
          <w:pgMar w:top="720" w:right="720" w:bottom="720" w:left="720" w:header="709" w:footer="1423" w:gutter="0"/>
          <w:cols w:space="708"/>
          <w:docGrid w:linePitch="360"/>
        </w:sectPr>
      </w:pPr>
    </w:p>
    <w:p w14:paraId="207DC3C4" w14:textId="225A25B9" w:rsidR="00822D0D" w:rsidRDefault="00822D0D" w:rsidP="00822D0D">
      <w:pPr>
        <w:pStyle w:val="SubRequerimientoFuncional"/>
        <w:tabs>
          <w:tab w:val="left" w:pos="2610"/>
          <w:tab w:val="left" w:pos="8364"/>
        </w:tabs>
        <w:ind w:left="1710" w:hanging="1260"/>
        <w:jc w:val="both"/>
      </w:pPr>
      <w:bookmarkStart w:id="19" w:name="_Toc92839654"/>
      <w:bookmarkStart w:id="20" w:name="_Ref91070363"/>
      <w:r>
        <w:lastRenderedPageBreak/>
        <w:t xml:space="preserve">Visualizar el detalle de </w:t>
      </w:r>
      <w:bookmarkEnd w:id="19"/>
      <w:r w:rsidR="00FE619D">
        <w:t>un pedido.</w:t>
      </w:r>
    </w:p>
    <w:p w14:paraId="13CC01A9" w14:textId="77777777" w:rsidR="00822D0D" w:rsidRDefault="00822D0D" w:rsidP="00822D0D">
      <w:pPr>
        <w:pStyle w:val="SubRequerimientoFuncional"/>
        <w:numPr>
          <w:ilvl w:val="0"/>
          <w:numId w:val="0"/>
        </w:numPr>
        <w:tabs>
          <w:tab w:val="left" w:pos="2610"/>
        </w:tabs>
        <w:ind w:left="1710"/>
        <w:jc w:val="both"/>
        <w:outlineLvl w:val="9"/>
      </w:pPr>
    </w:p>
    <w:p w14:paraId="14686080" w14:textId="77777777" w:rsidR="00822D0D" w:rsidRDefault="00822D0D" w:rsidP="00822D0D">
      <w:pPr>
        <w:pStyle w:val="FlujodePantalla"/>
        <w:ind w:left="708"/>
      </w:pPr>
      <w:r>
        <w:t>Descripción</w:t>
      </w:r>
    </w:p>
    <w:p w14:paraId="034AD982" w14:textId="77777777" w:rsidR="00822D0D" w:rsidRDefault="00822D0D" w:rsidP="00822D0D">
      <w:pPr>
        <w:pStyle w:val="Prrafodelista"/>
        <w:ind w:left="1202"/>
        <w:jc w:val="both"/>
      </w:pPr>
    </w:p>
    <w:p w14:paraId="518EA8CF" w14:textId="258FB746" w:rsidR="0043499C" w:rsidRDefault="00D1745E" w:rsidP="00BC63B0">
      <w:pPr>
        <w:pStyle w:val="Prrafodelista"/>
        <w:numPr>
          <w:ilvl w:val="0"/>
          <w:numId w:val="8"/>
        </w:numPr>
        <w:jc w:val="both"/>
      </w:pPr>
      <w:r>
        <w:t>En esta pantalla el usuario podrá visualizar el detalle de un pedido</w:t>
      </w:r>
      <w:r w:rsidR="00403A5D">
        <w:t>.</w:t>
      </w:r>
    </w:p>
    <w:p w14:paraId="7AA04DD5" w14:textId="68EEE756" w:rsidR="00822D0D" w:rsidRDefault="00822D0D" w:rsidP="0043499C">
      <w:pPr>
        <w:pStyle w:val="Prrafodelista"/>
        <w:ind w:left="1202"/>
        <w:jc w:val="both"/>
      </w:pPr>
    </w:p>
    <w:p w14:paraId="72D6CC27" w14:textId="77777777" w:rsidR="00822D0D" w:rsidRPr="004A5689" w:rsidRDefault="00822D0D" w:rsidP="00822D0D">
      <w:pPr>
        <w:pStyle w:val="FlujodePantalla"/>
        <w:ind w:left="708"/>
      </w:pPr>
      <w:r w:rsidRPr="004A5689">
        <w:t>Flujo de Pantalla</w:t>
      </w:r>
    </w:p>
    <w:p w14:paraId="1A316EA4" w14:textId="77777777" w:rsidR="000A260C" w:rsidRDefault="000A260C" w:rsidP="000A260C">
      <w:pPr>
        <w:pStyle w:val="Prrafodelista"/>
        <w:ind w:left="1260"/>
        <w:jc w:val="both"/>
      </w:pPr>
    </w:p>
    <w:p w14:paraId="756E4239" w14:textId="26A2200F" w:rsidR="000A260C" w:rsidRDefault="000A260C" w:rsidP="00BC63B0">
      <w:pPr>
        <w:pStyle w:val="Prrafodelista"/>
        <w:numPr>
          <w:ilvl w:val="0"/>
          <w:numId w:val="43"/>
        </w:numPr>
        <w:ind w:left="1276"/>
        <w:jc w:val="both"/>
      </w:pPr>
      <w:r>
        <w:rPr>
          <w:lang w:eastAsia="es-PE"/>
        </w:rPr>
        <w:t>El usuario ingresa a la pantalla “</w:t>
      </w:r>
      <w:r w:rsidR="00D1745E">
        <w:rPr>
          <w:lang w:eastAsia="es-PE"/>
        </w:rPr>
        <w:t>Orders</w:t>
      </w:r>
      <w:r>
        <w:rPr>
          <w:lang w:eastAsia="es-PE"/>
        </w:rPr>
        <w:t>”.</w:t>
      </w:r>
    </w:p>
    <w:p w14:paraId="21EF6AD6" w14:textId="77777777" w:rsidR="000A260C" w:rsidRDefault="000A260C" w:rsidP="000A260C">
      <w:pPr>
        <w:pStyle w:val="Prrafodelista"/>
        <w:ind w:left="1260"/>
        <w:jc w:val="both"/>
      </w:pPr>
      <w:r>
        <w:t xml:space="preserve"> </w:t>
      </w:r>
    </w:p>
    <w:p w14:paraId="78E25D65" w14:textId="3B59942A" w:rsidR="000A260C" w:rsidRDefault="000A260C" w:rsidP="000A260C">
      <w:pPr>
        <w:pStyle w:val="Prrafodelista"/>
        <w:ind w:left="1440" w:hanging="180"/>
        <w:jc w:val="both"/>
      </w:pPr>
      <w:r>
        <w:rPr>
          <w:b/>
          <w:bCs/>
        </w:rPr>
        <w:t>Formulario</w:t>
      </w:r>
      <w:r w:rsidRPr="0053614D">
        <w:rPr>
          <w:b/>
          <w:bCs/>
        </w:rPr>
        <w:t>:</w:t>
      </w:r>
      <w:r>
        <w:t xml:space="preserve"> </w:t>
      </w:r>
      <w:r w:rsidR="00E05765">
        <w:rPr>
          <w:lang w:eastAsia="es-PE"/>
        </w:rPr>
        <w:t>Orders</w:t>
      </w:r>
    </w:p>
    <w:p w14:paraId="1F25DABD" w14:textId="75EE850D" w:rsidR="000A260C" w:rsidRDefault="00F04E1A" w:rsidP="000A260C">
      <w:pPr>
        <w:ind w:left="1260"/>
      </w:pPr>
      <w:r>
        <w:rPr>
          <w:noProof/>
        </w:rPr>
        <w:drawing>
          <wp:inline distT="0" distB="0" distL="0" distR="0" wp14:anchorId="5A73402D" wp14:editId="1271F350">
            <wp:extent cx="5812775" cy="3541116"/>
            <wp:effectExtent l="76200" t="76200" r="131445" b="13589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4333" cy="35481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453FA2" w14:textId="378D54DA" w:rsidR="000A260C" w:rsidRDefault="000A260C" w:rsidP="000A260C">
      <w:pPr>
        <w:pStyle w:val="Prrafodelista"/>
        <w:ind w:left="1260"/>
        <w:jc w:val="both"/>
      </w:pPr>
    </w:p>
    <w:p w14:paraId="43FCEE5C" w14:textId="2178E898" w:rsidR="00F04E1A" w:rsidRDefault="00F04E1A" w:rsidP="000A260C">
      <w:pPr>
        <w:pStyle w:val="Prrafodelista"/>
        <w:ind w:left="1260"/>
        <w:jc w:val="both"/>
      </w:pPr>
    </w:p>
    <w:p w14:paraId="367FCEAF" w14:textId="6028E3A4" w:rsidR="00F04E1A" w:rsidRDefault="00F04E1A" w:rsidP="000A260C">
      <w:pPr>
        <w:pStyle w:val="Prrafodelista"/>
        <w:ind w:left="1260"/>
        <w:jc w:val="both"/>
      </w:pPr>
    </w:p>
    <w:p w14:paraId="1BB20324" w14:textId="172F3986" w:rsidR="00F04E1A" w:rsidRDefault="00F04E1A" w:rsidP="000A260C">
      <w:pPr>
        <w:pStyle w:val="Prrafodelista"/>
        <w:ind w:left="1260"/>
        <w:jc w:val="both"/>
      </w:pPr>
    </w:p>
    <w:p w14:paraId="09BE7B10" w14:textId="6B83BCD2" w:rsidR="00F04E1A" w:rsidRDefault="00F04E1A" w:rsidP="000A260C">
      <w:pPr>
        <w:pStyle w:val="Prrafodelista"/>
        <w:ind w:left="1260"/>
        <w:jc w:val="both"/>
      </w:pPr>
    </w:p>
    <w:p w14:paraId="37EFC458" w14:textId="044C27C8" w:rsidR="00F04E1A" w:rsidRDefault="00F04E1A" w:rsidP="000A260C">
      <w:pPr>
        <w:pStyle w:val="Prrafodelista"/>
        <w:ind w:left="1260"/>
        <w:jc w:val="both"/>
      </w:pPr>
    </w:p>
    <w:p w14:paraId="789EE5E4" w14:textId="02E64B8D" w:rsidR="00F04E1A" w:rsidRDefault="00F04E1A" w:rsidP="000A260C">
      <w:pPr>
        <w:pStyle w:val="Prrafodelista"/>
        <w:ind w:left="1260"/>
        <w:jc w:val="both"/>
      </w:pPr>
    </w:p>
    <w:p w14:paraId="57ED0D1B" w14:textId="3C1C9715" w:rsidR="00F04E1A" w:rsidRDefault="00F04E1A" w:rsidP="000A260C">
      <w:pPr>
        <w:pStyle w:val="Prrafodelista"/>
        <w:ind w:left="1260"/>
        <w:jc w:val="both"/>
      </w:pPr>
    </w:p>
    <w:p w14:paraId="2FDCDC0B" w14:textId="46F25C8D" w:rsidR="00F04E1A" w:rsidRDefault="00F04E1A" w:rsidP="000A260C">
      <w:pPr>
        <w:pStyle w:val="Prrafodelista"/>
        <w:ind w:left="1260"/>
        <w:jc w:val="both"/>
      </w:pPr>
    </w:p>
    <w:p w14:paraId="5AD55CCC" w14:textId="4655D434" w:rsidR="00F04E1A" w:rsidRDefault="00F04E1A" w:rsidP="000A260C">
      <w:pPr>
        <w:pStyle w:val="Prrafodelista"/>
        <w:ind w:left="1260"/>
        <w:jc w:val="both"/>
      </w:pPr>
    </w:p>
    <w:p w14:paraId="65BA9D6A" w14:textId="4335D322" w:rsidR="00F04E1A" w:rsidRDefault="00F04E1A" w:rsidP="000A260C">
      <w:pPr>
        <w:pStyle w:val="Prrafodelista"/>
        <w:ind w:left="1260"/>
        <w:jc w:val="both"/>
      </w:pPr>
    </w:p>
    <w:p w14:paraId="02F1A136" w14:textId="0AC250A3" w:rsidR="00F04E1A" w:rsidRDefault="00F04E1A" w:rsidP="000A260C">
      <w:pPr>
        <w:pStyle w:val="Prrafodelista"/>
        <w:ind w:left="1260"/>
        <w:jc w:val="both"/>
      </w:pPr>
    </w:p>
    <w:p w14:paraId="5B9C43A6" w14:textId="14DC1E40" w:rsidR="00F04E1A" w:rsidRDefault="00F04E1A" w:rsidP="000A260C">
      <w:pPr>
        <w:pStyle w:val="Prrafodelista"/>
        <w:ind w:left="1260"/>
        <w:jc w:val="both"/>
      </w:pPr>
    </w:p>
    <w:p w14:paraId="5B813778" w14:textId="0739D59B" w:rsidR="00F04E1A" w:rsidRDefault="00F04E1A" w:rsidP="000A260C">
      <w:pPr>
        <w:pStyle w:val="Prrafodelista"/>
        <w:ind w:left="1260"/>
        <w:jc w:val="both"/>
      </w:pPr>
    </w:p>
    <w:p w14:paraId="50C45B12" w14:textId="77777777" w:rsidR="00F04E1A" w:rsidRDefault="00F04E1A" w:rsidP="000A260C">
      <w:pPr>
        <w:pStyle w:val="Prrafodelista"/>
        <w:ind w:left="1260"/>
        <w:jc w:val="both"/>
      </w:pPr>
    </w:p>
    <w:p w14:paraId="636EA8E1" w14:textId="37025AB9" w:rsidR="00F64226" w:rsidRDefault="000A260C" w:rsidP="00B75288">
      <w:pPr>
        <w:pStyle w:val="Prrafodelista"/>
        <w:numPr>
          <w:ilvl w:val="0"/>
          <w:numId w:val="43"/>
        </w:numPr>
        <w:ind w:left="1260"/>
        <w:jc w:val="both"/>
      </w:pPr>
      <w:r>
        <w:rPr>
          <w:lang w:eastAsia="es-PE"/>
        </w:rPr>
        <w:lastRenderedPageBreak/>
        <w:t xml:space="preserve">Luego, el usuario selecciona una </w:t>
      </w:r>
      <w:r w:rsidR="00F64226">
        <w:rPr>
          <w:lang w:eastAsia="es-PE"/>
        </w:rPr>
        <w:t>orden</w:t>
      </w:r>
      <w:r>
        <w:rPr>
          <w:lang w:eastAsia="es-PE"/>
        </w:rPr>
        <w:t xml:space="preserve"> y da clic en el botón </w:t>
      </w:r>
      <w:r w:rsidR="00F64226" w:rsidRPr="00F04E1A">
        <w:rPr>
          <w:b/>
          <w:bCs/>
          <w:lang w:eastAsia="es-PE"/>
        </w:rPr>
        <w:t xml:space="preserve">Detail </w:t>
      </w:r>
      <w:r w:rsidR="00F64226">
        <w:rPr>
          <w:b/>
          <w:bCs/>
          <w:noProof/>
          <w:lang w:eastAsia="es-PE"/>
        </w:rPr>
        <w:drawing>
          <wp:inline distT="0" distB="0" distL="0" distR="0" wp14:anchorId="621E7824" wp14:editId="69CF7E27">
            <wp:extent cx="693420" cy="266700"/>
            <wp:effectExtent l="0" t="0" r="0" b="0"/>
            <wp:docPr id="542" name="Imagen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3420" cy="266700"/>
                    </a:xfrm>
                    <a:prstGeom prst="rect">
                      <a:avLst/>
                    </a:prstGeom>
                    <a:noFill/>
                    <a:ln>
                      <a:noFill/>
                    </a:ln>
                  </pic:spPr>
                </pic:pic>
              </a:graphicData>
            </a:graphic>
          </wp:inline>
        </w:drawing>
      </w:r>
    </w:p>
    <w:p w14:paraId="04A52497" w14:textId="7695ED37" w:rsidR="00F64226" w:rsidRDefault="00F64226" w:rsidP="000A260C">
      <w:pPr>
        <w:pStyle w:val="Prrafodelista"/>
        <w:ind w:left="1260"/>
        <w:jc w:val="both"/>
      </w:pPr>
    </w:p>
    <w:p w14:paraId="70BA4EA3" w14:textId="77777777" w:rsidR="00E05765" w:rsidRDefault="00E05765" w:rsidP="000A260C">
      <w:pPr>
        <w:pStyle w:val="Prrafodelista"/>
        <w:ind w:left="1260"/>
        <w:jc w:val="both"/>
      </w:pPr>
    </w:p>
    <w:p w14:paraId="17B900E1" w14:textId="0F3A8BC2" w:rsidR="00F64226" w:rsidRDefault="00F64226" w:rsidP="00F64226">
      <w:pPr>
        <w:pStyle w:val="Prrafodelista"/>
        <w:ind w:left="1440" w:hanging="180"/>
        <w:jc w:val="both"/>
      </w:pPr>
      <w:r>
        <w:rPr>
          <w:b/>
          <w:bCs/>
        </w:rPr>
        <w:t>Formulario</w:t>
      </w:r>
      <w:r w:rsidRPr="0053614D">
        <w:rPr>
          <w:b/>
          <w:bCs/>
        </w:rPr>
        <w:t>:</w:t>
      </w:r>
      <w:r>
        <w:t xml:space="preserve"> </w:t>
      </w:r>
      <w:r>
        <w:rPr>
          <w:lang w:eastAsia="es-PE"/>
        </w:rPr>
        <w:t xml:space="preserve">Detail </w:t>
      </w:r>
      <w:r w:rsidR="00E05765">
        <w:rPr>
          <w:lang w:eastAsia="es-PE"/>
        </w:rPr>
        <w:t>View</w:t>
      </w:r>
    </w:p>
    <w:p w14:paraId="2875C923" w14:textId="6CE90F0E" w:rsidR="00F64226" w:rsidRDefault="00F72A5A" w:rsidP="000A260C">
      <w:pPr>
        <w:pStyle w:val="Prrafodelista"/>
        <w:ind w:left="1260"/>
        <w:jc w:val="both"/>
      </w:pPr>
      <w:r>
        <w:rPr>
          <w:noProof/>
        </w:rPr>
        <w:drawing>
          <wp:inline distT="0" distB="0" distL="0" distR="0" wp14:anchorId="214503A7" wp14:editId="31A58CBA">
            <wp:extent cx="5911425" cy="3616335"/>
            <wp:effectExtent l="76200" t="76200" r="127635" b="136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1888" cy="3622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148667" w14:textId="6D7500D8" w:rsidR="00F64226" w:rsidRDefault="00F64226" w:rsidP="000A260C">
      <w:pPr>
        <w:pStyle w:val="Prrafodelista"/>
        <w:ind w:left="1260"/>
        <w:jc w:val="both"/>
      </w:pPr>
    </w:p>
    <w:p w14:paraId="08A95BDA" w14:textId="42872933" w:rsidR="00F64226" w:rsidRDefault="00F64226" w:rsidP="00F64226">
      <w:pPr>
        <w:pStyle w:val="Prrafodelista"/>
        <w:ind w:left="1440" w:hanging="180"/>
        <w:jc w:val="both"/>
        <w:rPr>
          <w:lang w:eastAsia="es-PE"/>
        </w:rPr>
      </w:pPr>
      <w:r>
        <w:rPr>
          <w:b/>
          <w:bCs/>
        </w:rPr>
        <w:t>Formulario</w:t>
      </w:r>
      <w:r w:rsidRPr="0053614D">
        <w:rPr>
          <w:b/>
          <w:bCs/>
        </w:rPr>
        <w:t>:</w:t>
      </w:r>
      <w:r>
        <w:t xml:space="preserve"> </w:t>
      </w:r>
      <w:r>
        <w:rPr>
          <w:lang w:eastAsia="es-PE"/>
        </w:rPr>
        <w:t xml:space="preserve">Detail </w:t>
      </w:r>
      <w:r w:rsidR="00E05765">
        <w:rPr>
          <w:lang w:eastAsia="es-PE"/>
        </w:rPr>
        <w:t>Admin</w:t>
      </w:r>
    </w:p>
    <w:p w14:paraId="692989F6" w14:textId="799EA14B" w:rsidR="00B6377C" w:rsidRDefault="00B6377C" w:rsidP="00F64226">
      <w:pPr>
        <w:pStyle w:val="Prrafodelista"/>
        <w:ind w:left="1440" w:hanging="180"/>
        <w:jc w:val="both"/>
      </w:pPr>
    </w:p>
    <w:p w14:paraId="559EAEE9" w14:textId="31AD3ACE" w:rsidR="00B6377C" w:rsidRDefault="00F72A5A" w:rsidP="00F64226">
      <w:pPr>
        <w:pStyle w:val="Prrafodelista"/>
        <w:ind w:left="1440" w:hanging="180"/>
        <w:jc w:val="both"/>
      </w:pPr>
      <w:r>
        <w:rPr>
          <w:noProof/>
        </w:rPr>
        <w:drawing>
          <wp:inline distT="0" distB="0" distL="0" distR="0" wp14:anchorId="589AEB55" wp14:editId="6E5F7A00">
            <wp:extent cx="5550858" cy="3418322"/>
            <wp:effectExtent l="76200" t="76200" r="126365" b="12509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298" cy="3431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B11BEF" w14:textId="77777777" w:rsidR="00F64226" w:rsidRDefault="00F64226" w:rsidP="000A260C">
      <w:pPr>
        <w:pStyle w:val="Prrafodelista"/>
        <w:ind w:left="1260"/>
        <w:jc w:val="both"/>
      </w:pPr>
    </w:p>
    <w:p w14:paraId="500B008F" w14:textId="619433DE" w:rsidR="000A260C" w:rsidRDefault="000A260C" w:rsidP="000A260C">
      <w:pPr>
        <w:pStyle w:val="Prrafodelista"/>
        <w:ind w:left="1440" w:hanging="180"/>
        <w:jc w:val="both"/>
        <w:rPr>
          <w:lang w:eastAsia="es-PE"/>
        </w:rPr>
      </w:pPr>
      <w:r>
        <w:rPr>
          <w:b/>
          <w:bCs/>
        </w:rPr>
        <w:t>Formulario</w:t>
      </w:r>
      <w:r w:rsidRPr="0053614D">
        <w:rPr>
          <w:b/>
          <w:bCs/>
        </w:rPr>
        <w:t>:</w:t>
      </w:r>
      <w:r>
        <w:t xml:space="preserve"> </w:t>
      </w:r>
      <w:r w:rsidR="00F64226">
        <w:rPr>
          <w:lang w:eastAsia="es-PE"/>
        </w:rPr>
        <w:t>Order Detail</w:t>
      </w:r>
      <w:r w:rsidR="00B6377C">
        <w:rPr>
          <w:lang w:eastAsia="es-PE"/>
        </w:rPr>
        <w:t xml:space="preserve"> - Error</w:t>
      </w:r>
    </w:p>
    <w:p w14:paraId="5121592C" w14:textId="77777777" w:rsidR="000A260C" w:rsidRDefault="000A260C" w:rsidP="000A260C">
      <w:pPr>
        <w:pStyle w:val="Prrafodelista"/>
        <w:ind w:left="1440" w:hanging="180"/>
        <w:jc w:val="both"/>
        <w:rPr>
          <w:lang w:eastAsia="es-PE"/>
        </w:rPr>
      </w:pPr>
    </w:p>
    <w:p w14:paraId="0766C40E" w14:textId="6D5D74A9" w:rsidR="000A260C" w:rsidRDefault="0083043A" w:rsidP="000A260C">
      <w:pPr>
        <w:pStyle w:val="Prrafodelista"/>
        <w:ind w:left="1440" w:hanging="180"/>
        <w:jc w:val="both"/>
        <w:rPr>
          <w:lang w:eastAsia="es-PE"/>
        </w:rPr>
      </w:pPr>
      <w:r>
        <w:rPr>
          <w:noProof/>
          <w:lang w:eastAsia="es-PE"/>
        </w:rPr>
        <w:drawing>
          <wp:inline distT="0" distB="0" distL="0" distR="0" wp14:anchorId="7F5FA1A3" wp14:editId="7BABAEC0">
            <wp:extent cx="5635838" cy="3192780"/>
            <wp:effectExtent l="76200" t="76200" r="136525" b="140970"/>
            <wp:docPr id="547" name="Imagen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9138" cy="3200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DF3B6F" w14:textId="61197B4C" w:rsidR="0083043A" w:rsidRDefault="0083043A" w:rsidP="00737658">
      <w:pPr>
        <w:pStyle w:val="FlujodePantalla"/>
        <w:ind w:left="708"/>
      </w:pPr>
      <w:r>
        <w:t>Descripción de Campos</w:t>
      </w:r>
    </w:p>
    <w:tbl>
      <w:tblPr>
        <w:tblW w:w="963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1"/>
        <w:gridCol w:w="7938"/>
      </w:tblGrid>
      <w:tr w:rsidR="0083043A" w:rsidRPr="004F5D67" w14:paraId="3512745D" w14:textId="77777777" w:rsidTr="003C1EED">
        <w:trPr>
          <w:trHeight w:val="180"/>
          <w:tblHeader/>
        </w:trPr>
        <w:tc>
          <w:tcPr>
            <w:tcW w:w="1701" w:type="dxa"/>
            <w:shd w:val="clear" w:color="auto" w:fill="2F5496" w:themeFill="accent1" w:themeFillShade="BF"/>
            <w:noWrap/>
            <w:vAlign w:val="center"/>
            <w:hideMark/>
          </w:tcPr>
          <w:p w14:paraId="61F80AEE" w14:textId="77777777" w:rsidR="0083043A" w:rsidRPr="004F5D67" w:rsidRDefault="0083043A" w:rsidP="003C1EED">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Campos</w:t>
            </w:r>
          </w:p>
        </w:tc>
        <w:tc>
          <w:tcPr>
            <w:tcW w:w="7938" w:type="dxa"/>
            <w:shd w:val="clear" w:color="auto" w:fill="2F5496" w:themeFill="accent1" w:themeFillShade="BF"/>
            <w:noWrap/>
            <w:vAlign w:val="center"/>
            <w:hideMark/>
          </w:tcPr>
          <w:p w14:paraId="03C8452D" w14:textId="77777777" w:rsidR="0083043A" w:rsidRPr="004F5D67" w:rsidRDefault="0083043A" w:rsidP="003C1EED">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Descripción</w:t>
            </w:r>
          </w:p>
        </w:tc>
      </w:tr>
      <w:tr w:rsidR="0083043A" w:rsidRPr="004F5D67" w14:paraId="111F2A97" w14:textId="77777777" w:rsidTr="003C1EED">
        <w:trPr>
          <w:trHeight w:val="180"/>
        </w:trPr>
        <w:tc>
          <w:tcPr>
            <w:tcW w:w="1701" w:type="dxa"/>
            <w:shd w:val="clear" w:color="auto" w:fill="auto"/>
            <w:noWrap/>
            <w:hideMark/>
          </w:tcPr>
          <w:p w14:paraId="2006E349" w14:textId="57E81D86" w:rsidR="0083043A" w:rsidRPr="004F5D67" w:rsidRDefault="009B7BC2" w:rsidP="003C1EED">
            <w:pPr>
              <w:spacing w:after="0" w:line="240" w:lineRule="auto"/>
              <w:jc w:val="both"/>
              <w:rPr>
                <w:rFonts w:eastAsia="Times New Roman"/>
                <w:lang w:eastAsia="es-PE"/>
              </w:rPr>
            </w:pPr>
            <w:r>
              <w:rPr>
                <w:lang w:eastAsia="es-PE"/>
              </w:rPr>
              <w:t>Client</w:t>
            </w:r>
          </w:p>
        </w:tc>
        <w:tc>
          <w:tcPr>
            <w:tcW w:w="7938" w:type="dxa"/>
            <w:shd w:val="clear" w:color="auto" w:fill="auto"/>
            <w:noWrap/>
            <w:vAlign w:val="center"/>
          </w:tcPr>
          <w:p w14:paraId="434A36A5" w14:textId="1E2D5FB3" w:rsidR="0083043A" w:rsidRPr="004F5D67" w:rsidRDefault="009B7BC2" w:rsidP="003C1EED">
            <w:pPr>
              <w:spacing w:after="0" w:line="240" w:lineRule="auto"/>
              <w:rPr>
                <w:rFonts w:eastAsia="Times New Roman"/>
                <w:lang w:eastAsia="es-PE"/>
              </w:rPr>
            </w:pPr>
            <w:r>
              <w:rPr>
                <w:lang w:eastAsia="es-PE"/>
              </w:rPr>
              <w:t>Nombre del cliente</w:t>
            </w:r>
          </w:p>
        </w:tc>
      </w:tr>
      <w:tr w:rsidR="009B7BC2" w:rsidRPr="004F5D67" w14:paraId="4EE3A611" w14:textId="77777777" w:rsidTr="003C1EED">
        <w:trPr>
          <w:trHeight w:val="180"/>
        </w:trPr>
        <w:tc>
          <w:tcPr>
            <w:tcW w:w="1701" w:type="dxa"/>
            <w:shd w:val="clear" w:color="auto" w:fill="auto"/>
            <w:noWrap/>
          </w:tcPr>
          <w:p w14:paraId="6FD69BB5" w14:textId="5CD79F02" w:rsidR="009B7BC2" w:rsidRDefault="009B7BC2" w:rsidP="003C1EED">
            <w:pPr>
              <w:spacing w:after="0" w:line="240" w:lineRule="auto"/>
              <w:jc w:val="both"/>
              <w:rPr>
                <w:lang w:eastAsia="es-PE"/>
              </w:rPr>
            </w:pPr>
            <w:r>
              <w:rPr>
                <w:lang w:eastAsia="es-PE"/>
              </w:rPr>
              <w:t>Phone</w:t>
            </w:r>
          </w:p>
        </w:tc>
        <w:tc>
          <w:tcPr>
            <w:tcW w:w="7938" w:type="dxa"/>
            <w:shd w:val="clear" w:color="auto" w:fill="auto"/>
            <w:noWrap/>
            <w:vAlign w:val="center"/>
          </w:tcPr>
          <w:p w14:paraId="1720582E" w14:textId="5DF1B39C" w:rsidR="009B7BC2" w:rsidRDefault="009B7BC2" w:rsidP="003C1EED">
            <w:pPr>
              <w:spacing w:after="0" w:line="240" w:lineRule="auto"/>
              <w:rPr>
                <w:lang w:eastAsia="es-PE"/>
              </w:rPr>
            </w:pPr>
            <w:r>
              <w:rPr>
                <w:lang w:eastAsia="es-PE"/>
              </w:rPr>
              <w:t>Número del teléfono del cliente</w:t>
            </w:r>
          </w:p>
        </w:tc>
      </w:tr>
      <w:tr w:rsidR="0083043A" w:rsidRPr="004F5D67" w14:paraId="35E7611E" w14:textId="77777777" w:rsidTr="003C1EED">
        <w:trPr>
          <w:trHeight w:val="180"/>
        </w:trPr>
        <w:tc>
          <w:tcPr>
            <w:tcW w:w="1701" w:type="dxa"/>
            <w:shd w:val="clear" w:color="auto" w:fill="auto"/>
            <w:noWrap/>
          </w:tcPr>
          <w:p w14:paraId="73B1A3BE" w14:textId="21D53014" w:rsidR="0083043A" w:rsidRDefault="009B7BC2" w:rsidP="003C1EED">
            <w:pPr>
              <w:spacing w:after="0" w:line="240" w:lineRule="auto"/>
              <w:jc w:val="both"/>
              <w:rPr>
                <w:lang w:eastAsia="es-PE"/>
              </w:rPr>
            </w:pPr>
            <w:r>
              <w:rPr>
                <w:lang w:eastAsia="es-PE"/>
              </w:rPr>
              <w:t>Order Date</w:t>
            </w:r>
          </w:p>
        </w:tc>
        <w:tc>
          <w:tcPr>
            <w:tcW w:w="7938" w:type="dxa"/>
            <w:shd w:val="clear" w:color="auto" w:fill="auto"/>
            <w:noWrap/>
            <w:vAlign w:val="center"/>
          </w:tcPr>
          <w:p w14:paraId="00E39568" w14:textId="225FCDD3" w:rsidR="0083043A" w:rsidRDefault="009B7BC2" w:rsidP="003C1EED">
            <w:pPr>
              <w:spacing w:after="0" w:line="240" w:lineRule="auto"/>
              <w:rPr>
                <w:lang w:eastAsia="es-PE"/>
              </w:rPr>
            </w:pPr>
            <w:r>
              <w:rPr>
                <w:lang w:eastAsia="es-PE"/>
              </w:rPr>
              <w:t>Fecha y hora para la entrega del pedido</w:t>
            </w:r>
          </w:p>
        </w:tc>
      </w:tr>
      <w:tr w:rsidR="009B7BC2" w:rsidRPr="004F5D67" w14:paraId="4930021F" w14:textId="77777777" w:rsidTr="003C1EED">
        <w:trPr>
          <w:trHeight w:val="180"/>
        </w:trPr>
        <w:tc>
          <w:tcPr>
            <w:tcW w:w="1701" w:type="dxa"/>
            <w:shd w:val="clear" w:color="auto" w:fill="auto"/>
            <w:noWrap/>
          </w:tcPr>
          <w:p w14:paraId="03E007C0" w14:textId="50631B28" w:rsidR="009B7BC2" w:rsidRDefault="009B7BC2" w:rsidP="003C1EED">
            <w:pPr>
              <w:spacing w:after="0" w:line="240" w:lineRule="auto"/>
              <w:jc w:val="both"/>
              <w:rPr>
                <w:lang w:eastAsia="es-PE"/>
              </w:rPr>
            </w:pPr>
            <w:r>
              <w:rPr>
                <w:lang w:eastAsia="es-PE"/>
              </w:rPr>
              <w:t>Direction</w:t>
            </w:r>
          </w:p>
        </w:tc>
        <w:tc>
          <w:tcPr>
            <w:tcW w:w="7938" w:type="dxa"/>
            <w:shd w:val="clear" w:color="auto" w:fill="auto"/>
            <w:noWrap/>
            <w:vAlign w:val="center"/>
          </w:tcPr>
          <w:p w14:paraId="4495FDA2" w14:textId="6CF6CDC5" w:rsidR="009B7BC2" w:rsidRDefault="009B7BC2" w:rsidP="003C1EED">
            <w:pPr>
              <w:spacing w:after="0" w:line="240" w:lineRule="auto"/>
              <w:rPr>
                <w:lang w:eastAsia="es-PE"/>
              </w:rPr>
            </w:pPr>
            <w:r>
              <w:rPr>
                <w:lang w:eastAsia="es-PE"/>
              </w:rPr>
              <w:t>Dirección de entrega del pedido</w:t>
            </w:r>
          </w:p>
        </w:tc>
      </w:tr>
      <w:tr w:rsidR="00F72A5A" w:rsidRPr="004F5D67" w14:paraId="72F27370" w14:textId="77777777" w:rsidTr="003C1EED">
        <w:trPr>
          <w:trHeight w:val="180"/>
        </w:trPr>
        <w:tc>
          <w:tcPr>
            <w:tcW w:w="1701" w:type="dxa"/>
            <w:shd w:val="clear" w:color="auto" w:fill="auto"/>
            <w:noWrap/>
          </w:tcPr>
          <w:p w14:paraId="245C1BC5" w14:textId="60EAC66C" w:rsidR="00F72A5A" w:rsidRDefault="00F72A5A" w:rsidP="00F72A5A">
            <w:pPr>
              <w:spacing w:after="0" w:line="240" w:lineRule="auto"/>
              <w:rPr>
                <w:lang w:eastAsia="es-PE"/>
              </w:rPr>
            </w:pPr>
            <w:r>
              <w:rPr>
                <w:lang w:eastAsia="es-PE"/>
              </w:rPr>
              <w:t>Notes</w:t>
            </w:r>
          </w:p>
        </w:tc>
        <w:tc>
          <w:tcPr>
            <w:tcW w:w="7938" w:type="dxa"/>
            <w:shd w:val="clear" w:color="auto" w:fill="auto"/>
            <w:noWrap/>
            <w:vAlign w:val="center"/>
          </w:tcPr>
          <w:p w14:paraId="7CA221AA" w14:textId="6508E59D" w:rsidR="00F72A5A" w:rsidRDefault="007979FC" w:rsidP="003C1EED">
            <w:pPr>
              <w:spacing w:after="0" w:line="240" w:lineRule="auto"/>
              <w:rPr>
                <w:lang w:eastAsia="es-PE"/>
              </w:rPr>
            </w:pPr>
            <w:r>
              <w:rPr>
                <w:lang w:eastAsia="es-PE"/>
              </w:rPr>
              <w:t>Notas ingresadas</w:t>
            </w:r>
            <w:r w:rsidR="00F72A5A">
              <w:rPr>
                <w:lang w:eastAsia="es-PE"/>
              </w:rPr>
              <w:t xml:space="preserve"> en el sistema square.</w:t>
            </w:r>
          </w:p>
        </w:tc>
      </w:tr>
      <w:tr w:rsidR="009B7BC2" w:rsidRPr="004F5D67" w14:paraId="47770F94" w14:textId="77777777" w:rsidTr="003C1EED">
        <w:trPr>
          <w:trHeight w:val="180"/>
        </w:trPr>
        <w:tc>
          <w:tcPr>
            <w:tcW w:w="1701" w:type="dxa"/>
            <w:shd w:val="clear" w:color="auto" w:fill="auto"/>
            <w:noWrap/>
          </w:tcPr>
          <w:p w14:paraId="51CE4A09" w14:textId="48F5559F" w:rsidR="009B7BC2" w:rsidRDefault="009B7BC2" w:rsidP="003C1EED">
            <w:pPr>
              <w:spacing w:after="0" w:line="240" w:lineRule="auto"/>
              <w:jc w:val="both"/>
              <w:rPr>
                <w:lang w:eastAsia="es-PE"/>
              </w:rPr>
            </w:pPr>
            <w:r>
              <w:rPr>
                <w:lang w:eastAsia="es-PE"/>
              </w:rPr>
              <w:t>Product</w:t>
            </w:r>
          </w:p>
        </w:tc>
        <w:tc>
          <w:tcPr>
            <w:tcW w:w="7938" w:type="dxa"/>
            <w:shd w:val="clear" w:color="auto" w:fill="auto"/>
            <w:noWrap/>
            <w:vAlign w:val="center"/>
          </w:tcPr>
          <w:p w14:paraId="71FB0EE3" w14:textId="79298A45" w:rsidR="009B7BC2" w:rsidRDefault="007979FC" w:rsidP="003C1EED">
            <w:pPr>
              <w:spacing w:after="0" w:line="240" w:lineRule="auto"/>
              <w:rPr>
                <w:lang w:eastAsia="es-PE"/>
              </w:rPr>
            </w:pPr>
            <w:r>
              <w:rPr>
                <w:lang w:eastAsia="es-PE"/>
              </w:rPr>
              <w:t xml:space="preserve">Concatenación de la lista de artículos. (Articulo1 – Qty:10 || </w:t>
            </w:r>
            <w:r>
              <w:rPr>
                <w:lang w:eastAsia="es-PE"/>
              </w:rPr>
              <w:t>Articulo</w:t>
            </w:r>
            <w:r>
              <w:rPr>
                <w:lang w:eastAsia="es-PE"/>
              </w:rPr>
              <w:t>2</w:t>
            </w:r>
            <w:r>
              <w:rPr>
                <w:lang w:eastAsia="es-PE"/>
              </w:rPr>
              <w:t xml:space="preserve"> – Qty:</w:t>
            </w:r>
            <w:r>
              <w:rPr>
                <w:lang w:eastAsia="es-PE"/>
              </w:rPr>
              <w:t>5)</w:t>
            </w:r>
          </w:p>
        </w:tc>
      </w:tr>
      <w:tr w:rsidR="009B7BC2" w:rsidRPr="004F5D67" w14:paraId="4D6F64D2" w14:textId="77777777" w:rsidTr="003C1EED">
        <w:trPr>
          <w:trHeight w:val="180"/>
        </w:trPr>
        <w:tc>
          <w:tcPr>
            <w:tcW w:w="1701" w:type="dxa"/>
            <w:shd w:val="clear" w:color="auto" w:fill="auto"/>
            <w:noWrap/>
          </w:tcPr>
          <w:p w14:paraId="3D9D7702" w14:textId="7C96C743" w:rsidR="009B7BC2" w:rsidRDefault="009B7BC2" w:rsidP="003C1EED">
            <w:pPr>
              <w:spacing w:after="0" w:line="240" w:lineRule="auto"/>
              <w:jc w:val="both"/>
              <w:rPr>
                <w:lang w:eastAsia="es-PE"/>
              </w:rPr>
            </w:pPr>
            <w:r>
              <w:rPr>
                <w:lang w:eastAsia="es-PE"/>
              </w:rPr>
              <w:t>Delivery</w:t>
            </w:r>
          </w:p>
        </w:tc>
        <w:tc>
          <w:tcPr>
            <w:tcW w:w="7938" w:type="dxa"/>
            <w:shd w:val="clear" w:color="auto" w:fill="auto"/>
            <w:noWrap/>
            <w:vAlign w:val="center"/>
          </w:tcPr>
          <w:p w14:paraId="5CEB6430" w14:textId="3F59A0AF" w:rsidR="009B7BC2" w:rsidRDefault="009B7BC2" w:rsidP="003C1EED">
            <w:pPr>
              <w:spacing w:after="0" w:line="240" w:lineRule="auto"/>
              <w:rPr>
                <w:lang w:eastAsia="es-PE"/>
              </w:rPr>
            </w:pPr>
            <w:r>
              <w:rPr>
                <w:lang w:eastAsia="es-PE"/>
              </w:rPr>
              <w:t>Indicador si el pedido es Delivery.</w:t>
            </w:r>
          </w:p>
        </w:tc>
      </w:tr>
      <w:tr w:rsidR="009B7BC2" w:rsidRPr="004F5D67" w14:paraId="36FFF8B1" w14:textId="77777777" w:rsidTr="003C1EED">
        <w:trPr>
          <w:trHeight w:val="180"/>
        </w:trPr>
        <w:tc>
          <w:tcPr>
            <w:tcW w:w="1701" w:type="dxa"/>
            <w:shd w:val="clear" w:color="auto" w:fill="auto"/>
            <w:noWrap/>
          </w:tcPr>
          <w:p w14:paraId="231612FA" w14:textId="310AC215" w:rsidR="009B7BC2" w:rsidRDefault="009B7BC2" w:rsidP="003C1EED">
            <w:pPr>
              <w:spacing w:after="0" w:line="240" w:lineRule="auto"/>
              <w:jc w:val="both"/>
              <w:rPr>
                <w:lang w:eastAsia="es-PE"/>
              </w:rPr>
            </w:pPr>
            <w:r>
              <w:rPr>
                <w:lang w:eastAsia="es-PE"/>
              </w:rPr>
              <w:t>Status</w:t>
            </w:r>
          </w:p>
        </w:tc>
        <w:tc>
          <w:tcPr>
            <w:tcW w:w="7938" w:type="dxa"/>
            <w:shd w:val="clear" w:color="auto" w:fill="auto"/>
            <w:noWrap/>
            <w:vAlign w:val="center"/>
          </w:tcPr>
          <w:p w14:paraId="20E2C72E" w14:textId="0892EB47" w:rsidR="009B7BC2" w:rsidRDefault="009B7BC2" w:rsidP="003C1EED">
            <w:pPr>
              <w:spacing w:after="0" w:line="240" w:lineRule="auto"/>
              <w:rPr>
                <w:lang w:eastAsia="es-PE"/>
              </w:rPr>
            </w:pPr>
            <w:r>
              <w:rPr>
                <w:lang w:eastAsia="es-PE"/>
              </w:rPr>
              <w:t>Estado actual de la orden</w:t>
            </w:r>
          </w:p>
        </w:tc>
      </w:tr>
      <w:tr w:rsidR="007979FC" w:rsidRPr="004F5D67" w14:paraId="57C35348" w14:textId="77777777" w:rsidTr="003C1EED">
        <w:trPr>
          <w:trHeight w:val="180"/>
        </w:trPr>
        <w:tc>
          <w:tcPr>
            <w:tcW w:w="1701" w:type="dxa"/>
            <w:shd w:val="clear" w:color="auto" w:fill="auto"/>
            <w:noWrap/>
          </w:tcPr>
          <w:p w14:paraId="7FB6BEF6" w14:textId="67C20D89" w:rsidR="007979FC" w:rsidRDefault="007979FC" w:rsidP="007979FC">
            <w:pPr>
              <w:spacing w:after="0" w:line="240" w:lineRule="auto"/>
              <w:jc w:val="both"/>
              <w:rPr>
                <w:lang w:eastAsia="es-PE"/>
              </w:rPr>
            </w:pPr>
            <w:r>
              <w:rPr>
                <w:lang w:eastAsia="es-PE"/>
              </w:rPr>
              <w:t>Cancel</w:t>
            </w:r>
          </w:p>
        </w:tc>
        <w:tc>
          <w:tcPr>
            <w:tcW w:w="7938" w:type="dxa"/>
            <w:shd w:val="clear" w:color="auto" w:fill="auto"/>
            <w:noWrap/>
            <w:vAlign w:val="center"/>
          </w:tcPr>
          <w:p w14:paraId="20C8F09C" w14:textId="2039C1A0" w:rsidR="007979FC" w:rsidRDefault="007979FC" w:rsidP="007979FC">
            <w:pPr>
              <w:spacing w:after="0" w:line="240" w:lineRule="auto"/>
              <w:rPr>
                <w:lang w:eastAsia="es-PE"/>
              </w:rPr>
            </w:pPr>
            <w:r>
              <w:rPr>
                <w:lang w:eastAsia="es-PE"/>
              </w:rPr>
              <w:t xml:space="preserve">Indicador si el pedido es </w:t>
            </w:r>
            <w:r>
              <w:rPr>
                <w:lang w:eastAsia="es-PE"/>
              </w:rPr>
              <w:t>cancelado</w:t>
            </w:r>
            <w:r>
              <w:rPr>
                <w:lang w:eastAsia="es-PE"/>
              </w:rPr>
              <w:t>.</w:t>
            </w:r>
          </w:p>
        </w:tc>
      </w:tr>
      <w:tr w:rsidR="007979FC" w:rsidRPr="004F5D67" w14:paraId="05C815BC" w14:textId="77777777" w:rsidTr="003C1EED">
        <w:trPr>
          <w:trHeight w:val="180"/>
        </w:trPr>
        <w:tc>
          <w:tcPr>
            <w:tcW w:w="1701" w:type="dxa"/>
            <w:shd w:val="clear" w:color="auto" w:fill="auto"/>
            <w:noWrap/>
          </w:tcPr>
          <w:p w14:paraId="14F474FF" w14:textId="53A565DE" w:rsidR="007979FC" w:rsidRDefault="007979FC" w:rsidP="007979FC">
            <w:pPr>
              <w:spacing w:after="0" w:line="240" w:lineRule="auto"/>
              <w:jc w:val="both"/>
              <w:rPr>
                <w:lang w:eastAsia="es-PE"/>
              </w:rPr>
            </w:pPr>
            <w:r>
              <w:rPr>
                <w:lang w:eastAsia="es-PE"/>
              </w:rPr>
              <w:t>Obs</w:t>
            </w:r>
          </w:p>
        </w:tc>
        <w:tc>
          <w:tcPr>
            <w:tcW w:w="7938" w:type="dxa"/>
            <w:shd w:val="clear" w:color="auto" w:fill="auto"/>
            <w:noWrap/>
            <w:vAlign w:val="center"/>
          </w:tcPr>
          <w:p w14:paraId="01391430" w14:textId="334818D6" w:rsidR="007979FC" w:rsidRDefault="007979FC" w:rsidP="007979FC">
            <w:pPr>
              <w:spacing w:after="0" w:line="240" w:lineRule="auto"/>
              <w:rPr>
                <w:lang w:eastAsia="es-PE"/>
              </w:rPr>
            </w:pPr>
            <w:r>
              <w:rPr>
                <w:lang w:eastAsia="es-PE"/>
              </w:rPr>
              <w:t>Campo donde se registra alguna observación al cambiar de estado o cancelar pedido.</w:t>
            </w:r>
          </w:p>
        </w:tc>
      </w:tr>
    </w:tbl>
    <w:p w14:paraId="0885876E" w14:textId="77777777" w:rsidR="0083043A" w:rsidRDefault="0083043A" w:rsidP="0083043A"/>
    <w:p w14:paraId="40F8B892" w14:textId="299C08FF" w:rsidR="009B7BC2" w:rsidRDefault="009B7BC2" w:rsidP="00737658">
      <w:pPr>
        <w:pStyle w:val="FlujodePantalla"/>
        <w:ind w:left="708"/>
      </w:pPr>
      <w:r>
        <w:t xml:space="preserve">Consideraciones de la Pantalla </w:t>
      </w:r>
    </w:p>
    <w:p w14:paraId="093DD6C7" w14:textId="0130C4E9" w:rsidR="009B7BC2" w:rsidRDefault="009B7BC2" w:rsidP="009B7BC2">
      <w:pPr>
        <w:ind w:left="709"/>
        <w:jc w:val="both"/>
      </w:pPr>
      <w:r w:rsidRPr="00B87FB4">
        <w:rPr>
          <w:b/>
          <w:bCs/>
        </w:rPr>
        <w:t xml:space="preserve">Para el usuario </w:t>
      </w:r>
      <w:r>
        <w:rPr>
          <w:b/>
          <w:bCs/>
        </w:rPr>
        <w:t>Admin</w:t>
      </w:r>
      <w:r w:rsidRPr="00B87FB4">
        <w:rPr>
          <w:b/>
          <w:bCs/>
        </w:rPr>
        <w:t>:</w:t>
      </w:r>
    </w:p>
    <w:p w14:paraId="24653B61" w14:textId="79D0BD8B" w:rsidR="009B7BC2" w:rsidRPr="00805E70" w:rsidRDefault="009B7BC2" w:rsidP="009B7BC2">
      <w:pPr>
        <w:pStyle w:val="Prrafodelista"/>
        <w:numPr>
          <w:ilvl w:val="0"/>
          <w:numId w:val="7"/>
        </w:numPr>
        <w:ind w:left="1418" w:hanging="283"/>
        <w:jc w:val="both"/>
        <w:rPr>
          <w:b/>
          <w:bCs/>
        </w:rPr>
      </w:pPr>
      <w:r>
        <w:t xml:space="preserve">Tendrá la </w:t>
      </w:r>
      <w:r w:rsidR="00805E70">
        <w:t>opción de modificar los campos dirección, Delivery, estado y observación</w:t>
      </w:r>
      <w:r>
        <w:t>.</w:t>
      </w:r>
    </w:p>
    <w:p w14:paraId="5AA3BCB9" w14:textId="46809EDA" w:rsidR="009B7BC2" w:rsidRPr="00737658" w:rsidRDefault="00805E70" w:rsidP="00737658">
      <w:pPr>
        <w:pStyle w:val="Prrafodelista"/>
        <w:numPr>
          <w:ilvl w:val="0"/>
          <w:numId w:val="7"/>
        </w:numPr>
        <w:ind w:left="1418" w:hanging="283"/>
        <w:jc w:val="both"/>
      </w:pPr>
      <w:r>
        <w:t xml:space="preserve">Tendrá habilitado el botón de guardar cambios </w:t>
      </w:r>
      <w:r>
        <w:drawing>
          <wp:inline distT="0" distB="0" distL="0" distR="0" wp14:anchorId="37ABFEFC" wp14:editId="103D13DB">
            <wp:extent cx="891540" cy="289560"/>
            <wp:effectExtent l="0" t="0" r="3810" b="0"/>
            <wp:docPr id="548" name="Imagen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1540" cy="289560"/>
                    </a:xfrm>
                    <a:prstGeom prst="rect">
                      <a:avLst/>
                    </a:prstGeom>
                    <a:noFill/>
                    <a:ln>
                      <a:noFill/>
                    </a:ln>
                  </pic:spPr>
                </pic:pic>
              </a:graphicData>
            </a:graphic>
          </wp:inline>
        </w:drawing>
      </w:r>
      <w:r>
        <w:t>.</w:t>
      </w:r>
    </w:p>
    <w:p w14:paraId="61B63BA4" w14:textId="77777777" w:rsidR="00805E70" w:rsidRPr="00B87FB4" w:rsidRDefault="00805E70" w:rsidP="009B7BC2">
      <w:pPr>
        <w:ind w:left="709"/>
        <w:jc w:val="both"/>
        <w:rPr>
          <w:b/>
          <w:bCs/>
        </w:rPr>
      </w:pPr>
    </w:p>
    <w:p w14:paraId="568BDFCB" w14:textId="77777777" w:rsidR="009B7BC2" w:rsidRDefault="009B7BC2" w:rsidP="009B7BC2">
      <w:pPr>
        <w:ind w:left="709"/>
        <w:jc w:val="both"/>
        <w:rPr>
          <w:b/>
          <w:bCs/>
        </w:rPr>
      </w:pPr>
      <w:r w:rsidRPr="00B87FB4">
        <w:rPr>
          <w:b/>
          <w:bCs/>
        </w:rPr>
        <w:t xml:space="preserve">Para el usuario </w:t>
      </w:r>
      <w:r>
        <w:rPr>
          <w:b/>
          <w:bCs/>
        </w:rPr>
        <w:t>Lectura</w:t>
      </w:r>
      <w:r w:rsidRPr="00B87FB4">
        <w:rPr>
          <w:b/>
          <w:bCs/>
        </w:rPr>
        <w:t>:</w:t>
      </w:r>
    </w:p>
    <w:p w14:paraId="0206AC35" w14:textId="2C111796" w:rsidR="009B7BC2" w:rsidRDefault="00805E70" w:rsidP="009B7BC2">
      <w:pPr>
        <w:pStyle w:val="Prrafodelista"/>
        <w:numPr>
          <w:ilvl w:val="0"/>
          <w:numId w:val="7"/>
        </w:numPr>
        <w:ind w:left="1418" w:hanging="283"/>
        <w:jc w:val="both"/>
      </w:pPr>
      <w:r>
        <w:t>Todos los campos estarán bloqueados</w:t>
      </w:r>
      <w:r w:rsidR="009B7BC2">
        <w:t>.</w:t>
      </w:r>
    </w:p>
    <w:p w14:paraId="26C28E71" w14:textId="293A0C07" w:rsidR="00805E70" w:rsidRDefault="00805E70" w:rsidP="009B7BC2">
      <w:pPr>
        <w:pStyle w:val="Prrafodelista"/>
        <w:numPr>
          <w:ilvl w:val="0"/>
          <w:numId w:val="7"/>
        </w:numPr>
        <w:ind w:left="1418" w:hanging="283"/>
        <w:jc w:val="both"/>
      </w:pPr>
      <w:r>
        <w:t>No tendrá habilitado el botón de guardar cambios.</w:t>
      </w:r>
    </w:p>
    <w:p w14:paraId="32EC22FD" w14:textId="17DB4355" w:rsidR="00C53E01" w:rsidRDefault="00C53E01" w:rsidP="00C53E01">
      <w:pPr>
        <w:jc w:val="both"/>
      </w:pPr>
    </w:p>
    <w:p w14:paraId="3471B0C9" w14:textId="5165EF5A" w:rsidR="00EE5D0D" w:rsidRDefault="00EE5D0D" w:rsidP="00EE5D0D">
      <w:pPr>
        <w:pStyle w:val="SubRequerimientoFuncional"/>
        <w:tabs>
          <w:tab w:val="left" w:pos="2610"/>
        </w:tabs>
        <w:ind w:left="1710" w:hanging="1260"/>
        <w:jc w:val="both"/>
      </w:pPr>
      <w:bookmarkStart w:id="21" w:name="_Ref92834383"/>
      <w:bookmarkStart w:id="22" w:name="_Toc92839655"/>
      <w:r>
        <w:lastRenderedPageBreak/>
        <w:t xml:space="preserve">Editar los datos </w:t>
      </w:r>
      <w:bookmarkEnd w:id="20"/>
      <w:bookmarkEnd w:id="21"/>
      <w:bookmarkEnd w:id="22"/>
      <w:r w:rsidR="005A5ADB">
        <w:t>de un pedido</w:t>
      </w:r>
    </w:p>
    <w:p w14:paraId="0897D694" w14:textId="77777777" w:rsidR="00EE5D0D" w:rsidRDefault="00EE5D0D" w:rsidP="00EE5D0D">
      <w:pPr>
        <w:pStyle w:val="SubRequerimientoFuncional"/>
        <w:numPr>
          <w:ilvl w:val="0"/>
          <w:numId w:val="0"/>
        </w:numPr>
        <w:tabs>
          <w:tab w:val="left" w:pos="2610"/>
        </w:tabs>
        <w:ind w:left="1710"/>
        <w:jc w:val="both"/>
        <w:outlineLvl w:val="9"/>
      </w:pPr>
    </w:p>
    <w:p w14:paraId="424B1E60" w14:textId="77777777" w:rsidR="00C53E01" w:rsidRDefault="00C53E01" w:rsidP="00C53E01">
      <w:pPr>
        <w:pStyle w:val="FlujodePantalla"/>
        <w:ind w:left="708"/>
      </w:pPr>
      <w:r>
        <w:t>Descripción</w:t>
      </w:r>
    </w:p>
    <w:p w14:paraId="56D917B3" w14:textId="77777777" w:rsidR="00C53E01" w:rsidRDefault="00C53E01" w:rsidP="00C53E01">
      <w:pPr>
        <w:pStyle w:val="Prrafodelista"/>
        <w:ind w:left="1202"/>
        <w:jc w:val="both"/>
      </w:pPr>
    </w:p>
    <w:p w14:paraId="616F0B29" w14:textId="55030F27" w:rsidR="00C53E01" w:rsidRDefault="00C53E01" w:rsidP="00C53E01">
      <w:pPr>
        <w:pStyle w:val="Prrafodelista"/>
        <w:numPr>
          <w:ilvl w:val="0"/>
          <w:numId w:val="8"/>
        </w:numPr>
        <w:jc w:val="both"/>
      </w:pPr>
      <w:r>
        <w:t>En esta pantalla el usuario podrá modificar algunos datos del pedido.</w:t>
      </w:r>
    </w:p>
    <w:p w14:paraId="7C0C1BA0" w14:textId="77777777" w:rsidR="00C53E01" w:rsidRDefault="00C53E01" w:rsidP="00C53E01">
      <w:pPr>
        <w:pStyle w:val="Prrafodelista"/>
        <w:ind w:left="1202"/>
        <w:jc w:val="both"/>
      </w:pPr>
    </w:p>
    <w:p w14:paraId="778CD35D" w14:textId="77777777" w:rsidR="00C53E01" w:rsidRPr="004A5689" w:rsidRDefault="00C53E01" w:rsidP="00C53E01">
      <w:pPr>
        <w:pStyle w:val="FlujodePantalla"/>
        <w:ind w:left="708"/>
      </w:pPr>
      <w:r w:rsidRPr="004A5689">
        <w:t>Flujo de Pantalla</w:t>
      </w:r>
    </w:p>
    <w:p w14:paraId="70959BEE" w14:textId="77777777" w:rsidR="00C53E01" w:rsidRDefault="00C53E01" w:rsidP="00C53E01">
      <w:pPr>
        <w:pStyle w:val="Prrafodelista"/>
        <w:ind w:left="1260"/>
        <w:jc w:val="both"/>
      </w:pPr>
    </w:p>
    <w:p w14:paraId="368BF11F" w14:textId="77777777" w:rsidR="00C53E01" w:rsidRDefault="00C53E01" w:rsidP="00C53E01">
      <w:pPr>
        <w:pStyle w:val="Prrafodelista"/>
        <w:numPr>
          <w:ilvl w:val="0"/>
          <w:numId w:val="43"/>
        </w:numPr>
        <w:ind w:left="1276"/>
        <w:jc w:val="both"/>
      </w:pPr>
      <w:r>
        <w:rPr>
          <w:lang w:eastAsia="es-PE"/>
        </w:rPr>
        <w:t>El usuario ingresa a la pantalla “Orders”.</w:t>
      </w:r>
    </w:p>
    <w:p w14:paraId="31AE0F40" w14:textId="77777777" w:rsidR="00C53E01" w:rsidRDefault="00C53E01" w:rsidP="00C53E01">
      <w:pPr>
        <w:pStyle w:val="Prrafodelista"/>
        <w:ind w:left="1260"/>
        <w:jc w:val="both"/>
      </w:pPr>
      <w:r>
        <w:t xml:space="preserve"> </w:t>
      </w:r>
    </w:p>
    <w:p w14:paraId="7D8BCDAF" w14:textId="593C524D" w:rsidR="00C53E01" w:rsidRDefault="00C53E01" w:rsidP="00C53E01">
      <w:pPr>
        <w:pStyle w:val="Prrafodelista"/>
        <w:ind w:left="1440" w:hanging="180"/>
        <w:jc w:val="both"/>
      </w:pPr>
      <w:r>
        <w:rPr>
          <w:b/>
          <w:bCs/>
        </w:rPr>
        <w:t>Formulario</w:t>
      </w:r>
      <w:r w:rsidRPr="0053614D">
        <w:rPr>
          <w:b/>
          <w:bCs/>
        </w:rPr>
        <w:t>:</w:t>
      </w:r>
      <w:r>
        <w:t xml:space="preserve"> </w:t>
      </w:r>
      <w:r>
        <w:rPr>
          <w:lang w:eastAsia="es-PE"/>
        </w:rPr>
        <w:t>Orders</w:t>
      </w:r>
    </w:p>
    <w:p w14:paraId="775E9EB1" w14:textId="6E03CDB7" w:rsidR="00C53E01" w:rsidRDefault="00737658" w:rsidP="00C53E01">
      <w:pPr>
        <w:ind w:left="1260"/>
      </w:pPr>
      <w:r>
        <w:rPr>
          <w:noProof/>
        </w:rPr>
        <w:drawing>
          <wp:inline distT="0" distB="0" distL="0" distR="0" wp14:anchorId="22F7E769" wp14:editId="1B75596D">
            <wp:extent cx="5812775" cy="3541116"/>
            <wp:effectExtent l="76200" t="76200" r="131445" b="13589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4333" cy="35481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163384" w14:textId="75C3293D" w:rsidR="00737658" w:rsidRDefault="00737658" w:rsidP="00737658">
      <w:pPr>
        <w:pStyle w:val="Prrafodelista"/>
        <w:ind w:left="1260"/>
        <w:jc w:val="both"/>
      </w:pPr>
    </w:p>
    <w:p w14:paraId="5B1204A4" w14:textId="5D48EE9A" w:rsidR="00737658" w:rsidRDefault="00737658" w:rsidP="00737658">
      <w:pPr>
        <w:pStyle w:val="Prrafodelista"/>
        <w:ind w:left="1260"/>
        <w:jc w:val="both"/>
      </w:pPr>
    </w:p>
    <w:p w14:paraId="51F680C8" w14:textId="78B755A4" w:rsidR="00737658" w:rsidRDefault="00737658" w:rsidP="00737658">
      <w:pPr>
        <w:pStyle w:val="Prrafodelista"/>
        <w:ind w:left="1260"/>
        <w:jc w:val="both"/>
      </w:pPr>
    </w:p>
    <w:p w14:paraId="2C5D5E61" w14:textId="14FA7500" w:rsidR="00737658" w:rsidRDefault="00737658" w:rsidP="00737658">
      <w:pPr>
        <w:pStyle w:val="Prrafodelista"/>
        <w:ind w:left="1260"/>
        <w:jc w:val="both"/>
      </w:pPr>
    </w:p>
    <w:p w14:paraId="67673898" w14:textId="7DF316E0" w:rsidR="00737658" w:rsidRDefault="00737658" w:rsidP="00737658">
      <w:pPr>
        <w:pStyle w:val="Prrafodelista"/>
        <w:ind w:left="1260"/>
        <w:jc w:val="both"/>
      </w:pPr>
    </w:p>
    <w:p w14:paraId="71C192A6" w14:textId="2A23CD23" w:rsidR="00737658" w:rsidRDefault="00737658" w:rsidP="00737658">
      <w:pPr>
        <w:pStyle w:val="Prrafodelista"/>
        <w:ind w:left="1260"/>
        <w:jc w:val="both"/>
      </w:pPr>
    </w:p>
    <w:p w14:paraId="3A8181AB" w14:textId="155861AE" w:rsidR="00737658" w:rsidRDefault="00737658" w:rsidP="00737658">
      <w:pPr>
        <w:pStyle w:val="Prrafodelista"/>
        <w:ind w:left="1260"/>
        <w:jc w:val="both"/>
      </w:pPr>
    </w:p>
    <w:p w14:paraId="7AA7FA8B" w14:textId="19439864" w:rsidR="00737658" w:rsidRDefault="00737658" w:rsidP="00737658">
      <w:pPr>
        <w:pStyle w:val="Prrafodelista"/>
        <w:ind w:left="1260"/>
        <w:jc w:val="both"/>
      </w:pPr>
    </w:p>
    <w:p w14:paraId="5139EB66" w14:textId="3608954D" w:rsidR="00737658" w:rsidRDefault="00737658" w:rsidP="00737658">
      <w:pPr>
        <w:pStyle w:val="Prrafodelista"/>
        <w:ind w:left="1260"/>
        <w:jc w:val="both"/>
      </w:pPr>
    </w:p>
    <w:p w14:paraId="02547E5F" w14:textId="7E80BC5A" w:rsidR="00737658" w:rsidRDefault="00737658" w:rsidP="00737658">
      <w:pPr>
        <w:pStyle w:val="Prrafodelista"/>
        <w:ind w:left="1260"/>
        <w:jc w:val="both"/>
      </w:pPr>
    </w:p>
    <w:p w14:paraId="2BC6D198" w14:textId="0563793B" w:rsidR="00737658" w:rsidRDefault="00737658" w:rsidP="00737658">
      <w:pPr>
        <w:pStyle w:val="Prrafodelista"/>
        <w:ind w:left="1260"/>
        <w:jc w:val="both"/>
      </w:pPr>
    </w:p>
    <w:p w14:paraId="542E8B13" w14:textId="189A2C0D" w:rsidR="00737658" w:rsidRDefault="00737658" w:rsidP="00737658">
      <w:pPr>
        <w:pStyle w:val="Prrafodelista"/>
        <w:ind w:left="1260"/>
        <w:jc w:val="both"/>
      </w:pPr>
    </w:p>
    <w:p w14:paraId="6D98A186" w14:textId="1379715E" w:rsidR="00737658" w:rsidRDefault="00737658" w:rsidP="00737658">
      <w:pPr>
        <w:pStyle w:val="Prrafodelista"/>
        <w:ind w:left="1260"/>
        <w:jc w:val="both"/>
      </w:pPr>
    </w:p>
    <w:p w14:paraId="34FED4FA" w14:textId="2F3D4CA5" w:rsidR="00737658" w:rsidRDefault="00737658" w:rsidP="00737658">
      <w:pPr>
        <w:pStyle w:val="Prrafodelista"/>
        <w:ind w:left="1260"/>
        <w:jc w:val="both"/>
      </w:pPr>
    </w:p>
    <w:p w14:paraId="5DB216E7" w14:textId="77777777" w:rsidR="00737658" w:rsidRDefault="00737658" w:rsidP="00737658">
      <w:pPr>
        <w:pStyle w:val="Prrafodelista"/>
        <w:ind w:left="1260"/>
        <w:jc w:val="both"/>
      </w:pPr>
    </w:p>
    <w:p w14:paraId="516E208C" w14:textId="474166EC" w:rsidR="00C53E01" w:rsidRDefault="00C53E01" w:rsidP="00CA00B0">
      <w:pPr>
        <w:pStyle w:val="Prrafodelista"/>
        <w:numPr>
          <w:ilvl w:val="0"/>
          <w:numId w:val="43"/>
        </w:numPr>
        <w:ind w:left="1260"/>
        <w:jc w:val="both"/>
      </w:pPr>
      <w:r>
        <w:rPr>
          <w:lang w:eastAsia="es-PE"/>
        </w:rPr>
        <w:lastRenderedPageBreak/>
        <w:t xml:space="preserve">Luego, el usuario selecciona una orden y da clic en el botón </w:t>
      </w:r>
      <w:r w:rsidRPr="00737658">
        <w:rPr>
          <w:b/>
          <w:bCs/>
          <w:lang w:eastAsia="es-PE"/>
        </w:rPr>
        <w:t xml:space="preserve">Detail </w:t>
      </w:r>
      <w:r>
        <w:rPr>
          <w:b/>
          <w:bCs/>
          <w:noProof/>
          <w:lang w:eastAsia="es-PE"/>
        </w:rPr>
        <w:drawing>
          <wp:inline distT="0" distB="0" distL="0" distR="0" wp14:anchorId="2B1B34AC" wp14:editId="4DC081A0">
            <wp:extent cx="693420" cy="266700"/>
            <wp:effectExtent l="0" t="0" r="0" b="0"/>
            <wp:docPr id="555" name="Imagen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3420" cy="266700"/>
                    </a:xfrm>
                    <a:prstGeom prst="rect">
                      <a:avLst/>
                    </a:prstGeom>
                    <a:noFill/>
                    <a:ln>
                      <a:noFill/>
                    </a:ln>
                  </pic:spPr>
                </pic:pic>
              </a:graphicData>
            </a:graphic>
          </wp:inline>
        </w:drawing>
      </w:r>
    </w:p>
    <w:p w14:paraId="08E3845D" w14:textId="77777777" w:rsidR="00C53E01" w:rsidRDefault="00C53E01" w:rsidP="00C53E01">
      <w:pPr>
        <w:pStyle w:val="Prrafodelista"/>
        <w:ind w:left="1440" w:hanging="180"/>
        <w:jc w:val="both"/>
        <w:rPr>
          <w:lang w:eastAsia="es-PE"/>
        </w:rPr>
      </w:pPr>
      <w:r>
        <w:rPr>
          <w:b/>
          <w:bCs/>
        </w:rPr>
        <w:t>Formulario</w:t>
      </w:r>
      <w:r w:rsidRPr="0053614D">
        <w:rPr>
          <w:b/>
          <w:bCs/>
        </w:rPr>
        <w:t>:</w:t>
      </w:r>
      <w:r>
        <w:t xml:space="preserve"> </w:t>
      </w:r>
      <w:r>
        <w:rPr>
          <w:lang w:eastAsia="es-PE"/>
        </w:rPr>
        <w:t>Detail admin</w:t>
      </w:r>
    </w:p>
    <w:p w14:paraId="1B598DAC" w14:textId="77777777" w:rsidR="00C53E01" w:rsidRDefault="00C53E01" w:rsidP="00C53E01">
      <w:pPr>
        <w:pStyle w:val="Prrafodelista"/>
        <w:ind w:left="1440" w:hanging="180"/>
        <w:jc w:val="both"/>
      </w:pPr>
    </w:p>
    <w:p w14:paraId="559CC790" w14:textId="6ABED665" w:rsidR="00C53E01" w:rsidRDefault="00737658" w:rsidP="00C53E01">
      <w:pPr>
        <w:pStyle w:val="Prrafodelista"/>
        <w:ind w:left="1440" w:hanging="180"/>
        <w:jc w:val="both"/>
      </w:pPr>
      <w:r>
        <w:rPr>
          <w:noProof/>
        </w:rPr>
        <w:drawing>
          <wp:inline distT="0" distB="0" distL="0" distR="0" wp14:anchorId="3633E3AB" wp14:editId="7FB1DE13">
            <wp:extent cx="5550858" cy="3418322"/>
            <wp:effectExtent l="76200" t="76200" r="126365" b="125095"/>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298" cy="3431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43ECE0" w14:textId="4110520F" w:rsidR="00DD4599" w:rsidRDefault="00DD4599" w:rsidP="00C53E01">
      <w:pPr>
        <w:pStyle w:val="Prrafodelista"/>
        <w:ind w:left="1260"/>
        <w:jc w:val="both"/>
      </w:pPr>
    </w:p>
    <w:p w14:paraId="50D312CB" w14:textId="70E50560" w:rsidR="00737658" w:rsidRDefault="00737658" w:rsidP="00737658">
      <w:pPr>
        <w:pStyle w:val="Prrafodelista"/>
        <w:ind w:left="1440" w:hanging="180"/>
        <w:jc w:val="both"/>
        <w:rPr>
          <w:lang w:eastAsia="es-PE"/>
        </w:rPr>
      </w:pPr>
      <w:r>
        <w:rPr>
          <w:b/>
          <w:bCs/>
        </w:rPr>
        <w:t>Formulario</w:t>
      </w:r>
      <w:r w:rsidRPr="0053614D">
        <w:rPr>
          <w:b/>
          <w:bCs/>
        </w:rPr>
        <w:t>:</w:t>
      </w:r>
      <w:r>
        <w:t xml:space="preserve"> </w:t>
      </w:r>
      <w:r>
        <w:rPr>
          <w:lang w:eastAsia="es-PE"/>
        </w:rPr>
        <w:t xml:space="preserve">Detail admin - </w:t>
      </w:r>
      <w:r>
        <w:rPr>
          <w:lang w:eastAsia="es-PE"/>
        </w:rPr>
        <w:t>Cancel</w:t>
      </w:r>
    </w:p>
    <w:p w14:paraId="2A28DFD8" w14:textId="11B41E03" w:rsidR="00737658" w:rsidRDefault="00737658" w:rsidP="00C53E01">
      <w:pPr>
        <w:pStyle w:val="Prrafodelista"/>
        <w:ind w:left="1260"/>
        <w:jc w:val="both"/>
      </w:pPr>
    </w:p>
    <w:p w14:paraId="45F00646" w14:textId="60EDB9C4" w:rsidR="00BF777C" w:rsidRDefault="00BF777C" w:rsidP="00C53E01">
      <w:pPr>
        <w:pStyle w:val="Prrafodelista"/>
        <w:ind w:left="1260"/>
        <w:jc w:val="both"/>
      </w:pPr>
      <w:r>
        <w:rPr>
          <w:noProof/>
        </w:rPr>
        <w:drawing>
          <wp:inline distT="0" distB="0" distL="0" distR="0" wp14:anchorId="7C118006" wp14:editId="0C700061">
            <wp:extent cx="5724952" cy="3500346"/>
            <wp:effectExtent l="76200" t="76200" r="142875" b="1384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07" cy="35058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B90672" w14:textId="3FCB2F01" w:rsidR="003B793C" w:rsidRDefault="003B793C" w:rsidP="00C53E01">
      <w:pPr>
        <w:pStyle w:val="Prrafodelista"/>
        <w:ind w:left="1260"/>
        <w:jc w:val="both"/>
      </w:pPr>
    </w:p>
    <w:p w14:paraId="70D701D1" w14:textId="77777777" w:rsidR="00BF777C" w:rsidRDefault="00BF777C" w:rsidP="00C53E01">
      <w:pPr>
        <w:pStyle w:val="Prrafodelista"/>
        <w:ind w:left="1260"/>
        <w:jc w:val="both"/>
      </w:pPr>
    </w:p>
    <w:p w14:paraId="0F8648FA" w14:textId="0F0EF7C9" w:rsidR="003B793C" w:rsidRDefault="003B793C" w:rsidP="003B793C">
      <w:pPr>
        <w:pStyle w:val="Prrafodelista"/>
        <w:ind w:left="1440" w:hanging="180"/>
        <w:jc w:val="both"/>
        <w:rPr>
          <w:lang w:eastAsia="es-PE"/>
        </w:rPr>
      </w:pPr>
      <w:r>
        <w:rPr>
          <w:b/>
          <w:bCs/>
        </w:rPr>
        <w:lastRenderedPageBreak/>
        <w:t>Formulario</w:t>
      </w:r>
      <w:r w:rsidRPr="0053614D">
        <w:rPr>
          <w:b/>
          <w:bCs/>
        </w:rPr>
        <w:t>:</w:t>
      </w:r>
      <w:r>
        <w:t xml:space="preserve"> </w:t>
      </w:r>
      <w:r>
        <w:rPr>
          <w:lang w:eastAsia="es-PE"/>
        </w:rPr>
        <w:t>Detail admin - Error</w:t>
      </w:r>
    </w:p>
    <w:p w14:paraId="2B55A421" w14:textId="77777777" w:rsidR="003B793C" w:rsidRDefault="003B793C" w:rsidP="00C53E01">
      <w:pPr>
        <w:pStyle w:val="Prrafodelista"/>
        <w:ind w:left="1260"/>
        <w:jc w:val="both"/>
      </w:pPr>
    </w:p>
    <w:p w14:paraId="777077DC" w14:textId="360E9157" w:rsidR="003B793C" w:rsidRDefault="00DD4599" w:rsidP="00C53E01">
      <w:pPr>
        <w:pStyle w:val="Prrafodelista"/>
        <w:ind w:left="1260"/>
        <w:jc w:val="both"/>
      </w:pPr>
      <w:r>
        <w:rPr>
          <w:noProof/>
        </w:rPr>
        <w:drawing>
          <wp:inline distT="0" distB="0" distL="0" distR="0" wp14:anchorId="69CC7E53" wp14:editId="5E39FBE2">
            <wp:extent cx="5236303" cy="3184813"/>
            <wp:effectExtent l="76200" t="76200" r="135890" b="130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7982" cy="31919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B427E5" w14:textId="09F7F031" w:rsidR="003B793C" w:rsidRDefault="003B793C" w:rsidP="00C53E01">
      <w:pPr>
        <w:pStyle w:val="FlujodePantalla"/>
        <w:ind w:left="708"/>
      </w:pPr>
    </w:p>
    <w:p w14:paraId="07C64C97" w14:textId="5D74E697" w:rsidR="003B793C" w:rsidRDefault="003B793C" w:rsidP="00C53E01">
      <w:pPr>
        <w:pStyle w:val="FlujodePantalla"/>
        <w:ind w:left="708"/>
      </w:pPr>
    </w:p>
    <w:p w14:paraId="68BF0F5C" w14:textId="04BD3AD4" w:rsidR="003B793C" w:rsidRDefault="003B793C" w:rsidP="00C53E01">
      <w:pPr>
        <w:pStyle w:val="FlujodePantalla"/>
        <w:ind w:left="708"/>
      </w:pPr>
    </w:p>
    <w:p w14:paraId="6A869AE6" w14:textId="77777777" w:rsidR="003B793C" w:rsidRDefault="003B793C" w:rsidP="00C53E01">
      <w:pPr>
        <w:pStyle w:val="FlujodePantalla"/>
        <w:ind w:left="708"/>
      </w:pPr>
    </w:p>
    <w:p w14:paraId="4C343592" w14:textId="268CFE40" w:rsidR="003B793C" w:rsidRDefault="003B793C" w:rsidP="003B793C">
      <w:pPr>
        <w:pStyle w:val="Prrafodelista"/>
        <w:ind w:left="1440" w:hanging="180"/>
        <w:jc w:val="both"/>
        <w:rPr>
          <w:lang w:eastAsia="es-PE"/>
        </w:rPr>
      </w:pPr>
      <w:r>
        <w:rPr>
          <w:b/>
          <w:bCs/>
        </w:rPr>
        <w:t>Formulario</w:t>
      </w:r>
      <w:r w:rsidRPr="0053614D">
        <w:rPr>
          <w:b/>
          <w:bCs/>
        </w:rPr>
        <w:t>:</w:t>
      </w:r>
      <w:r>
        <w:t xml:space="preserve"> </w:t>
      </w:r>
      <w:r>
        <w:rPr>
          <w:lang w:eastAsia="es-PE"/>
        </w:rPr>
        <w:t xml:space="preserve">Detail admin – </w:t>
      </w:r>
      <w:proofErr w:type="spellStart"/>
      <w:r>
        <w:rPr>
          <w:lang w:eastAsia="es-PE"/>
        </w:rPr>
        <w:t>Succes</w:t>
      </w:r>
      <w:r w:rsidR="00E311A9">
        <w:rPr>
          <w:lang w:eastAsia="es-PE"/>
        </w:rPr>
        <w:t>s</w:t>
      </w:r>
      <w:proofErr w:type="spellEnd"/>
    </w:p>
    <w:p w14:paraId="6962F338" w14:textId="43B943C1" w:rsidR="003B793C" w:rsidRDefault="003B793C" w:rsidP="003B793C">
      <w:pPr>
        <w:pStyle w:val="Prrafodelista"/>
        <w:ind w:left="1440" w:hanging="180"/>
        <w:jc w:val="both"/>
        <w:rPr>
          <w:lang w:eastAsia="es-PE"/>
        </w:rPr>
      </w:pPr>
    </w:p>
    <w:p w14:paraId="35691DC7" w14:textId="6666F295" w:rsidR="003B793C" w:rsidRDefault="003B793C" w:rsidP="003B793C">
      <w:pPr>
        <w:pStyle w:val="Prrafodelista"/>
        <w:ind w:left="1440" w:hanging="180"/>
        <w:jc w:val="both"/>
        <w:rPr>
          <w:lang w:eastAsia="es-PE"/>
        </w:rPr>
      </w:pPr>
      <w:r>
        <w:rPr>
          <w:noProof/>
          <w:lang w:eastAsia="es-PE"/>
        </w:rPr>
        <w:drawing>
          <wp:inline distT="0" distB="0" distL="0" distR="0" wp14:anchorId="13A0DA64" wp14:editId="7AA8E8D8">
            <wp:extent cx="5738495" cy="2872542"/>
            <wp:effectExtent l="76200" t="76200" r="128905" b="137795"/>
            <wp:docPr id="561" name="Imagen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5160" cy="28808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82FD17" w14:textId="5BE32AF6" w:rsidR="003B793C" w:rsidRDefault="003B793C" w:rsidP="00C53E01">
      <w:pPr>
        <w:pStyle w:val="FlujodePantalla"/>
        <w:ind w:left="708"/>
      </w:pPr>
    </w:p>
    <w:p w14:paraId="34F3F430" w14:textId="77777777" w:rsidR="00DD4599" w:rsidRDefault="00DD4599" w:rsidP="00C53E01">
      <w:pPr>
        <w:pStyle w:val="FlujodePantalla"/>
        <w:ind w:left="708"/>
      </w:pPr>
    </w:p>
    <w:p w14:paraId="3E8A4747" w14:textId="22D4DC41" w:rsidR="00C53E01" w:rsidRDefault="00C53E01" w:rsidP="00C53E01">
      <w:pPr>
        <w:pStyle w:val="FlujodePantalla"/>
        <w:ind w:left="708"/>
      </w:pPr>
      <w:r>
        <w:t>Descripción de Campos</w:t>
      </w:r>
    </w:p>
    <w:p w14:paraId="5B127896" w14:textId="77777777" w:rsidR="00BF777C" w:rsidRPr="004A5689" w:rsidRDefault="00BF777C" w:rsidP="00C53E01">
      <w:pPr>
        <w:pStyle w:val="FlujodePantalla"/>
        <w:ind w:left="708"/>
      </w:pPr>
    </w:p>
    <w:tbl>
      <w:tblPr>
        <w:tblW w:w="963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1"/>
        <w:gridCol w:w="7938"/>
      </w:tblGrid>
      <w:tr w:rsidR="00BF777C" w:rsidRPr="004F5D67" w14:paraId="7528C646" w14:textId="77777777" w:rsidTr="0036150E">
        <w:trPr>
          <w:trHeight w:val="180"/>
          <w:tblHeader/>
        </w:trPr>
        <w:tc>
          <w:tcPr>
            <w:tcW w:w="1701" w:type="dxa"/>
            <w:shd w:val="clear" w:color="auto" w:fill="2F5496" w:themeFill="accent1" w:themeFillShade="BF"/>
            <w:noWrap/>
            <w:vAlign w:val="center"/>
            <w:hideMark/>
          </w:tcPr>
          <w:p w14:paraId="2F21A23F" w14:textId="77777777" w:rsidR="00BF777C" w:rsidRPr="004F5D67" w:rsidRDefault="00BF777C" w:rsidP="0036150E">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Campos</w:t>
            </w:r>
          </w:p>
        </w:tc>
        <w:tc>
          <w:tcPr>
            <w:tcW w:w="7938" w:type="dxa"/>
            <w:shd w:val="clear" w:color="auto" w:fill="2F5496" w:themeFill="accent1" w:themeFillShade="BF"/>
            <w:noWrap/>
            <w:vAlign w:val="center"/>
            <w:hideMark/>
          </w:tcPr>
          <w:p w14:paraId="385A2421" w14:textId="77777777" w:rsidR="00BF777C" w:rsidRPr="004F5D67" w:rsidRDefault="00BF777C" w:rsidP="0036150E">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Descripción</w:t>
            </w:r>
          </w:p>
        </w:tc>
      </w:tr>
      <w:tr w:rsidR="00BF777C" w:rsidRPr="004F5D67" w14:paraId="15EF4579" w14:textId="77777777" w:rsidTr="0036150E">
        <w:trPr>
          <w:trHeight w:val="180"/>
        </w:trPr>
        <w:tc>
          <w:tcPr>
            <w:tcW w:w="1701" w:type="dxa"/>
            <w:shd w:val="clear" w:color="auto" w:fill="auto"/>
            <w:noWrap/>
            <w:hideMark/>
          </w:tcPr>
          <w:p w14:paraId="384B65CA" w14:textId="77777777" w:rsidR="00BF777C" w:rsidRPr="004F5D67" w:rsidRDefault="00BF777C" w:rsidP="0036150E">
            <w:pPr>
              <w:spacing w:after="0" w:line="240" w:lineRule="auto"/>
              <w:jc w:val="both"/>
              <w:rPr>
                <w:rFonts w:eastAsia="Times New Roman"/>
                <w:lang w:eastAsia="es-PE"/>
              </w:rPr>
            </w:pPr>
            <w:r>
              <w:rPr>
                <w:lang w:eastAsia="es-PE"/>
              </w:rPr>
              <w:t>Client</w:t>
            </w:r>
          </w:p>
        </w:tc>
        <w:tc>
          <w:tcPr>
            <w:tcW w:w="7938" w:type="dxa"/>
            <w:shd w:val="clear" w:color="auto" w:fill="auto"/>
            <w:noWrap/>
            <w:vAlign w:val="center"/>
          </w:tcPr>
          <w:p w14:paraId="3F8CC1B0" w14:textId="77777777" w:rsidR="00BF777C" w:rsidRPr="004F5D67" w:rsidRDefault="00BF777C" w:rsidP="0036150E">
            <w:pPr>
              <w:spacing w:after="0" w:line="240" w:lineRule="auto"/>
              <w:rPr>
                <w:rFonts w:eastAsia="Times New Roman"/>
                <w:lang w:eastAsia="es-PE"/>
              </w:rPr>
            </w:pPr>
            <w:r>
              <w:rPr>
                <w:lang w:eastAsia="es-PE"/>
              </w:rPr>
              <w:t>Nombre del cliente</w:t>
            </w:r>
          </w:p>
        </w:tc>
      </w:tr>
      <w:tr w:rsidR="00BF777C" w:rsidRPr="004F5D67" w14:paraId="1FCE06A6" w14:textId="77777777" w:rsidTr="0036150E">
        <w:trPr>
          <w:trHeight w:val="180"/>
        </w:trPr>
        <w:tc>
          <w:tcPr>
            <w:tcW w:w="1701" w:type="dxa"/>
            <w:shd w:val="clear" w:color="auto" w:fill="auto"/>
            <w:noWrap/>
          </w:tcPr>
          <w:p w14:paraId="1748DFD8" w14:textId="77777777" w:rsidR="00BF777C" w:rsidRDefault="00BF777C" w:rsidP="0036150E">
            <w:pPr>
              <w:spacing w:after="0" w:line="240" w:lineRule="auto"/>
              <w:jc w:val="both"/>
              <w:rPr>
                <w:lang w:eastAsia="es-PE"/>
              </w:rPr>
            </w:pPr>
            <w:r>
              <w:rPr>
                <w:lang w:eastAsia="es-PE"/>
              </w:rPr>
              <w:t>Phone</w:t>
            </w:r>
          </w:p>
        </w:tc>
        <w:tc>
          <w:tcPr>
            <w:tcW w:w="7938" w:type="dxa"/>
            <w:shd w:val="clear" w:color="auto" w:fill="auto"/>
            <w:noWrap/>
            <w:vAlign w:val="center"/>
          </w:tcPr>
          <w:p w14:paraId="61C00D60" w14:textId="77777777" w:rsidR="00BF777C" w:rsidRDefault="00BF777C" w:rsidP="0036150E">
            <w:pPr>
              <w:spacing w:after="0" w:line="240" w:lineRule="auto"/>
              <w:rPr>
                <w:lang w:eastAsia="es-PE"/>
              </w:rPr>
            </w:pPr>
            <w:r>
              <w:rPr>
                <w:lang w:eastAsia="es-PE"/>
              </w:rPr>
              <w:t>Número del teléfono del cliente</w:t>
            </w:r>
          </w:p>
        </w:tc>
      </w:tr>
      <w:tr w:rsidR="00BF777C" w:rsidRPr="004F5D67" w14:paraId="605DCDFF" w14:textId="77777777" w:rsidTr="0036150E">
        <w:trPr>
          <w:trHeight w:val="180"/>
        </w:trPr>
        <w:tc>
          <w:tcPr>
            <w:tcW w:w="1701" w:type="dxa"/>
            <w:shd w:val="clear" w:color="auto" w:fill="auto"/>
            <w:noWrap/>
          </w:tcPr>
          <w:p w14:paraId="3DE1E1ED" w14:textId="77777777" w:rsidR="00BF777C" w:rsidRDefault="00BF777C" w:rsidP="0036150E">
            <w:pPr>
              <w:spacing w:after="0" w:line="240" w:lineRule="auto"/>
              <w:jc w:val="both"/>
              <w:rPr>
                <w:lang w:eastAsia="es-PE"/>
              </w:rPr>
            </w:pPr>
            <w:r>
              <w:rPr>
                <w:lang w:eastAsia="es-PE"/>
              </w:rPr>
              <w:t>Order Date</w:t>
            </w:r>
          </w:p>
        </w:tc>
        <w:tc>
          <w:tcPr>
            <w:tcW w:w="7938" w:type="dxa"/>
            <w:shd w:val="clear" w:color="auto" w:fill="auto"/>
            <w:noWrap/>
            <w:vAlign w:val="center"/>
          </w:tcPr>
          <w:p w14:paraId="1DA50FDA" w14:textId="77777777" w:rsidR="00BF777C" w:rsidRDefault="00BF777C" w:rsidP="0036150E">
            <w:pPr>
              <w:spacing w:after="0" w:line="240" w:lineRule="auto"/>
              <w:rPr>
                <w:lang w:eastAsia="es-PE"/>
              </w:rPr>
            </w:pPr>
            <w:r>
              <w:rPr>
                <w:lang w:eastAsia="es-PE"/>
              </w:rPr>
              <w:t>Fecha y hora para la entrega del pedido</w:t>
            </w:r>
          </w:p>
        </w:tc>
      </w:tr>
      <w:tr w:rsidR="00BF777C" w:rsidRPr="004F5D67" w14:paraId="42F95A06" w14:textId="77777777" w:rsidTr="0036150E">
        <w:trPr>
          <w:trHeight w:val="180"/>
        </w:trPr>
        <w:tc>
          <w:tcPr>
            <w:tcW w:w="1701" w:type="dxa"/>
            <w:shd w:val="clear" w:color="auto" w:fill="auto"/>
            <w:noWrap/>
          </w:tcPr>
          <w:p w14:paraId="09B4AB7F" w14:textId="77777777" w:rsidR="00BF777C" w:rsidRDefault="00BF777C" w:rsidP="0036150E">
            <w:pPr>
              <w:spacing w:after="0" w:line="240" w:lineRule="auto"/>
              <w:jc w:val="both"/>
              <w:rPr>
                <w:lang w:eastAsia="es-PE"/>
              </w:rPr>
            </w:pPr>
            <w:r>
              <w:rPr>
                <w:lang w:eastAsia="es-PE"/>
              </w:rPr>
              <w:t>Direction</w:t>
            </w:r>
          </w:p>
        </w:tc>
        <w:tc>
          <w:tcPr>
            <w:tcW w:w="7938" w:type="dxa"/>
            <w:shd w:val="clear" w:color="auto" w:fill="auto"/>
            <w:noWrap/>
            <w:vAlign w:val="center"/>
          </w:tcPr>
          <w:p w14:paraId="7323E447" w14:textId="77777777" w:rsidR="00BF777C" w:rsidRDefault="00BF777C" w:rsidP="0036150E">
            <w:pPr>
              <w:spacing w:after="0" w:line="240" w:lineRule="auto"/>
              <w:rPr>
                <w:lang w:eastAsia="es-PE"/>
              </w:rPr>
            </w:pPr>
            <w:r>
              <w:rPr>
                <w:lang w:eastAsia="es-PE"/>
              </w:rPr>
              <w:t>Dirección de entrega del pedido</w:t>
            </w:r>
          </w:p>
        </w:tc>
      </w:tr>
      <w:tr w:rsidR="00BF777C" w:rsidRPr="004F5D67" w14:paraId="2D01E484" w14:textId="77777777" w:rsidTr="0036150E">
        <w:trPr>
          <w:trHeight w:val="180"/>
        </w:trPr>
        <w:tc>
          <w:tcPr>
            <w:tcW w:w="1701" w:type="dxa"/>
            <w:shd w:val="clear" w:color="auto" w:fill="auto"/>
            <w:noWrap/>
          </w:tcPr>
          <w:p w14:paraId="72FF771C" w14:textId="77777777" w:rsidR="00BF777C" w:rsidRDefault="00BF777C" w:rsidP="0036150E">
            <w:pPr>
              <w:spacing w:after="0" w:line="240" w:lineRule="auto"/>
              <w:rPr>
                <w:lang w:eastAsia="es-PE"/>
              </w:rPr>
            </w:pPr>
            <w:r>
              <w:rPr>
                <w:lang w:eastAsia="es-PE"/>
              </w:rPr>
              <w:t>Notes</w:t>
            </w:r>
          </w:p>
        </w:tc>
        <w:tc>
          <w:tcPr>
            <w:tcW w:w="7938" w:type="dxa"/>
            <w:shd w:val="clear" w:color="auto" w:fill="auto"/>
            <w:noWrap/>
            <w:vAlign w:val="center"/>
          </w:tcPr>
          <w:p w14:paraId="4D8972B2" w14:textId="77777777" w:rsidR="00BF777C" w:rsidRDefault="00BF777C" w:rsidP="0036150E">
            <w:pPr>
              <w:spacing w:after="0" w:line="240" w:lineRule="auto"/>
              <w:rPr>
                <w:lang w:eastAsia="es-PE"/>
              </w:rPr>
            </w:pPr>
            <w:r>
              <w:rPr>
                <w:lang w:eastAsia="es-PE"/>
              </w:rPr>
              <w:t>Notas ingresadas en el sistema square.</w:t>
            </w:r>
          </w:p>
        </w:tc>
      </w:tr>
      <w:tr w:rsidR="00BF777C" w:rsidRPr="004F5D67" w14:paraId="71BC95AD" w14:textId="77777777" w:rsidTr="0036150E">
        <w:trPr>
          <w:trHeight w:val="180"/>
        </w:trPr>
        <w:tc>
          <w:tcPr>
            <w:tcW w:w="1701" w:type="dxa"/>
            <w:shd w:val="clear" w:color="auto" w:fill="auto"/>
            <w:noWrap/>
          </w:tcPr>
          <w:p w14:paraId="3CA86B3A" w14:textId="77777777" w:rsidR="00BF777C" w:rsidRDefault="00BF777C" w:rsidP="0036150E">
            <w:pPr>
              <w:spacing w:after="0" w:line="240" w:lineRule="auto"/>
              <w:jc w:val="both"/>
              <w:rPr>
                <w:lang w:eastAsia="es-PE"/>
              </w:rPr>
            </w:pPr>
            <w:r>
              <w:rPr>
                <w:lang w:eastAsia="es-PE"/>
              </w:rPr>
              <w:t>Product</w:t>
            </w:r>
          </w:p>
        </w:tc>
        <w:tc>
          <w:tcPr>
            <w:tcW w:w="7938" w:type="dxa"/>
            <w:shd w:val="clear" w:color="auto" w:fill="auto"/>
            <w:noWrap/>
            <w:vAlign w:val="center"/>
          </w:tcPr>
          <w:p w14:paraId="242670A8" w14:textId="77777777" w:rsidR="00BF777C" w:rsidRDefault="00BF777C" w:rsidP="0036150E">
            <w:pPr>
              <w:spacing w:after="0" w:line="240" w:lineRule="auto"/>
              <w:rPr>
                <w:lang w:eastAsia="es-PE"/>
              </w:rPr>
            </w:pPr>
            <w:r>
              <w:rPr>
                <w:lang w:eastAsia="es-PE"/>
              </w:rPr>
              <w:t>Concatenación de la lista de artículos. (Articulo1 – Qty:10 || Articulo2 – Qty:5)</w:t>
            </w:r>
          </w:p>
        </w:tc>
      </w:tr>
      <w:tr w:rsidR="00BF777C" w:rsidRPr="004F5D67" w14:paraId="767C1C13" w14:textId="77777777" w:rsidTr="0036150E">
        <w:trPr>
          <w:trHeight w:val="180"/>
        </w:trPr>
        <w:tc>
          <w:tcPr>
            <w:tcW w:w="1701" w:type="dxa"/>
            <w:shd w:val="clear" w:color="auto" w:fill="auto"/>
            <w:noWrap/>
          </w:tcPr>
          <w:p w14:paraId="6AC6F3F9" w14:textId="77777777" w:rsidR="00BF777C" w:rsidRDefault="00BF777C" w:rsidP="0036150E">
            <w:pPr>
              <w:spacing w:after="0" w:line="240" w:lineRule="auto"/>
              <w:jc w:val="both"/>
              <w:rPr>
                <w:lang w:eastAsia="es-PE"/>
              </w:rPr>
            </w:pPr>
            <w:r>
              <w:rPr>
                <w:lang w:eastAsia="es-PE"/>
              </w:rPr>
              <w:t>Delivery</w:t>
            </w:r>
          </w:p>
        </w:tc>
        <w:tc>
          <w:tcPr>
            <w:tcW w:w="7938" w:type="dxa"/>
            <w:shd w:val="clear" w:color="auto" w:fill="auto"/>
            <w:noWrap/>
            <w:vAlign w:val="center"/>
          </w:tcPr>
          <w:p w14:paraId="6D8A8779" w14:textId="77777777" w:rsidR="00BF777C" w:rsidRDefault="00BF777C" w:rsidP="0036150E">
            <w:pPr>
              <w:spacing w:after="0" w:line="240" w:lineRule="auto"/>
              <w:rPr>
                <w:lang w:eastAsia="es-PE"/>
              </w:rPr>
            </w:pPr>
            <w:r>
              <w:rPr>
                <w:lang w:eastAsia="es-PE"/>
              </w:rPr>
              <w:t>Indicador si el pedido es Delivery.</w:t>
            </w:r>
          </w:p>
        </w:tc>
      </w:tr>
      <w:tr w:rsidR="00BF777C" w:rsidRPr="004F5D67" w14:paraId="4CFF00EE" w14:textId="77777777" w:rsidTr="0036150E">
        <w:trPr>
          <w:trHeight w:val="180"/>
        </w:trPr>
        <w:tc>
          <w:tcPr>
            <w:tcW w:w="1701" w:type="dxa"/>
            <w:shd w:val="clear" w:color="auto" w:fill="auto"/>
            <w:noWrap/>
          </w:tcPr>
          <w:p w14:paraId="124DED21" w14:textId="77777777" w:rsidR="00BF777C" w:rsidRDefault="00BF777C" w:rsidP="0036150E">
            <w:pPr>
              <w:spacing w:after="0" w:line="240" w:lineRule="auto"/>
              <w:jc w:val="both"/>
              <w:rPr>
                <w:lang w:eastAsia="es-PE"/>
              </w:rPr>
            </w:pPr>
            <w:r>
              <w:rPr>
                <w:lang w:eastAsia="es-PE"/>
              </w:rPr>
              <w:t>Status</w:t>
            </w:r>
          </w:p>
        </w:tc>
        <w:tc>
          <w:tcPr>
            <w:tcW w:w="7938" w:type="dxa"/>
            <w:shd w:val="clear" w:color="auto" w:fill="auto"/>
            <w:noWrap/>
            <w:vAlign w:val="center"/>
          </w:tcPr>
          <w:p w14:paraId="528ED7F0" w14:textId="77777777" w:rsidR="00BF777C" w:rsidRDefault="00BF777C" w:rsidP="0036150E">
            <w:pPr>
              <w:spacing w:after="0" w:line="240" w:lineRule="auto"/>
              <w:rPr>
                <w:lang w:eastAsia="es-PE"/>
              </w:rPr>
            </w:pPr>
            <w:r>
              <w:rPr>
                <w:lang w:eastAsia="es-PE"/>
              </w:rPr>
              <w:t>Estado actual de la orden</w:t>
            </w:r>
          </w:p>
        </w:tc>
      </w:tr>
      <w:tr w:rsidR="00BF777C" w:rsidRPr="004F5D67" w14:paraId="757DB84E" w14:textId="77777777" w:rsidTr="0036150E">
        <w:trPr>
          <w:trHeight w:val="180"/>
        </w:trPr>
        <w:tc>
          <w:tcPr>
            <w:tcW w:w="1701" w:type="dxa"/>
            <w:shd w:val="clear" w:color="auto" w:fill="auto"/>
            <w:noWrap/>
          </w:tcPr>
          <w:p w14:paraId="6DD39621" w14:textId="77777777" w:rsidR="00BF777C" w:rsidRDefault="00BF777C" w:rsidP="0036150E">
            <w:pPr>
              <w:spacing w:after="0" w:line="240" w:lineRule="auto"/>
              <w:jc w:val="both"/>
              <w:rPr>
                <w:lang w:eastAsia="es-PE"/>
              </w:rPr>
            </w:pPr>
            <w:r>
              <w:rPr>
                <w:lang w:eastAsia="es-PE"/>
              </w:rPr>
              <w:t>Cancel</w:t>
            </w:r>
          </w:p>
        </w:tc>
        <w:tc>
          <w:tcPr>
            <w:tcW w:w="7938" w:type="dxa"/>
            <w:shd w:val="clear" w:color="auto" w:fill="auto"/>
            <w:noWrap/>
            <w:vAlign w:val="center"/>
          </w:tcPr>
          <w:p w14:paraId="693370DD" w14:textId="77777777" w:rsidR="00BF777C" w:rsidRDefault="00BF777C" w:rsidP="0036150E">
            <w:pPr>
              <w:spacing w:after="0" w:line="240" w:lineRule="auto"/>
              <w:rPr>
                <w:lang w:eastAsia="es-PE"/>
              </w:rPr>
            </w:pPr>
            <w:r>
              <w:rPr>
                <w:lang w:eastAsia="es-PE"/>
              </w:rPr>
              <w:t>Indicador si el pedido es cancelado.</w:t>
            </w:r>
          </w:p>
        </w:tc>
      </w:tr>
      <w:tr w:rsidR="00BF777C" w:rsidRPr="004F5D67" w14:paraId="27C3EFD7" w14:textId="77777777" w:rsidTr="0036150E">
        <w:trPr>
          <w:trHeight w:val="180"/>
        </w:trPr>
        <w:tc>
          <w:tcPr>
            <w:tcW w:w="1701" w:type="dxa"/>
            <w:shd w:val="clear" w:color="auto" w:fill="auto"/>
            <w:noWrap/>
          </w:tcPr>
          <w:p w14:paraId="7314895C" w14:textId="77777777" w:rsidR="00BF777C" w:rsidRDefault="00BF777C" w:rsidP="0036150E">
            <w:pPr>
              <w:spacing w:after="0" w:line="240" w:lineRule="auto"/>
              <w:jc w:val="both"/>
              <w:rPr>
                <w:lang w:eastAsia="es-PE"/>
              </w:rPr>
            </w:pPr>
            <w:r>
              <w:rPr>
                <w:lang w:eastAsia="es-PE"/>
              </w:rPr>
              <w:t>Obs</w:t>
            </w:r>
          </w:p>
        </w:tc>
        <w:tc>
          <w:tcPr>
            <w:tcW w:w="7938" w:type="dxa"/>
            <w:shd w:val="clear" w:color="auto" w:fill="auto"/>
            <w:noWrap/>
            <w:vAlign w:val="center"/>
          </w:tcPr>
          <w:p w14:paraId="75E68687" w14:textId="77777777" w:rsidR="00BF777C" w:rsidRDefault="00BF777C" w:rsidP="0036150E">
            <w:pPr>
              <w:spacing w:after="0" w:line="240" w:lineRule="auto"/>
              <w:rPr>
                <w:lang w:eastAsia="es-PE"/>
              </w:rPr>
            </w:pPr>
            <w:r>
              <w:rPr>
                <w:lang w:eastAsia="es-PE"/>
              </w:rPr>
              <w:t>Campo donde se registra alguna observación al cambiar de estado o cancelar pedido.</w:t>
            </w:r>
          </w:p>
        </w:tc>
      </w:tr>
    </w:tbl>
    <w:p w14:paraId="59DD42CA" w14:textId="77777777" w:rsidR="00C53E01" w:rsidRDefault="00C53E01" w:rsidP="00C53E01"/>
    <w:p w14:paraId="240DE209" w14:textId="77777777" w:rsidR="00C53E01" w:rsidRDefault="00C53E01" w:rsidP="00C53E01"/>
    <w:p w14:paraId="43A54AF0" w14:textId="5735E015" w:rsidR="00C53E01" w:rsidRDefault="00C53E01" w:rsidP="00C53E01">
      <w:pPr>
        <w:pStyle w:val="FlujodePantalla"/>
        <w:ind w:left="708"/>
      </w:pPr>
      <w:r>
        <w:t xml:space="preserve">Consideraciones de la Pantalla </w:t>
      </w:r>
    </w:p>
    <w:p w14:paraId="3738A098" w14:textId="3246CFCE" w:rsidR="00C53E01" w:rsidRDefault="00C53E01" w:rsidP="00C53E01">
      <w:pPr>
        <w:jc w:val="both"/>
      </w:pPr>
    </w:p>
    <w:p w14:paraId="619EECA6" w14:textId="105762D2" w:rsidR="00737658" w:rsidRDefault="00737658" w:rsidP="00737658">
      <w:pPr>
        <w:pStyle w:val="Prrafodelista"/>
        <w:numPr>
          <w:ilvl w:val="0"/>
          <w:numId w:val="7"/>
        </w:numPr>
        <w:ind w:left="1418" w:hanging="283"/>
        <w:jc w:val="both"/>
      </w:pPr>
      <w:r>
        <w:t>Solo es usuario de tipo Admin podrá modificar los datos de un pedido.</w:t>
      </w:r>
    </w:p>
    <w:p w14:paraId="1275C508" w14:textId="77777777" w:rsidR="00C53E01" w:rsidRDefault="00C53E01" w:rsidP="00C53E01">
      <w:pPr>
        <w:ind w:left="709"/>
        <w:jc w:val="both"/>
      </w:pPr>
      <w:r w:rsidRPr="00B87FB4">
        <w:rPr>
          <w:b/>
          <w:bCs/>
        </w:rPr>
        <w:t xml:space="preserve">Para el usuario </w:t>
      </w:r>
      <w:r>
        <w:rPr>
          <w:b/>
          <w:bCs/>
        </w:rPr>
        <w:t>Admin</w:t>
      </w:r>
      <w:r w:rsidRPr="00B87FB4">
        <w:rPr>
          <w:b/>
          <w:bCs/>
        </w:rPr>
        <w:t>:</w:t>
      </w:r>
    </w:p>
    <w:p w14:paraId="4B148744" w14:textId="30EE495D" w:rsidR="00C53E01" w:rsidRPr="00805E70" w:rsidRDefault="00C53E01" w:rsidP="00C53E01">
      <w:pPr>
        <w:pStyle w:val="Prrafodelista"/>
        <w:numPr>
          <w:ilvl w:val="0"/>
          <w:numId w:val="7"/>
        </w:numPr>
        <w:ind w:left="1418" w:hanging="283"/>
        <w:jc w:val="both"/>
        <w:rPr>
          <w:b/>
          <w:bCs/>
        </w:rPr>
      </w:pPr>
      <w:r>
        <w:t>Tendrá la opción de modificar los campos dirección, Delivery,</w:t>
      </w:r>
      <w:r w:rsidR="00BF777C">
        <w:t xml:space="preserve"> Cancel,</w:t>
      </w:r>
      <w:r>
        <w:t xml:space="preserve"> estado y observación.</w:t>
      </w:r>
    </w:p>
    <w:p w14:paraId="6D9620DB" w14:textId="77777777" w:rsidR="00C53E01" w:rsidRPr="005C668A" w:rsidRDefault="00C53E01" w:rsidP="00C53E01">
      <w:pPr>
        <w:pStyle w:val="Prrafodelista"/>
        <w:numPr>
          <w:ilvl w:val="0"/>
          <w:numId w:val="7"/>
        </w:numPr>
        <w:ind w:left="1418" w:hanging="283"/>
        <w:jc w:val="both"/>
        <w:rPr>
          <w:b/>
          <w:bCs/>
        </w:rPr>
      </w:pPr>
      <w:r>
        <w:t xml:space="preserve">Tendrá habilitado el botón de guardar cambios </w:t>
      </w:r>
      <w:r>
        <w:rPr>
          <w:noProof/>
        </w:rPr>
        <w:drawing>
          <wp:inline distT="0" distB="0" distL="0" distR="0" wp14:anchorId="107D2B81" wp14:editId="2CFAB68D">
            <wp:extent cx="891540" cy="289560"/>
            <wp:effectExtent l="0" t="0" r="3810" b="0"/>
            <wp:docPr id="559" name="Imagen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1540" cy="289560"/>
                    </a:xfrm>
                    <a:prstGeom prst="rect">
                      <a:avLst/>
                    </a:prstGeom>
                    <a:noFill/>
                    <a:ln>
                      <a:noFill/>
                    </a:ln>
                  </pic:spPr>
                </pic:pic>
              </a:graphicData>
            </a:graphic>
          </wp:inline>
        </w:drawing>
      </w:r>
      <w:r>
        <w:t>.</w:t>
      </w:r>
    </w:p>
    <w:p w14:paraId="337753A4" w14:textId="77777777" w:rsidR="00C53E01" w:rsidRDefault="00C53E01" w:rsidP="00C53E01">
      <w:pPr>
        <w:ind w:left="709"/>
        <w:jc w:val="both"/>
        <w:rPr>
          <w:b/>
          <w:bCs/>
        </w:rPr>
      </w:pPr>
    </w:p>
    <w:p w14:paraId="0F76CA65" w14:textId="77777777" w:rsidR="00A325A4" w:rsidRDefault="00A325A4" w:rsidP="00A325A4">
      <w:pPr>
        <w:pStyle w:val="Prrafodelista"/>
        <w:tabs>
          <w:tab w:val="left" w:pos="10206"/>
        </w:tabs>
        <w:ind w:left="1418"/>
        <w:jc w:val="both"/>
      </w:pPr>
    </w:p>
    <w:p w14:paraId="05C8BA1B" w14:textId="77777777" w:rsidR="00EE5D0D" w:rsidRPr="004A5689" w:rsidRDefault="00EE5D0D" w:rsidP="00EE5D0D">
      <w:pPr>
        <w:pStyle w:val="FlujodePantalla"/>
        <w:ind w:left="708"/>
      </w:pPr>
      <w:r>
        <w:t xml:space="preserve">Reglas de la Pantalla </w:t>
      </w:r>
    </w:p>
    <w:p w14:paraId="08536469" w14:textId="77777777" w:rsidR="0012266D" w:rsidRDefault="0012266D" w:rsidP="0012266D">
      <w:pPr>
        <w:pStyle w:val="Prrafodelista"/>
        <w:ind w:left="1418"/>
        <w:jc w:val="both"/>
      </w:pPr>
    </w:p>
    <w:p w14:paraId="31051EEC" w14:textId="1DDE25E0" w:rsidR="0012266D" w:rsidRPr="00571C55" w:rsidRDefault="00C53E01" w:rsidP="00571C55">
      <w:pPr>
        <w:pStyle w:val="Prrafodelista"/>
        <w:numPr>
          <w:ilvl w:val="0"/>
          <w:numId w:val="7"/>
        </w:numPr>
        <w:ind w:left="1418" w:hanging="283"/>
        <w:jc w:val="both"/>
      </w:pPr>
      <w:r w:rsidRPr="00571C55">
        <w:t xml:space="preserve">Cuando se cambia el estado de un pedido se </w:t>
      </w:r>
      <w:r w:rsidR="00571C55" w:rsidRPr="00571C55">
        <w:t>habilitará</w:t>
      </w:r>
      <w:r w:rsidRPr="00571C55">
        <w:t xml:space="preserve"> el campo obs. Para poder registrar </w:t>
      </w:r>
      <w:r w:rsidR="00571C55" w:rsidRPr="00571C55">
        <w:t xml:space="preserve">algún comentario </w:t>
      </w:r>
      <w:r w:rsidR="00571C55">
        <w:t xml:space="preserve">si es </w:t>
      </w:r>
      <w:r w:rsidR="00571C55" w:rsidRPr="00571C55">
        <w:t>necesario.</w:t>
      </w:r>
    </w:p>
    <w:p w14:paraId="6C5C94FF" w14:textId="0B02A75B" w:rsidR="00BF777C" w:rsidRPr="00571C55" w:rsidRDefault="00571C55" w:rsidP="000177BC">
      <w:pPr>
        <w:pStyle w:val="Prrafodelista"/>
        <w:numPr>
          <w:ilvl w:val="0"/>
          <w:numId w:val="7"/>
        </w:numPr>
        <w:ind w:left="1418" w:hanging="283"/>
        <w:jc w:val="both"/>
      </w:pPr>
      <w:r w:rsidRPr="00571C55">
        <w:t xml:space="preserve">Si no hay cambio de estado no se ingresara un registro en la tabla </w:t>
      </w:r>
      <w:r w:rsidRPr="00BF777C">
        <w:rPr>
          <w:b/>
          <w:bCs/>
        </w:rPr>
        <w:t>Ventas.PedidoBitacora</w:t>
      </w:r>
    </w:p>
    <w:p w14:paraId="053F0F79" w14:textId="5940B38A" w:rsidR="00571C55" w:rsidRDefault="00571C55" w:rsidP="00571C55">
      <w:pPr>
        <w:pStyle w:val="Prrafodelista"/>
        <w:numPr>
          <w:ilvl w:val="0"/>
          <w:numId w:val="7"/>
        </w:numPr>
        <w:ind w:left="1418" w:hanging="283"/>
        <w:jc w:val="both"/>
      </w:pPr>
      <w:r>
        <w:t xml:space="preserve">Cuando el check “Delivery” este marcado entonces el campo dirección es obligatorio </w:t>
      </w:r>
      <w:r w:rsidR="00DD4599">
        <w:t xml:space="preserve">por tanto se </w:t>
      </w:r>
      <w:r w:rsidR="00364C04">
        <w:t>mostrará</w:t>
      </w:r>
      <w:r>
        <w:t xml:space="preserve"> un mensaje de error de “Datos Incompletos” y los bordes del </w:t>
      </w:r>
      <w:r w:rsidR="00550102">
        <w:t>campo</w:t>
      </w:r>
      <w:r>
        <w:t xml:space="preserve"> estarán de color </w:t>
      </w:r>
      <w:r w:rsidR="00550102">
        <w:t>rojo</w:t>
      </w:r>
      <w:r w:rsidR="00DD4599">
        <w:t xml:space="preserve"> si es que dicho campo se encuentra vacío</w:t>
      </w:r>
      <w:r w:rsidR="00364C04">
        <w:t xml:space="preserve"> como se muestra en el formulario </w:t>
      </w:r>
      <w:r w:rsidR="00364C04" w:rsidRPr="003B793C">
        <w:rPr>
          <w:b/>
          <w:bCs/>
          <w:lang w:eastAsia="es-PE"/>
        </w:rPr>
        <w:t>Detail admin - Error</w:t>
      </w:r>
      <w:r w:rsidR="00364C04">
        <w:t xml:space="preserve">. Cuando el check “Delivery” no se encuentre marcado, entonces el campo </w:t>
      </w:r>
      <w:r w:rsidR="00364C04" w:rsidRPr="00364C04">
        <w:rPr>
          <w:b/>
          <w:bCs/>
        </w:rPr>
        <w:t>direction</w:t>
      </w:r>
      <w:r w:rsidR="00364C04">
        <w:t xml:space="preserve"> se deshabilitará</w:t>
      </w:r>
      <w:r w:rsidR="00E90470">
        <w:t xml:space="preserve"> (</w:t>
      </w:r>
      <w:r w:rsidR="00364C04">
        <w:t>estará vacío</w:t>
      </w:r>
      <w:r w:rsidR="00E90470">
        <w:t>) y no se validará este campo</w:t>
      </w:r>
      <w:r w:rsidR="00364C04">
        <w:t>.</w:t>
      </w:r>
    </w:p>
    <w:p w14:paraId="15BC170C" w14:textId="61546B99" w:rsidR="00571C55" w:rsidRDefault="00550102" w:rsidP="00571C55">
      <w:pPr>
        <w:pStyle w:val="Prrafodelista"/>
        <w:numPr>
          <w:ilvl w:val="0"/>
          <w:numId w:val="7"/>
        </w:numPr>
        <w:ind w:left="1418" w:hanging="283"/>
        <w:jc w:val="both"/>
      </w:pPr>
      <w:r>
        <w:t xml:space="preserve">Cuando un producto </w:t>
      </w:r>
      <w:r w:rsidR="00DD4599">
        <w:t>está</w:t>
      </w:r>
      <w:r>
        <w:t xml:space="preserve"> en estado “entregado (verde)” no se podrá modificar ningún dato del pedido.</w:t>
      </w:r>
    </w:p>
    <w:p w14:paraId="077103E7" w14:textId="2234AA79" w:rsidR="00550102" w:rsidRDefault="00364C04" w:rsidP="00571C55">
      <w:pPr>
        <w:pStyle w:val="Prrafodelista"/>
        <w:numPr>
          <w:ilvl w:val="0"/>
          <w:numId w:val="7"/>
        </w:numPr>
        <w:ind w:left="1418" w:hanging="283"/>
        <w:jc w:val="both"/>
      </w:pPr>
      <w:r>
        <w:t>Cuando se realice un cambio de estado se habilitará el campo “Obs” donde su llenado es de forma opcional.</w:t>
      </w:r>
    </w:p>
    <w:p w14:paraId="597CA8AA" w14:textId="261DD17B" w:rsidR="00E90470" w:rsidRDefault="00E90470" w:rsidP="00571C55">
      <w:pPr>
        <w:pStyle w:val="Prrafodelista"/>
        <w:numPr>
          <w:ilvl w:val="0"/>
          <w:numId w:val="7"/>
        </w:numPr>
        <w:ind w:left="1418" w:hanging="283"/>
        <w:jc w:val="both"/>
      </w:pPr>
      <w:r>
        <w:t xml:space="preserve">Cuando se marque el campo de “cancel” entonces todos los demás campos se deshabilitara (mantendrán los </w:t>
      </w:r>
      <w:r w:rsidR="00611877">
        <w:t>valores del último update</w:t>
      </w:r>
      <w:r>
        <w:t xml:space="preserve">) y se habilitara el campo “Obs” con llenado opcional </w:t>
      </w:r>
    </w:p>
    <w:p w14:paraId="55CDABA6" w14:textId="1183B427" w:rsidR="003A02C6" w:rsidRDefault="003A02C6" w:rsidP="00571C55">
      <w:pPr>
        <w:pStyle w:val="Prrafodelista"/>
        <w:numPr>
          <w:ilvl w:val="0"/>
          <w:numId w:val="7"/>
        </w:numPr>
        <w:ind w:left="1418" w:hanging="283"/>
        <w:jc w:val="both"/>
      </w:pPr>
      <w:r>
        <w:t xml:space="preserve">Las validaciones se </w:t>
      </w:r>
      <w:r w:rsidR="003B793C">
        <w:t>ejecutarán</w:t>
      </w:r>
      <w:r>
        <w:t xml:space="preserve"> en al momento de presionar el botón “</w:t>
      </w:r>
      <w:r w:rsidRPr="003B793C">
        <w:rPr>
          <w:b/>
          <w:bCs/>
        </w:rPr>
        <w:t>save</w:t>
      </w:r>
      <w:r>
        <w:t>”.</w:t>
      </w:r>
    </w:p>
    <w:p w14:paraId="7DAD2A99" w14:textId="5DE04E69" w:rsidR="003A02C6" w:rsidRDefault="003A02C6" w:rsidP="003A02C6">
      <w:pPr>
        <w:pStyle w:val="Prrafodelista"/>
        <w:numPr>
          <w:ilvl w:val="0"/>
          <w:numId w:val="7"/>
        </w:numPr>
        <w:ind w:left="1418" w:hanging="283"/>
        <w:jc w:val="both"/>
      </w:pPr>
      <w:r>
        <w:t>Se debe validar por backEnd que los usuarios de lectura no puedan modificar un registro.</w:t>
      </w:r>
    </w:p>
    <w:p w14:paraId="184A83C0" w14:textId="06AE7F89" w:rsidR="003A02C6" w:rsidRDefault="003B793C" w:rsidP="00A16F8C">
      <w:pPr>
        <w:pStyle w:val="Prrafodelista"/>
        <w:numPr>
          <w:ilvl w:val="0"/>
          <w:numId w:val="7"/>
        </w:numPr>
        <w:ind w:left="1418" w:hanging="283"/>
        <w:jc w:val="both"/>
      </w:pPr>
      <w:r>
        <w:lastRenderedPageBreak/>
        <w:t xml:space="preserve">Cuando el guardado se realiza de forma correcta se </w:t>
      </w:r>
      <w:r w:rsidR="00EF3DC1">
        <w:t>mostrará</w:t>
      </w:r>
      <w:r>
        <w:t xml:space="preserve"> </w:t>
      </w:r>
      <w:r w:rsidR="00DD4599">
        <w:t>un mensaje</w:t>
      </w:r>
      <w:r>
        <w:t xml:space="preserve"> como en el formulario </w:t>
      </w:r>
      <w:r w:rsidRPr="00E05765">
        <w:rPr>
          <w:b/>
          <w:bCs/>
          <w:lang w:eastAsia="es-PE"/>
        </w:rPr>
        <w:t xml:space="preserve">Detail admin – </w:t>
      </w:r>
      <w:proofErr w:type="spellStart"/>
      <w:r w:rsidRPr="00E05765">
        <w:rPr>
          <w:b/>
          <w:bCs/>
          <w:lang w:eastAsia="es-PE"/>
        </w:rPr>
        <w:t>Succe</w:t>
      </w:r>
      <w:r w:rsidR="00E311A9">
        <w:rPr>
          <w:b/>
          <w:bCs/>
          <w:lang w:eastAsia="es-PE"/>
        </w:rPr>
        <w:t>s</w:t>
      </w:r>
      <w:r w:rsidRPr="00E05765">
        <w:rPr>
          <w:b/>
          <w:bCs/>
          <w:lang w:eastAsia="es-PE"/>
        </w:rPr>
        <w:t>s</w:t>
      </w:r>
      <w:proofErr w:type="spellEnd"/>
      <w:r w:rsidRPr="00E05765">
        <w:rPr>
          <w:b/>
          <w:bCs/>
          <w:lang w:eastAsia="es-PE"/>
        </w:rPr>
        <w:t xml:space="preserve"> </w:t>
      </w:r>
      <w:r>
        <w:rPr>
          <w:lang w:eastAsia="es-PE"/>
        </w:rPr>
        <w:t xml:space="preserve">y se </w:t>
      </w:r>
      <w:r w:rsidR="00364C04">
        <w:rPr>
          <w:lang w:eastAsia="es-PE"/>
        </w:rPr>
        <w:t>recargará</w:t>
      </w:r>
      <w:r w:rsidR="00570791">
        <w:rPr>
          <w:lang w:eastAsia="es-PE"/>
        </w:rPr>
        <w:t xml:space="preserve"> la lista de </w:t>
      </w:r>
      <w:r w:rsidR="00C478D3">
        <w:rPr>
          <w:lang w:eastAsia="es-PE"/>
        </w:rPr>
        <w:t>órdenes</w:t>
      </w:r>
      <w:r w:rsidR="00570791">
        <w:rPr>
          <w:lang w:eastAsia="es-PE"/>
        </w:rPr>
        <w:t>.</w:t>
      </w:r>
    </w:p>
    <w:p w14:paraId="4F57D69F" w14:textId="1A201EBF" w:rsidR="00C478D3" w:rsidRPr="00571C55" w:rsidRDefault="00C478D3" w:rsidP="00A16F8C">
      <w:pPr>
        <w:pStyle w:val="Prrafodelista"/>
        <w:numPr>
          <w:ilvl w:val="0"/>
          <w:numId w:val="7"/>
        </w:numPr>
        <w:ind w:left="1418" w:hanging="283"/>
        <w:jc w:val="both"/>
      </w:pPr>
      <w:r>
        <w:rPr>
          <w:lang w:eastAsia="es-PE"/>
        </w:rPr>
        <w:t>Los colores de los estados deben obtenerse de la base de datos.</w:t>
      </w:r>
    </w:p>
    <w:p w14:paraId="2C801C9A" w14:textId="7486029C" w:rsidR="0012266D" w:rsidRDefault="0012266D" w:rsidP="0012266D">
      <w:pPr>
        <w:pStyle w:val="Prrafodelista"/>
        <w:ind w:left="2433"/>
        <w:jc w:val="both"/>
      </w:pPr>
    </w:p>
    <w:p w14:paraId="541F0AC4" w14:textId="45ECD0DA" w:rsidR="00DD4599" w:rsidRDefault="00DD4599" w:rsidP="0012266D">
      <w:pPr>
        <w:pStyle w:val="Prrafodelista"/>
        <w:ind w:left="2433"/>
        <w:jc w:val="both"/>
      </w:pPr>
    </w:p>
    <w:p w14:paraId="29151842" w14:textId="29506662" w:rsidR="00DD4599" w:rsidRDefault="00DD4599" w:rsidP="0012266D">
      <w:pPr>
        <w:pStyle w:val="Prrafodelista"/>
        <w:ind w:left="2433"/>
        <w:jc w:val="both"/>
      </w:pPr>
    </w:p>
    <w:p w14:paraId="0C747F3E" w14:textId="77777777" w:rsidR="00DD4599" w:rsidRDefault="00DD4599" w:rsidP="0012266D">
      <w:pPr>
        <w:pStyle w:val="Prrafodelista"/>
        <w:ind w:left="2433"/>
        <w:jc w:val="both"/>
      </w:pPr>
    </w:p>
    <w:p w14:paraId="04E7E713" w14:textId="77777777" w:rsidR="00EE5D0D" w:rsidRPr="00BB0E6B" w:rsidRDefault="00EE5D0D" w:rsidP="00EE5D0D">
      <w:pPr>
        <w:pStyle w:val="FlujodePantalla"/>
        <w:ind w:left="708"/>
      </w:pPr>
      <w:r>
        <w:t xml:space="preserve">Catálogos de la Pantalla </w:t>
      </w:r>
    </w:p>
    <w:p w14:paraId="24908704" w14:textId="77777777" w:rsidR="0012266D" w:rsidRDefault="0012266D" w:rsidP="0012266D">
      <w:pPr>
        <w:pStyle w:val="Prrafodelista"/>
        <w:ind w:left="1418"/>
        <w:jc w:val="both"/>
      </w:pPr>
    </w:p>
    <w:p w14:paraId="57987AEB" w14:textId="5620706A" w:rsidR="0012266D" w:rsidRDefault="0012266D" w:rsidP="0012266D">
      <w:pPr>
        <w:ind w:left="709"/>
        <w:jc w:val="both"/>
      </w:pPr>
      <w:r>
        <w:t xml:space="preserve">Sección </w:t>
      </w:r>
      <w:r w:rsidR="00570791">
        <w:rPr>
          <w:b/>
          <w:bCs/>
        </w:rPr>
        <w:t>Detail</w:t>
      </w:r>
      <w:r w:rsidRPr="0069544E">
        <w:rPr>
          <w:b/>
          <w:bCs/>
        </w:rPr>
        <w:t>:</w:t>
      </w:r>
    </w:p>
    <w:p w14:paraId="0FB07ABE" w14:textId="7B939D6F" w:rsidR="0012266D" w:rsidRDefault="0012266D" w:rsidP="00BC63B0">
      <w:pPr>
        <w:pStyle w:val="Prrafodelista"/>
        <w:numPr>
          <w:ilvl w:val="0"/>
          <w:numId w:val="7"/>
        </w:numPr>
        <w:ind w:left="1418" w:hanging="284"/>
        <w:jc w:val="both"/>
      </w:pPr>
      <w:r>
        <w:t xml:space="preserve">Nombre del Campo = </w:t>
      </w:r>
      <w:r w:rsidR="00570791">
        <w:rPr>
          <w:b/>
          <w:bCs/>
        </w:rPr>
        <w:t>Status</w:t>
      </w:r>
    </w:p>
    <w:tbl>
      <w:tblPr>
        <w:tblW w:w="4818"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09"/>
        <w:gridCol w:w="2409"/>
      </w:tblGrid>
      <w:tr w:rsidR="00570791" w:rsidRPr="00B86AF1" w14:paraId="363931F1" w14:textId="09A1AC27" w:rsidTr="00570791">
        <w:trPr>
          <w:trHeight w:val="300"/>
          <w:tblHeader/>
        </w:trPr>
        <w:tc>
          <w:tcPr>
            <w:tcW w:w="2409" w:type="dxa"/>
            <w:shd w:val="clear" w:color="auto" w:fill="1F3864" w:themeFill="accent1" w:themeFillShade="80"/>
            <w:noWrap/>
            <w:vAlign w:val="center"/>
            <w:hideMark/>
          </w:tcPr>
          <w:p w14:paraId="006177AF" w14:textId="4E9075E4" w:rsidR="00570791" w:rsidRPr="00B86AF1" w:rsidRDefault="00570791" w:rsidP="003F770C">
            <w:pPr>
              <w:spacing w:after="0" w:line="240" w:lineRule="auto"/>
              <w:jc w:val="center"/>
              <w:rPr>
                <w:rFonts w:eastAsia="Times New Roman"/>
                <w:b/>
                <w:bCs/>
                <w:color w:val="FFFFFF" w:themeColor="background1"/>
                <w:lang w:eastAsia="es-PE"/>
              </w:rPr>
            </w:pPr>
            <w:r>
              <w:rPr>
                <w:rFonts w:eastAsia="Times New Roman"/>
                <w:b/>
                <w:bCs/>
                <w:color w:val="FFFFFF" w:themeColor="background1"/>
                <w:lang w:eastAsia="es-PE"/>
              </w:rPr>
              <w:t>Status</w:t>
            </w:r>
          </w:p>
        </w:tc>
        <w:tc>
          <w:tcPr>
            <w:tcW w:w="2409" w:type="dxa"/>
            <w:shd w:val="clear" w:color="auto" w:fill="1F3864" w:themeFill="accent1" w:themeFillShade="80"/>
          </w:tcPr>
          <w:p w14:paraId="1A5610A3" w14:textId="359DA172" w:rsidR="00570791" w:rsidRDefault="00570791" w:rsidP="003F770C">
            <w:pPr>
              <w:spacing w:after="0" w:line="240" w:lineRule="auto"/>
              <w:jc w:val="center"/>
              <w:rPr>
                <w:rFonts w:eastAsia="Times New Roman"/>
                <w:b/>
                <w:bCs/>
                <w:color w:val="FFFFFF" w:themeColor="background1"/>
                <w:lang w:eastAsia="es-PE"/>
              </w:rPr>
            </w:pPr>
            <w:r>
              <w:rPr>
                <w:rFonts w:eastAsia="Times New Roman"/>
                <w:b/>
                <w:bCs/>
                <w:color w:val="FFFFFF" w:themeColor="background1"/>
                <w:lang w:eastAsia="es-PE"/>
              </w:rPr>
              <w:t>Color</w:t>
            </w:r>
          </w:p>
        </w:tc>
      </w:tr>
      <w:tr w:rsidR="00570791" w:rsidRPr="00B86AF1" w14:paraId="1A48400A" w14:textId="72C90717" w:rsidTr="00570791">
        <w:trPr>
          <w:trHeight w:val="225"/>
        </w:trPr>
        <w:tc>
          <w:tcPr>
            <w:tcW w:w="2409" w:type="dxa"/>
            <w:shd w:val="clear" w:color="auto" w:fill="auto"/>
            <w:noWrap/>
            <w:hideMark/>
          </w:tcPr>
          <w:p w14:paraId="4B3DBB53" w14:textId="309E703D" w:rsidR="00570791" w:rsidRPr="00B86AF1" w:rsidRDefault="00570791" w:rsidP="003F770C">
            <w:pPr>
              <w:spacing w:after="0" w:line="240" w:lineRule="auto"/>
              <w:jc w:val="center"/>
              <w:rPr>
                <w:rFonts w:eastAsia="Times New Roman"/>
                <w:color w:val="000000"/>
                <w:lang w:eastAsia="es-PE"/>
              </w:rPr>
            </w:pPr>
            <w:r>
              <w:rPr>
                <w:lang w:eastAsia="es-PE"/>
              </w:rPr>
              <w:t>Pending</w:t>
            </w:r>
          </w:p>
        </w:tc>
        <w:tc>
          <w:tcPr>
            <w:tcW w:w="2409" w:type="dxa"/>
          </w:tcPr>
          <w:p w14:paraId="2522014E" w14:textId="726CA7D1" w:rsidR="00570791" w:rsidRDefault="00570791" w:rsidP="003F770C">
            <w:pPr>
              <w:spacing w:after="0" w:line="240" w:lineRule="auto"/>
              <w:jc w:val="center"/>
              <w:rPr>
                <w:lang w:eastAsia="es-PE"/>
              </w:rPr>
            </w:pPr>
            <w:r>
              <w:rPr>
                <w:lang w:eastAsia="es-PE"/>
              </w:rPr>
              <w:t>Rojo</w:t>
            </w:r>
          </w:p>
        </w:tc>
      </w:tr>
      <w:tr w:rsidR="00570791" w:rsidRPr="00B86AF1" w14:paraId="43F9B407" w14:textId="2498E23B" w:rsidTr="00570791">
        <w:trPr>
          <w:trHeight w:val="225"/>
        </w:trPr>
        <w:tc>
          <w:tcPr>
            <w:tcW w:w="2409" w:type="dxa"/>
            <w:shd w:val="clear" w:color="auto" w:fill="auto"/>
            <w:noWrap/>
          </w:tcPr>
          <w:p w14:paraId="60CD6DC9" w14:textId="14A99636" w:rsidR="00570791" w:rsidRDefault="00570791" w:rsidP="003F770C">
            <w:pPr>
              <w:spacing w:after="0" w:line="240" w:lineRule="auto"/>
              <w:jc w:val="center"/>
              <w:rPr>
                <w:lang w:eastAsia="es-PE"/>
              </w:rPr>
            </w:pPr>
            <w:r>
              <w:rPr>
                <w:lang w:eastAsia="es-PE"/>
              </w:rPr>
              <w:t>Process</w:t>
            </w:r>
          </w:p>
        </w:tc>
        <w:tc>
          <w:tcPr>
            <w:tcW w:w="2409" w:type="dxa"/>
          </w:tcPr>
          <w:p w14:paraId="182BC38F" w14:textId="056C0B8E" w:rsidR="00570791" w:rsidRDefault="00570791" w:rsidP="003F770C">
            <w:pPr>
              <w:spacing w:after="0" w:line="240" w:lineRule="auto"/>
              <w:jc w:val="center"/>
              <w:rPr>
                <w:lang w:eastAsia="es-PE"/>
              </w:rPr>
            </w:pPr>
            <w:r>
              <w:rPr>
                <w:lang w:eastAsia="es-PE"/>
              </w:rPr>
              <w:t>Ambar</w:t>
            </w:r>
          </w:p>
        </w:tc>
      </w:tr>
      <w:tr w:rsidR="00570791" w:rsidRPr="00B86AF1" w14:paraId="379623E0" w14:textId="77777777" w:rsidTr="00570791">
        <w:trPr>
          <w:trHeight w:val="344"/>
        </w:trPr>
        <w:tc>
          <w:tcPr>
            <w:tcW w:w="2409" w:type="dxa"/>
            <w:shd w:val="clear" w:color="auto" w:fill="auto"/>
            <w:noWrap/>
          </w:tcPr>
          <w:p w14:paraId="5EB3C872" w14:textId="423873CF" w:rsidR="00570791" w:rsidRDefault="00570791" w:rsidP="003F770C">
            <w:pPr>
              <w:spacing w:after="0" w:line="240" w:lineRule="auto"/>
              <w:jc w:val="center"/>
              <w:rPr>
                <w:lang w:eastAsia="es-PE"/>
              </w:rPr>
            </w:pPr>
            <w:r>
              <w:rPr>
                <w:lang w:eastAsia="es-PE"/>
              </w:rPr>
              <w:t>Delivered</w:t>
            </w:r>
          </w:p>
        </w:tc>
        <w:tc>
          <w:tcPr>
            <w:tcW w:w="2409" w:type="dxa"/>
          </w:tcPr>
          <w:p w14:paraId="321DAD82" w14:textId="79B6C09F" w:rsidR="00570791" w:rsidRDefault="00570791" w:rsidP="003F770C">
            <w:pPr>
              <w:spacing w:after="0" w:line="240" w:lineRule="auto"/>
              <w:jc w:val="center"/>
              <w:rPr>
                <w:lang w:eastAsia="es-PE"/>
              </w:rPr>
            </w:pPr>
            <w:r>
              <w:rPr>
                <w:lang w:eastAsia="es-PE"/>
              </w:rPr>
              <w:t>verde</w:t>
            </w:r>
          </w:p>
        </w:tc>
      </w:tr>
      <w:bookmarkEnd w:id="17"/>
      <w:bookmarkEnd w:id="18"/>
    </w:tbl>
    <w:p w14:paraId="6E669790" w14:textId="3705D25D" w:rsidR="000C56B1" w:rsidRDefault="000C56B1" w:rsidP="00E05765">
      <w:pPr>
        <w:pStyle w:val="SubRequerimientoFuncional"/>
        <w:numPr>
          <w:ilvl w:val="0"/>
          <w:numId w:val="0"/>
        </w:numPr>
        <w:tabs>
          <w:tab w:val="left" w:pos="2610"/>
        </w:tabs>
        <w:jc w:val="both"/>
      </w:pPr>
    </w:p>
    <w:p w14:paraId="191E4C26" w14:textId="77777777" w:rsidR="004E2248" w:rsidRDefault="004E2248" w:rsidP="004E2248">
      <w:pPr>
        <w:jc w:val="both"/>
      </w:pPr>
    </w:p>
    <w:p w14:paraId="3A5C0314" w14:textId="77777777" w:rsidR="004E2248" w:rsidRPr="006E4F17" w:rsidRDefault="004E2248" w:rsidP="004E2248">
      <w:pPr>
        <w:jc w:val="both"/>
      </w:pPr>
    </w:p>
    <w:p w14:paraId="76EEF5B9" w14:textId="0263DFE7" w:rsidR="004E2248" w:rsidRDefault="004E2248" w:rsidP="004E2248">
      <w:pPr>
        <w:pStyle w:val="SubRequerimientoFuncional"/>
        <w:tabs>
          <w:tab w:val="left" w:pos="2610"/>
        </w:tabs>
        <w:ind w:left="1710" w:hanging="1260"/>
        <w:jc w:val="both"/>
      </w:pPr>
      <w:r>
        <w:t>Reporte de pedidos</w:t>
      </w:r>
    </w:p>
    <w:p w14:paraId="4855A3C8" w14:textId="77777777" w:rsidR="004E2248" w:rsidRDefault="004E2248" w:rsidP="004E2248">
      <w:pPr>
        <w:pStyle w:val="SubRequerimientoFuncional"/>
        <w:numPr>
          <w:ilvl w:val="0"/>
          <w:numId w:val="0"/>
        </w:numPr>
        <w:tabs>
          <w:tab w:val="left" w:pos="2610"/>
        </w:tabs>
        <w:ind w:left="1710"/>
        <w:jc w:val="both"/>
        <w:outlineLvl w:val="9"/>
      </w:pPr>
    </w:p>
    <w:p w14:paraId="187906F3" w14:textId="77777777" w:rsidR="004E2248" w:rsidRDefault="004E2248" w:rsidP="004E2248">
      <w:pPr>
        <w:pStyle w:val="FlujodePantalla"/>
        <w:ind w:left="708"/>
      </w:pPr>
      <w:r>
        <w:t>Descripción</w:t>
      </w:r>
    </w:p>
    <w:p w14:paraId="760C6334" w14:textId="77777777" w:rsidR="004E2248" w:rsidRDefault="004E2248" w:rsidP="004E2248">
      <w:pPr>
        <w:pStyle w:val="Prrafodelista"/>
        <w:ind w:left="1202"/>
        <w:jc w:val="both"/>
      </w:pPr>
    </w:p>
    <w:p w14:paraId="5446B44E" w14:textId="6B41CD31" w:rsidR="004E2248" w:rsidRDefault="004E2248" w:rsidP="004E2248">
      <w:pPr>
        <w:pStyle w:val="Prrafodelista"/>
        <w:numPr>
          <w:ilvl w:val="0"/>
          <w:numId w:val="8"/>
        </w:numPr>
        <w:jc w:val="both"/>
      </w:pPr>
      <w:r>
        <w:t>Exportación en Excel de los pedidos.</w:t>
      </w:r>
    </w:p>
    <w:p w14:paraId="377FFC43" w14:textId="77777777" w:rsidR="004E2248" w:rsidRDefault="004E2248" w:rsidP="004E2248">
      <w:pPr>
        <w:pStyle w:val="Prrafodelista"/>
        <w:ind w:left="1202"/>
        <w:jc w:val="both"/>
      </w:pPr>
    </w:p>
    <w:p w14:paraId="43FD6DB5" w14:textId="77777777" w:rsidR="004E2248" w:rsidRPr="004A5689" w:rsidRDefault="004E2248" w:rsidP="004E2248">
      <w:pPr>
        <w:pStyle w:val="FlujodePantalla"/>
        <w:ind w:left="708"/>
      </w:pPr>
      <w:r w:rsidRPr="004A5689">
        <w:t>Flujo de Pantalla</w:t>
      </w:r>
    </w:p>
    <w:p w14:paraId="6C668AA6" w14:textId="77777777" w:rsidR="004E2248" w:rsidRDefault="004E2248" w:rsidP="004E2248">
      <w:pPr>
        <w:pStyle w:val="Prrafodelista"/>
        <w:ind w:left="1260"/>
        <w:jc w:val="both"/>
      </w:pPr>
    </w:p>
    <w:p w14:paraId="34E1F09A" w14:textId="5669B4C1" w:rsidR="004E2248" w:rsidRDefault="004E2248" w:rsidP="004E2248">
      <w:pPr>
        <w:pStyle w:val="Prrafodelista"/>
        <w:numPr>
          <w:ilvl w:val="0"/>
          <w:numId w:val="43"/>
        </w:numPr>
        <w:ind w:left="1276"/>
        <w:jc w:val="both"/>
      </w:pPr>
      <w:r>
        <w:rPr>
          <w:lang w:eastAsia="es-PE"/>
        </w:rPr>
        <w:t>El usuario ingresa a la pantalla “Orders”.</w:t>
      </w:r>
    </w:p>
    <w:p w14:paraId="304835F1" w14:textId="3123F216" w:rsidR="004E2248" w:rsidRDefault="004E2248" w:rsidP="004E2248">
      <w:pPr>
        <w:jc w:val="both"/>
      </w:pPr>
    </w:p>
    <w:p w14:paraId="4B0AFA8D" w14:textId="7F3AD4C7" w:rsidR="004E2248" w:rsidRDefault="004E2248" w:rsidP="004E2248">
      <w:pPr>
        <w:jc w:val="both"/>
      </w:pPr>
    </w:p>
    <w:p w14:paraId="0F01C32B" w14:textId="77777777" w:rsidR="004E2248" w:rsidRDefault="004E2248" w:rsidP="004E2248">
      <w:pPr>
        <w:jc w:val="both"/>
      </w:pPr>
    </w:p>
    <w:p w14:paraId="5AD805CE" w14:textId="77777777" w:rsidR="004E2248" w:rsidRDefault="004E2248" w:rsidP="004E2248">
      <w:pPr>
        <w:pStyle w:val="Prrafodelista"/>
        <w:ind w:left="1260"/>
        <w:jc w:val="both"/>
      </w:pPr>
      <w:r>
        <w:t xml:space="preserve"> </w:t>
      </w:r>
    </w:p>
    <w:p w14:paraId="2C63A314" w14:textId="77777777" w:rsidR="004E2248" w:rsidRDefault="004E2248" w:rsidP="004E2248">
      <w:pPr>
        <w:pStyle w:val="Prrafodelista"/>
        <w:ind w:left="1440" w:hanging="180"/>
        <w:jc w:val="both"/>
      </w:pPr>
      <w:r>
        <w:rPr>
          <w:b/>
          <w:bCs/>
        </w:rPr>
        <w:t>Formulario</w:t>
      </w:r>
      <w:r w:rsidRPr="0053614D">
        <w:rPr>
          <w:b/>
          <w:bCs/>
        </w:rPr>
        <w:t>:</w:t>
      </w:r>
      <w:r>
        <w:t xml:space="preserve"> </w:t>
      </w:r>
      <w:r>
        <w:rPr>
          <w:lang w:eastAsia="es-PE"/>
        </w:rPr>
        <w:t>Orders</w:t>
      </w:r>
    </w:p>
    <w:p w14:paraId="0573F7AF" w14:textId="77777777" w:rsidR="004E2248" w:rsidRDefault="004E2248" w:rsidP="004E2248">
      <w:pPr>
        <w:ind w:left="1260"/>
      </w:pPr>
      <w:r>
        <w:rPr>
          <w:noProof/>
        </w:rPr>
        <w:lastRenderedPageBreak/>
        <w:drawing>
          <wp:inline distT="0" distB="0" distL="0" distR="0" wp14:anchorId="2880043B" wp14:editId="522F0EB8">
            <wp:extent cx="5730146" cy="3561628"/>
            <wp:effectExtent l="76200" t="76200" r="137795" b="134620"/>
            <wp:docPr id="564" name="Imagen 56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n 554" descr="Interfaz de usuario gráfica&#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2152" cy="3569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F197A4" w14:textId="77777777" w:rsidR="004E2248" w:rsidRDefault="004E2248" w:rsidP="004E2248">
      <w:pPr>
        <w:pStyle w:val="Prrafodelista"/>
        <w:ind w:left="1260"/>
        <w:jc w:val="both"/>
      </w:pPr>
    </w:p>
    <w:p w14:paraId="6E9E0F98" w14:textId="40BDA577" w:rsidR="004E2248" w:rsidRDefault="004E2248" w:rsidP="0065140C">
      <w:pPr>
        <w:pStyle w:val="Prrafodelista"/>
        <w:numPr>
          <w:ilvl w:val="0"/>
          <w:numId w:val="43"/>
        </w:numPr>
        <w:ind w:left="1260"/>
        <w:jc w:val="both"/>
      </w:pPr>
      <w:r>
        <w:rPr>
          <w:lang w:eastAsia="es-PE"/>
        </w:rPr>
        <w:t xml:space="preserve">Luego, el usuario selecciona una orden y da clic en el botón </w:t>
      </w:r>
      <w:r w:rsidRPr="004E2248">
        <w:rPr>
          <w:b/>
          <w:bCs/>
          <w:lang w:eastAsia="es-PE"/>
        </w:rPr>
        <w:t xml:space="preserve">Export </w:t>
      </w:r>
      <w:r>
        <w:rPr>
          <w:b/>
          <w:bCs/>
          <w:noProof/>
          <w:lang w:eastAsia="es-PE"/>
        </w:rPr>
        <w:drawing>
          <wp:inline distT="0" distB="0" distL="0" distR="0" wp14:anchorId="46B78329" wp14:editId="4E37762E">
            <wp:extent cx="723900" cy="266700"/>
            <wp:effectExtent l="0" t="0" r="0" b="0"/>
            <wp:docPr id="570" name="Imagen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3900" cy="266700"/>
                    </a:xfrm>
                    <a:prstGeom prst="rect">
                      <a:avLst/>
                    </a:prstGeom>
                    <a:noFill/>
                    <a:ln>
                      <a:noFill/>
                    </a:ln>
                  </pic:spPr>
                </pic:pic>
              </a:graphicData>
            </a:graphic>
          </wp:inline>
        </w:drawing>
      </w:r>
    </w:p>
    <w:p w14:paraId="40C93E51" w14:textId="77777777" w:rsidR="004E2248" w:rsidRDefault="004E2248" w:rsidP="004E2248">
      <w:pPr>
        <w:pStyle w:val="Prrafodelista"/>
        <w:ind w:left="1260"/>
        <w:jc w:val="both"/>
      </w:pPr>
    </w:p>
    <w:p w14:paraId="5CD989DB" w14:textId="77777777" w:rsidR="004E2248" w:rsidRDefault="004E2248" w:rsidP="004E2248">
      <w:pPr>
        <w:pStyle w:val="Prrafodelista"/>
        <w:ind w:left="1260"/>
        <w:jc w:val="both"/>
      </w:pPr>
    </w:p>
    <w:p w14:paraId="208A7425" w14:textId="77777777" w:rsidR="004E2248" w:rsidRDefault="004E2248" w:rsidP="004E2248">
      <w:pPr>
        <w:pStyle w:val="Prrafodelista"/>
        <w:ind w:left="1260"/>
        <w:jc w:val="both"/>
      </w:pPr>
    </w:p>
    <w:p w14:paraId="1AF0F527" w14:textId="66439584" w:rsidR="004E2248" w:rsidRDefault="004E2248" w:rsidP="004E2248">
      <w:pPr>
        <w:pStyle w:val="Prrafodelista"/>
        <w:ind w:left="1440" w:hanging="180"/>
        <w:jc w:val="both"/>
        <w:rPr>
          <w:lang w:eastAsia="es-PE"/>
        </w:rPr>
      </w:pPr>
    </w:p>
    <w:p w14:paraId="28F997BC" w14:textId="77777777" w:rsidR="004E2248" w:rsidRDefault="004E2248" w:rsidP="004E2248">
      <w:pPr>
        <w:pStyle w:val="FlujodePantalla"/>
        <w:ind w:left="708"/>
      </w:pPr>
    </w:p>
    <w:p w14:paraId="0A3ED47A" w14:textId="77777777" w:rsidR="004E2248" w:rsidRPr="004A5689" w:rsidRDefault="004E2248" w:rsidP="004E2248">
      <w:pPr>
        <w:pStyle w:val="FlujodePantalla"/>
        <w:ind w:left="708"/>
      </w:pPr>
      <w:r>
        <w:t>Descripción de Campos</w:t>
      </w:r>
    </w:p>
    <w:p w14:paraId="276A033F" w14:textId="77777777" w:rsidR="004E2248" w:rsidRDefault="004E2248" w:rsidP="004E2248"/>
    <w:tbl>
      <w:tblPr>
        <w:tblW w:w="963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1"/>
        <w:gridCol w:w="7938"/>
      </w:tblGrid>
      <w:tr w:rsidR="004E2248" w:rsidRPr="004F5D67" w14:paraId="67F103E9" w14:textId="77777777" w:rsidTr="003C1EED">
        <w:trPr>
          <w:trHeight w:val="180"/>
          <w:tblHeader/>
        </w:trPr>
        <w:tc>
          <w:tcPr>
            <w:tcW w:w="1701" w:type="dxa"/>
            <w:shd w:val="clear" w:color="auto" w:fill="2F5496" w:themeFill="accent1" w:themeFillShade="BF"/>
            <w:noWrap/>
            <w:vAlign w:val="center"/>
            <w:hideMark/>
          </w:tcPr>
          <w:p w14:paraId="290B40D5" w14:textId="77777777" w:rsidR="004E2248" w:rsidRPr="004F5D67" w:rsidRDefault="004E2248" w:rsidP="003C1EED">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Campos</w:t>
            </w:r>
          </w:p>
        </w:tc>
        <w:tc>
          <w:tcPr>
            <w:tcW w:w="7938" w:type="dxa"/>
            <w:shd w:val="clear" w:color="auto" w:fill="2F5496" w:themeFill="accent1" w:themeFillShade="BF"/>
            <w:noWrap/>
            <w:vAlign w:val="center"/>
            <w:hideMark/>
          </w:tcPr>
          <w:p w14:paraId="2FC30704" w14:textId="77777777" w:rsidR="004E2248" w:rsidRPr="004F5D67" w:rsidRDefault="004E2248" w:rsidP="003C1EED">
            <w:pPr>
              <w:spacing w:after="0" w:line="240" w:lineRule="auto"/>
              <w:jc w:val="center"/>
              <w:rPr>
                <w:rFonts w:eastAsia="Times New Roman"/>
                <w:b/>
                <w:bCs/>
                <w:color w:val="FFFFFF" w:themeColor="background1"/>
                <w:lang w:eastAsia="es-PE"/>
              </w:rPr>
            </w:pPr>
            <w:r w:rsidRPr="004F5D67">
              <w:rPr>
                <w:rFonts w:eastAsia="Times New Roman"/>
                <w:b/>
                <w:bCs/>
                <w:color w:val="FFFFFF" w:themeColor="background1"/>
                <w:lang w:eastAsia="es-PE"/>
              </w:rPr>
              <w:t>Descripción</w:t>
            </w:r>
          </w:p>
        </w:tc>
      </w:tr>
      <w:tr w:rsidR="004E2248" w:rsidRPr="004F5D67" w14:paraId="37B94A46" w14:textId="77777777" w:rsidTr="003C1EED">
        <w:trPr>
          <w:trHeight w:val="180"/>
        </w:trPr>
        <w:tc>
          <w:tcPr>
            <w:tcW w:w="1701" w:type="dxa"/>
            <w:shd w:val="clear" w:color="auto" w:fill="auto"/>
            <w:noWrap/>
            <w:hideMark/>
          </w:tcPr>
          <w:p w14:paraId="242FEB38" w14:textId="77777777" w:rsidR="004E2248" w:rsidRPr="004F5D67" w:rsidRDefault="004E2248" w:rsidP="003C1EED">
            <w:pPr>
              <w:spacing w:after="0" w:line="240" w:lineRule="auto"/>
              <w:jc w:val="both"/>
              <w:rPr>
                <w:rFonts w:eastAsia="Times New Roman"/>
                <w:lang w:eastAsia="es-PE"/>
              </w:rPr>
            </w:pPr>
            <w:r>
              <w:rPr>
                <w:lang w:eastAsia="es-PE"/>
              </w:rPr>
              <w:t>Client</w:t>
            </w:r>
          </w:p>
        </w:tc>
        <w:tc>
          <w:tcPr>
            <w:tcW w:w="7938" w:type="dxa"/>
            <w:shd w:val="clear" w:color="auto" w:fill="auto"/>
            <w:noWrap/>
            <w:vAlign w:val="center"/>
          </w:tcPr>
          <w:p w14:paraId="5D5F9A8F" w14:textId="77777777" w:rsidR="004E2248" w:rsidRPr="004F5D67" w:rsidRDefault="004E2248" w:rsidP="003C1EED">
            <w:pPr>
              <w:spacing w:after="0" w:line="240" w:lineRule="auto"/>
              <w:rPr>
                <w:rFonts w:eastAsia="Times New Roman"/>
                <w:lang w:eastAsia="es-PE"/>
              </w:rPr>
            </w:pPr>
            <w:r>
              <w:rPr>
                <w:lang w:eastAsia="es-PE"/>
              </w:rPr>
              <w:t>Nombre del cliente</w:t>
            </w:r>
          </w:p>
        </w:tc>
      </w:tr>
      <w:tr w:rsidR="004E2248" w:rsidRPr="004F5D67" w14:paraId="11041928" w14:textId="77777777" w:rsidTr="003C1EED">
        <w:trPr>
          <w:trHeight w:val="180"/>
        </w:trPr>
        <w:tc>
          <w:tcPr>
            <w:tcW w:w="1701" w:type="dxa"/>
            <w:shd w:val="clear" w:color="auto" w:fill="auto"/>
            <w:noWrap/>
          </w:tcPr>
          <w:p w14:paraId="5A632F9A" w14:textId="77777777" w:rsidR="004E2248" w:rsidRDefault="004E2248" w:rsidP="003C1EED">
            <w:pPr>
              <w:spacing w:after="0" w:line="240" w:lineRule="auto"/>
              <w:jc w:val="both"/>
              <w:rPr>
                <w:lang w:eastAsia="es-PE"/>
              </w:rPr>
            </w:pPr>
            <w:r>
              <w:rPr>
                <w:lang w:eastAsia="es-PE"/>
              </w:rPr>
              <w:t>Phone</w:t>
            </w:r>
          </w:p>
        </w:tc>
        <w:tc>
          <w:tcPr>
            <w:tcW w:w="7938" w:type="dxa"/>
            <w:shd w:val="clear" w:color="auto" w:fill="auto"/>
            <w:noWrap/>
            <w:vAlign w:val="center"/>
          </w:tcPr>
          <w:p w14:paraId="2A260E6C" w14:textId="77777777" w:rsidR="004E2248" w:rsidRDefault="004E2248" w:rsidP="003C1EED">
            <w:pPr>
              <w:spacing w:after="0" w:line="240" w:lineRule="auto"/>
              <w:rPr>
                <w:lang w:eastAsia="es-PE"/>
              </w:rPr>
            </w:pPr>
            <w:r>
              <w:rPr>
                <w:lang w:eastAsia="es-PE"/>
              </w:rPr>
              <w:t>Número del teléfono del cliente</w:t>
            </w:r>
          </w:p>
        </w:tc>
      </w:tr>
      <w:tr w:rsidR="004E2248" w:rsidRPr="004F5D67" w14:paraId="5FA4EEF3" w14:textId="77777777" w:rsidTr="003C1EED">
        <w:trPr>
          <w:trHeight w:val="180"/>
        </w:trPr>
        <w:tc>
          <w:tcPr>
            <w:tcW w:w="1701" w:type="dxa"/>
            <w:shd w:val="clear" w:color="auto" w:fill="auto"/>
            <w:noWrap/>
          </w:tcPr>
          <w:p w14:paraId="6545D7CA" w14:textId="77777777" w:rsidR="004E2248" w:rsidRDefault="004E2248" w:rsidP="003C1EED">
            <w:pPr>
              <w:spacing w:after="0" w:line="240" w:lineRule="auto"/>
              <w:jc w:val="both"/>
              <w:rPr>
                <w:lang w:eastAsia="es-PE"/>
              </w:rPr>
            </w:pPr>
            <w:r>
              <w:rPr>
                <w:lang w:eastAsia="es-PE"/>
              </w:rPr>
              <w:t>Order Date</w:t>
            </w:r>
          </w:p>
        </w:tc>
        <w:tc>
          <w:tcPr>
            <w:tcW w:w="7938" w:type="dxa"/>
            <w:shd w:val="clear" w:color="auto" w:fill="auto"/>
            <w:noWrap/>
            <w:vAlign w:val="center"/>
          </w:tcPr>
          <w:p w14:paraId="43744C6E" w14:textId="77777777" w:rsidR="004E2248" w:rsidRDefault="004E2248" w:rsidP="003C1EED">
            <w:pPr>
              <w:spacing w:after="0" w:line="240" w:lineRule="auto"/>
              <w:rPr>
                <w:lang w:eastAsia="es-PE"/>
              </w:rPr>
            </w:pPr>
            <w:r>
              <w:rPr>
                <w:lang w:eastAsia="es-PE"/>
              </w:rPr>
              <w:t>Fecha y hora para la entrega del pedido</w:t>
            </w:r>
          </w:p>
        </w:tc>
      </w:tr>
      <w:tr w:rsidR="004E2248" w:rsidRPr="004F5D67" w14:paraId="7BF134E5" w14:textId="77777777" w:rsidTr="003C1EED">
        <w:trPr>
          <w:trHeight w:val="180"/>
        </w:trPr>
        <w:tc>
          <w:tcPr>
            <w:tcW w:w="1701" w:type="dxa"/>
            <w:shd w:val="clear" w:color="auto" w:fill="auto"/>
            <w:noWrap/>
          </w:tcPr>
          <w:p w14:paraId="556FDC0F" w14:textId="77777777" w:rsidR="004E2248" w:rsidRDefault="004E2248" w:rsidP="003C1EED">
            <w:pPr>
              <w:spacing w:after="0" w:line="240" w:lineRule="auto"/>
              <w:jc w:val="both"/>
              <w:rPr>
                <w:lang w:eastAsia="es-PE"/>
              </w:rPr>
            </w:pPr>
            <w:r>
              <w:rPr>
                <w:lang w:eastAsia="es-PE"/>
              </w:rPr>
              <w:t>Direction</w:t>
            </w:r>
          </w:p>
        </w:tc>
        <w:tc>
          <w:tcPr>
            <w:tcW w:w="7938" w:type="dxa"/>
            <w:shd w:val="clear" w:color="auto" w:fill="auto"/>
            <w:noWrap/>
            <w:vAlign w:val="center"/>
          </w:tcPr>
          <w:p w14:paraId="3F5A07FC" w14:textId="77777777" w:rsidR="004E2248" w:rsidRDefault="004E2248" w:rsidP="003C1EED">
            <w:pPr>
              <w:spacing w:after="0" w:line="240" w:lineRule="auto"/>
              <w:rPr>
                <w:lang w:eastAsia="es-PE"/>
              </w:rPr>
            </w:pPr>
            <w:r>
              <w:rPr>
                <w:lang w:eastAsia="es-PE"/>
              </w:rPr>
              <w:t>Dirección de entrega del pedido</w:t>
            </w:r>
          </w:p>
        </w:tc>
      </w:tr>
      <w:tr w:rsidR="004E2248" w:rsidRPr="004F5D67" w14:paraId="3DD48F57" w14:textId="77777777" w:rsidTr="003C1EED">
        <w:trPr>
          <w:trHeight w:val="180"/>
        </w:trPr>
        <w:tc>
          <w:tcPr>
            <w:tcW w:w="1701" w:type="dxa"/>
            <w:shd w:val="clear" w:color="auto" w:fill="auto"/>
            <w:noWrap/>
          </w:tcPr>
          <w:p w14:paraId="6F873A09" w14:textId="77777777" w:rsidR="004E2248" w:rsidRDefault="004E2248" w:rsidP="003C1EED">
            <w:pPr>
              <w:spacing w:after="0" w:line="240" w:lineRule="auto"/>
              <w:jc w:val="both"/>
              <w:rPr>
                <w:lang w:eastAsia="es-PE"/>
              </w:rPr>
            </w:pPr>
            <w:r>
              <w:rPr>
                <w:lang w:eastAsia="es-PE"/>
              </w:rPr>
              <w:t>Product</w:t>
            </w:r>
          </w:p>
        </w:tc>
        <w:tc>
          <w:tcPr>
            <w:tcW w:w="7938" w:type="dxa"/>
            <w:shd w:val="clear" w:color="auto" w:fill="auto"/>
            <w:noWrap/>
            <w:vAlign w:val="center"/>
          </w:tcPr>
          <w:p w14:paraId="31CA6D6C" w14:textId="77777777" w:rsidR="004E2248" w:rsidRDefault="004E2248" w:rsidP="003C1EED">
            <w:pPr>
              <w:spacing w:after="0" w:line="240" w:lineRule="auto"/>
              <w:rPr>
                <w:lang w:eastAsia="es-PE"/>
              </w:rPr>
            </w:pPr>
            <w:r>
              <w:rPr>
                <w:lang w:eastAsia="es-PE"/>
              </w:rPr>
              <w:t>Descripción del producto</w:t>
            </w:r>
          </w:p>
        </w:tc>
      </w:tr>
      <w:tr w:rsidR="004E2248" w:rsidRPr="004F5D67" w14:paraId="6B15EB47" w14:textId="77777777" w:rsidTr="003C1EED">
        <w:trPr>
          <w:trHeight w:val="180"/>
        </w:trPr>
        <w:tc>
          <w:tcPr>
            <w:tcW w:w="1701" w:type="dxa"/>
            <w:shd w:val="clear" w:color="auto" w:fill="auto"/>
            <w:noWrap/>
          </w:tcPr>
          <w:p w14:paraId="1E8BE4E8" w14:textId="77777777" w:rsidR="004E2248" w:rsidRDefault="004E2248" w:rsidP="003C1EED">
            <w:pPr>
              <w:spacing w:after="0" w:line="240" w:lineRule="auto"/>
              <w:jc w:val="both"/>
              <w:rPr>
                <w:lang w:eastAsia="es-PE"/>
              </w:rPr>
            </w:pPr>
            <w:r>
              <w:rPr>
                <w:lang w:eastAsia="es-PE"/>
              </w:rPr>
              <w:t>Delivery</w:t>
            </w:r>
          </w:p>
        </w:tc>
        <w:tc>
          <w:tcPr>
            <w:tcW w:w="7938" w:type="dxa"/>
            <w:shd w:val="clear" w:color="auto" w:fill="auto"/>
            <w:noWrap/>
            <w:vAlign w:val="center"/>
          </w:tcPr>
          <w:p w14:paraId="77D96C1F" w14:textId="4F7536B0" w:rsidR="004E2248" w:rsidRDefault="004E2248" w:rsidP="003C1EED">
            <w:pPr>
              <w:spacing w:after="0" w:line="240" w:lineRule="auto"/>
              <w:rPr>
                <w:lang w:eastAsia="es-PE"/>
              </w:rPr>
            </w:pPr>
            <w:r>
              <w:rPr>
                <w:lang w:eastAsia="es-PE"/>
              </w:rPr>
              <w:t>Indicador si el pedido es Delivery</w:t>
            </w:r>
            <w:r w:rsidR="006C5408">
              <w:rPr>
                <w:lang w:eastAsia="es-PE"/>
              </w:rPr>
              <w:t xml:space="preserve"> (</w:t>
            </w:r>
            <w:r w:rsidR="00974AC7">
              <w:rPr>
                <w:lang w:eastAsia="es-PE"/>
              </w:rPr>
              <w:t>Yes</w:t>
            </w:r>
            <w:r w:rsidR="006C5408">
              <w:rPr>
                <w:lang w:eastAsia="es-PE"/>
              </w:rPr>
              <w:t xml:space="preserve"> o No)</w:t>
            </w:r>
            <w:r>
              <w:rPr>
                <w:lang w:eastAsia="es-PE"/>
              </w:rPr>
              <w:t>.</w:t>
            </w:r>
          </w:p>
        </w:tc>
      </w:tr>
      <w:tr w:rsidR="00E90470" w:rsidRPr="004F5D67" w14:paraId="5D39B719" w14:textId="77777777" w:rsidTr="003C1EED">
        <w:trPr>
          <w:trHeight w:val="180"/>
        </w:trPr>
        <w:tc>
          <w:tcPr>
            <w:tcW w:w="1701" w:type="dxa"/>
            <w:shd w:val="clear" w:color="auto" w:fill="auto"/>
            <w:noWrap/>
          </w:tcPr>
          <w:p w14:paraId="7A158B18" w14:textId="5BC7D5D4" w:rsidR="00E90470" w:rsidRDefault="00E90470" w:rsidP="00E90470">
            <w:pPr>
              <w:spacing w:after="0" w:line="240" w:lineRule="auto"/>
              <w:jc w:val="both"/>
              <w:rPr>
                <w:lang w:eastAsia="es-PE"/>
              </w:rPr>
            </w:pPr>
            <w:r>
              <w:rPr>
                <w:lang w:eastAsia="es-PE"/>
              </w:rPr>
              <w:t>Cancel</w:t>
            </w:r>
          </w:p>
        </w:tc>
        <w:tc>
          <w:tcPr>
            <w:tcW w:w="7938" w:type="dxa"/>
            <w:shd w:val="clear" w:color="auto" w:fill="auto"/>
            <w:noWrap/>
            <w:vAlign w:val="center"/>
          </w:tcPr>
          <w:p w14:paraId="278610A8" w14:textId="7D38888D" w:rsidR="00E90470" w:rsidRDefault="00E90470" w:rsidP="00E90470">
            <w:pPr>
              <w:spacing w:after="0" w:line="240" w:lineRule="auto"/>
              <w:rPr>
                <w:lang w:eastAsia="es-PE"/>
              </w:rPr>
            </w:pPr>
            <w:r>
              <w:rPr>
                <w:lang w:eastAsia="es-PE"/>
              </w:rPr>
              <w:t xml:space="preserve">Indicador si el pedido </w:t>
            </w:r>
            <w:r>
              <w:rPr>
                <w:lang w:eastAsia="es-PE"/>
              </w:rPr>
              <w:t>fue Cancelado</w:t>
            </w:r>
            <w:r>
              <w:rPr>
                <w:lang w:eastAsia="es-PE"/>
              </w:rPr>
              <w:t>(Yes o No).</w:t>
            </w:r>
          </w:p>
        </w:tc>
      </w:tr>
      <w:tr w:rsidR="00E90470" w:rsidRPr="004F5D67" w14:paraId="7B715923" w14:textId="77777777" w:rsidTr="003C1EED">
        <w:trPr>
          <w:trHeight w:val="180"/>
        </w:trPr>
        <w:tc>
          <w:tcPr>
            <w:tcW w:w="1701" w:type="dxa"/>
            <w:shd w:val="clear" w:color="auto" w:fill="auto"/>
            <w:noWrap/>
          </w:tcPr>
          <w:p w14:paraId="42EFF31C" w14:textId="77777777" w:rsidR="00E90470" w:rsidRDefault="00E90470" w:rsidP="00E90470">
            <w:pPr>
              <w:spacing w:after="0" w:line="240" w:lineRule="auto"/>
              <w:jc w:val="both"/>
              <w:rPr>
                <w:lang w:eastAsia="es-PE"/>
              </w:rPr>
            </w:pPr>
            <w:r>
              <w:rPr>
                <w:lang w:eastAsia="es-PE"/>
              </w:rPr>
              <w:t>Status</w:t>
            </w:r>
          </w:p>
        </w:tc>
        <w:tc>
          <w:tcPr>
            <w:tcW w:w="7938" w:type="dxa"/>
            <w:shd w:val="clear" w:color="auto" w:fill="auto"/>
            <w:noWrap/>
            <w:vAlign w:val="center"/>
          </w:tcPr>
          <w:p w14:paraId="0A4E5DCE" w14:textId="77777777" w:rsidR="00E90470" w:rsidRDefault="00E90470" w:rsidP="00E90470">
            <w:pPr>
              <w:spacing w:after="0" w:line="240" w:lineRule="auto"/>
              <w:rPr>
                <w:lang w:eastAsia="es-PE"/>
              </w:rPr>
            </w:pPr>
            <w:r>
              <w:rPr>
                <w:lang w:eastAsia="es-PE"/>
              </w:rPr>
              <w:t>Estado actual de la orden</w:t>
            </w:r>
          </w:p>
        </w:tc>
      </w:tr>
      <w:tr w:rsidR="00E90470" w:rsidRPr="004F5D67" w14:paraId="72084E26" w14:textId="77777777" w:rsidTr="003C1EED">
        <w:trPr>
          <w:trHeight w:val="180"/>
        </w:trPr>
        <w:tc>
          <w:tcPr>
            <w:tcW w:w="1701" w:type="dxa"/>
            <w:shd w:val="clear" w:color="auto" w:fill="auto"/>
            <w:noWrap/>
          </w:tcPr>
          <w:p w14:paraId="4675817C" w14:textId="77777777" w:rsidR="00E90470" w:rsidRDefault="00E90470" w:rsidP="00E90470">
            <w:pPr>
              <w:spacing w:after="0" w:line="240" w:lineRule="auto"/>
              <w:jc w:val="both"/>
              <w:rPr>
                <w:lang w:eastAsia="es-PE"/>
              </w:rPr>
            </w:pPr>
            <w:r>
              <w:rPr>
                <w:lang w:eastAsia="es-PE"/>
              </w:rPr>
              <w:t>Obs</w:t>
            </w:r>
          </w:p>
        </w:tc>
        <w:tc>
          <w:tcPr>
            <w:tcW w:w="7938" w:type="dxa"/>
            <w:shd w:val="clear" w:color="auto" w:fill="auto"/>
            <w:noWrap/>
            <w:vAlign w:val="center"/>
          </w:tcPr>
          <w:p w14:paraId="24F54FEF" w14:textId="77777777" w:rsidR="00E90470" w:rsidRDefault="00E90470" w:rsidP="00E90470">
            <w:pPr>
              <w:spacing w:after="0" w:line="240" w:lineRule="auto"/>
              <w:rPr>
                <w:lang w:eastAsia="es-PE"/>
              </w:rPr>
            </w:pPr>
            <w:r>
              <w:rPr>
                <w:lang w:eastAsia="es-PE"/>
              </w:rPr>
              <w:t>Campo donde se registra alguna observación al cambiar de estado.</w:t>
            </w:r>
          </w:p>
        </w:tc>
      </w:tr>
    </w:tbl>
    <w:p w14:paraId="43AB0F33" w14:textId="5C08CD14" w:rsidR="004E2248" w:rsidRDefault="004E2248" w:rsidP="004E2248"/>
    <w:p w14:paraId="58B05780" w14:textId="00199E2C" w:rsidR="004E2248" w:rsidRDefault="004E2248" w:rsidP="004E2248"/>
    <w:p w14:paraId="71D5BB33" w14:textId="3A642B6D" w:rsidR="004E2248" w:rsidRDefault="004E2248" w:rsidP="004E2248"/>
    <w:p w14:paraId="2FE2C346" w14:textId="77777777" w:rsidR="00364C04" w:rsidRDefault="00364C04" w:rsidP="004E2248"/>
    <w:p w14:paraId="1472FA10" w14:textId="46115E48" w:rsidR="004E2248" w:rsidRDefault="004E2248" w:rsidP="004E2248">
      <w:pPr>
        <w:pStyle w:val="FlujodePantalla"/>
        <w:ind w:left="708"/>
      </w:pPr>
      <w:r>
        <w:lastRenderedPageBreak/>
        <w:t xml:space="preserve">Consideraciones de la Pantalla </w:t>
      </w:r>
    </w:p>
    <w:p w14:paraId="235AC008" w14:textId="77777777" w:rsidR="004E2248" w:rsidRPr="003A2E79" w:rsidRDefault="004E2248" w:rsidP="004E2248">
      <w:pPr>
        <w:pStyle w:val="FlujodePantalla"/>
        <w:ind w:left="708"/>
      </w:pPr>
    </w:p>
    <w:p w14:paraId="19EFE5D2" w14:textId="1395B426" w:rsidR="004E2248" w:rsidRDefault="004E2248" w:rsidP="004E2248">
      <w:pPr>
        <w:jc w:val="both"/>
      </w:pPr>
      <w:r>
        <w:t xml:space="preserve">Los registros que se </w:t>
      </w:r>
      <w:r w:rsidR="006C5408">
        <w:t>exportarán</w:t>
      </w:r>
      <w:r>
        <w:t xml:space="preserve"> serán los mismo</w:t>
      </w:r>
      <w:r w:rsidR="006C5408">
        <w:t>s</w:t>
      </w:r>
      <w:r>
        <w:t xml:space="preserve"> que son obtenidos mediante el botón “search” de la pantalla “orders”</w:t>
      </w:r>
      <w:r w:rsidR="006C5408">
        <w:t>.</w:t>
      </w:r>
    </w:p>
    <w:p w14:paraId="712CC006" w14:textId="5CCFA0CC" w:rsidR="001E2921" w:rsidRDefault="001E2921" w:rsidP="004E2248">
      <w:pPr>
        <w:jc w:val="both"/>
      </w:pPr>
    </w:p>
    <w:p w14:paraId="2458A906" w14:textId="53F6EDCF" w:rsidR="001E2921" w:rsidRDefault="001E2921" w:rsidP="004E2248">
      <w:pPr>
        <w:jc w:val="both"/>
      </w:pPr>
      <w:r>
        <w:object w:dxaOrig="1520" w:dyaOrig="985" w14:anchorId="430E0B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9.05pt" o:ole="">
            <v:imagedata r:id="rId37" o:title=""/>
          </v:shape>
          <o:OLEObject Type="Embed" ProgID="Excel.Sheet.12" ShapeID="_x0000_i1025" DrawAspect="Icon" ObjectID="_1719118871" r:id="rId38"/>
        </w:object>
      </w:r>
    </w:p>
    <w:sectPr w:rsidR="001E2921" w:rsidSect="00421EA4">
      <w:headerReference w:type="default" r:id="rId39"/>
      <w:headerReference w:type="first" r:id="rId40"/>
      <w:pgSz w:w="11906" w:h="16838"/>
      <w:pgMar w:top="720" w:right="720" w:bottom="720" w:left="720" w:header="709" w:footer="142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83E36" w14:textId="77777777" w:rsidR="009A030A" w:rsidRDefault="009A030A" w:rsidP="000B5CC0">
      <w:r>
        <w:separator/>
      </w:r>
    </w:p>
    <w:p w14:paraId="5C275B35" w14:textId="77777777" w:rsidR="009A030A" w:rsidRDefault="009A030A"/>
    <w:p w14:paraId="6CE2E5EE" w14:textId="77777777" w:rsidR="009A030A" w:rsidRDefault="009A030A" w:rsidP="007B7C3D"/>
  </w:endnote>
  <w:endnote w:type="continuationSeparator" w:id="0">
    <w:p w14:paraId="0E52DC72" w14:textId="77777777" w:rsidR="009A030A" w:rsidRDefault="009A030A" w:rsidP="000B5CC0">
      <w:r>
        <w:continuationSeparator/>
      </w:r>
    </w:p>
    <w:p w14:paraId="1BDFBE1C" w14:textId="77777777" w:rsidR="009A030A" w:rsidRDefault="009A030A"/>
    <w:p w14:paraId="718CF097" w14:textId="77777777" w:rsidR="009A030A" w:rsidRDefault="009A030A" w:rsidP="007B7C3D"/>
  </w:endnote>
  <w:endnote w:type="continuationNotice" w:id="1">
    <w:p w14:paraId="04746CFF" w14:textId="77777777" w:rsidR="009A030A" w:rsidRDefault="009A030A">
      <w:pPr>
        <w:spacing w:after="0" w:line="240" w:lineRule="auto"/>
      </w:pPr>
    </w:p>
    <w:p w14:paraId="0186333B" w14:textId="77777777" w:rsidR="009A030A" w:rsidRDefault="009A030A"/>
    <w:p w14:paraId="14680194" w14:textId="77777777" w:rsidR="009A030A" w:rsidRDefault="009A030A" w:rsidP="007B7C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E606D" w14:textId="77777777" w:rsidR="009A030A" w:rsidRDefault="009A030A" w:rsidP="000B5CC0">
      <w:r>
        <w:separator/>
      </w:r>
    </w:p>
    <w:p w14:paraId="29F60F97" w14:textId="77777777" w:rsidR="009A030A" w:rsidRDefault="009A030A"/>
    <w:p w14:paraId="5FC0E41A" w14:textId="77777777" w:rsidR="009A030A" w:rsidRDefault="009A030A" w:rsidP="007B7C3D"/>
  </w:footnote>
  <w:footnote w:type="continuationSeparator" w:id="0">
    <w:p w14:paraId="2264A5A1" w14:textId="77777777" w:rsidR="009A030A" w:rsidRDefault="009A030A" w:rsidP="000B5CC0">
      <w:r>
        <w:continuationSeparator/>
      </w:r>
    </w:p>
    <w:p w14:paraId="0A32D620" w14:textId="77777777" w:rsidR="009A030A" w:rsidRDefault="009A030A"/>
    <w:p w14:paraId="5B4D4BC9" w14:textId="77777777" w:rsidR="009A030A" w:rsidRDefault="009A030A" w:rsidP="007B7C3D"/>
  </w:footnote>
  <w:footnote w:type="continuationNotice" w:id="1">
    <w:p w14:paraId="11E4CADC" w14:textId="77777777" w:rsidR="009A030A" w:rsidRDefault="009A030A">
      <w:pPr>
        <w:spacing w:after="0" w:line="240" w:lineRule="auto"/>
      </w:pPr>
    </w:p>
    <w:p w14:paraId="114724DA" w14:textId="77777777" w:rsidR="009A030A" w:rsidRDefault="009A030A"/>
    <w:p w14:paraId="715D8B3F" w14:textId="77777777" w:rsidR="009A030A" w:rsidRDefault="009A030A" w:rsidP="007B7C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1335" w:type="dxa"/>
      <w:jc w:val="center"/>
      <w:tblLook w:val="04A0" w:firstRow="1" w:lastRow="0" w:firstColumn="1" w:lastColumn="0" w:noHBand="0" w:noVBand="1"/>
    </w:tblPr>
    <w:tblGrid>
      <w:gridCol w:w="2067"/>
      <w:gridCol w:w="7142"/>
      <w:gridCol w:w="2126"/>
    </w:tblGrid>
    <w:tr w:rsidR="00074A30" w14:paraId="36EFCCD8" w14:textId="77777777" w:rsidTr="00365C2D">
      <w:trPr>
        <w:trHeight w:val="488"/>
        <w:jc w:val="center"/>
      </w:trPr>
      <w:tc>
        <w:tcPr>
          <w:tcW w:w="2067" w:type="dxa"/>
          <w:vMerge w:val="restart"/>
          <w:vAlign w:val="center"/>
        </w:tcPr>
        <w:p w14:paraId="6023E89F" w14:textId="77777777" w:rsidR="00074A30" w:rsidRDefault="00074A30" w:rsidP="00EB3806">
          <w:pPr>
            <w:pStyle w:val="Encabezado"/>
            <w:jc w:val="center"/>
          </w:pPr>
        </w:p>
      </w:tc>
      <w:tc>
        <w:tcPr>
          <w:tcW w:w="7142" w:type="dxa"/>
          <w:vAlign w:val="center"/>
        </w:tcPr>
        <w:p w14:paraId="5C9FFE5E" w14:textId="77777777" w:rsidR="00074A30" w:rsidRPr="0031300A" w:rsidRDefault="00074A30" w:rsidP="00EB3806">
          <w:pPr>
            <w:pStyle w:val="Encabezado"/>
            <w:jc w:val="center"/>
          </w:pPr>
          <w:r>
            <w:t>Especificación Funcional</w:t>
          </w:r>
        </w:p>
      </w:tc>
      <w:tc>
        <w:tcPr>
          <w:tcW w:w="2126" w:type="dxa"/>
          <w:vMerge w:val="restart"/>
          <w:vAlign w:val="center"/>
        </w:tcPr>
        <w:p w14:paraId="00EE377D" w14:textId="77777777" w:rsidR="00074A30" w:rsidRPr="0074629D" w:rsidRDefault="00074A30" w:rsidP="00365C2D">
          <w:pPr>
            <w:pStyle w:val="Encabezado"/>
            <w:rPr>
              <w:sz w:val="20"/>
              <w:szCs w:val="20"/>
            </w:rPr>
          </w:pPr>
          <w:r w:rsidRPr="0074629D">
            <w:rPr>
              <w:sz w:val="20"/>
              <w:szCs w:val="20"/>
            </w:rPr>
            <w:t>Código:</w:t>
          </w:r>
          <w:r>
            <w:rPr>
              <w:sz w:val="20"/>
              <w:szCs w:val="20"/>
            </w:rPr>
            <w:t xml:space="preserve"> </w:t>
          </w:r>
        </w:p>
        <w:p w14:paraId="4DD379FF" w14:textId="69F6F5B0" w:rsidR="00074A30" w:rsidRPr="0074629D" w:rsidRDefault="00074A30" w:rsidP="00365C2D">
          <w:pPr>
            <w:pStyle w:val="Encabezado"/>
            <w:rPr>
              <w:sz w:val="20"/>
              <w:szCs w:val="20"/>
            </w:rPr>
          </w:pPr>
          <w:r w:rsidRPr="0074629D">
            <w:rPr>
              <w:sz w:val="20"/>
              <w:szCs w:val="20"/>
            </w:rPr>
            <w:t xml:space="preserve">Fecha: </w:t>
          </w:r>
          <w:sdt>
            <w:sdtPr>
              <w:rPr>
                <w:sz w:val="20"/>
                <w:szCs w:val="20"/>
              </w:rPr>
              <w:alias w:val="Fecha de Emisión"/>
              <w:tag w:val="Fecha de Emisión"/>
              <w:id w:val="-405917966"/>
              <w:placeholder>
                <w:docPart w:val="2C740F28CA8B4E0DA06FB5671DE87F08"/>
              </w:placeholder>
              <w:date w:fullDate="2022-07-01T00:00:00Z">
                <w:dateFormat w:val="dd/MM/yy"/>
                <w:lid w:val="es-PE"/>
                <w:storeMappedDataAs w:val="dateTime"/>
                <w:calendar w:val="gregorian"/>
              </w:date>
            </w:sdtPr>
            <w:sdtContent>
              <w:r w:rsidR="00A71D06">
                <w:rPr>
                  <w:sz w:val="20"/>
                  <w:szCs w:val="20"/>
                </w:rPr>
                <w:t>01</w:t>
              </w:r>
              <w:r>
                <w:rPr>
                  <w:sz w:val="20"/>
                  <w:szCs w:val="20"/>
                </w:rPr>
                <w:t>/</w:t>
              </w:r>
              <w:r w:rsidR="00A71D06">
                <w:rPr>
                  <w:sz w:val="20"/>
                  <w:szCs w:val="20"/>
                </w:rPr>
                <w:t>07</w:t>
              </w:r>
              <w:r>
                <w:rPr>
                  <w:sz w:val="20"/>
                  <w:szCs w:val="20"/>
                </w:rPr>
                <w:t>/</w:t>
              </w:r>
              <w:r w:rsidR="00A71D06">
                <w:rPr>
                  <w:sz w:val="20"/>
                  <w:szCs w:val="20"/>
                </w:rPr>
                <w:t>22</w:t>
              </w:r>
            </w:sdtContent>
          </w:sdt>
        </w:p>
        <w:p w14:paraId="44FBFF55" w14:textId="77777777" w:rsidR="00074A30" w:rsidRPr="0074629D" w:rsidRDefault="00074A30" w:rsidP="00365C2D">
          <w:pPr>
            <w:pStyle w:val="Encabezado"/>
            <w:rPr>
              <w:sz w:val="20"/>
              <w:szCs w:val="20"/>
            </w:rPr>
          </w:pPr>
          <w:r>
            <w:rPr>
              <w:sz w:val="20"/>
              <w:szCs w:val="20"/>
            </w:rPr>
            <w:t>Revisión</w:t>
          </w:r>
          <w:r w:rsidRPr="0074629D">
            <w:rPr>
              <w:sz w:val="20"/>
              <w:szCs w:val="20"/>
            </w:rPr>
            <w:t>: 0</w:t>
          </w:r>
          <w:r>
            <w:rPr>
              <w:sz w:val="20"/>
              <w:szCs w:val="20"/>
            </w:rPr>
            <w:t>1</w:t>
          </w:r>
        </w:p>
        <w:p w14:paraId="127F4110" w14:textId="77777777" w:rsidR="00074A30" w:rsidRDefault="00074A30" w:rsidP="00365C2D">
          <w:pPr>
            <w:pStyle w:val="Encabezado"/>
          </w:pPr>
          <w:r w:rsidRPr="0074629D">
            <w:rPr>
              <w:sz w:val="20"/>
              <w:szCs w:val="20"/>
            </w:rPr>
            <w:t xml:space="preserve">Página </w:t>
          </w:r>
          <w:r w:rsidRPr="0074629D">
            <w:rPr>
              <w:sz w:val="20"/>
              <w:szCs w:val="20"/>
            </w:rPr>
            <w:fldChar w:fldCharType="begin"/>
          </w:r>
          <w:r w:rsidRPr="0074629D">
            <w:rPr>
              <w:sz w:val="20"/>
              <w:szCs w:val="20"/>
            </w:rPr>
            <w:instrText xml:space="preserve"> PAGE  \* Arabic  \* MERGEFORMAT </w:instrText>
          </w:r>
          <w:r w:rsidRPr="0074629D">
            <w:rPr>
              <w:sz w:val="20"/>
              <w:szCs w:val="20"/>
            </w:rPr>
            <w:fldChar w:fldCharType="separate"/>
          </w:r>
          <w:r>
            <w:rPr>
              <w:sz w:val="20"/>
              <w:szCs w:val="20"/>
            </w:rPr>
            <w:t>1</w:t>
          </w:r>
          <w:r w:rsidRPr="0074629D">
            <w:rPr>
              <w:sz w:val="20"/>
              <w:szCs w:val="20"/>
            </w:rPr>
            <w:fldChar w:fldCharType="end"/>
          </w:r>
          <w:r w:rsidRPr="0074629D">
            <w:rPr>
              <w:sz w:val="20"/>
              <w:szCs w:val="20"/>
            </w:rPr>
            <w:t xml:space="preserve"> de </w:t>
          </w:r>
          <w:r w:rsidRPr="0074629D">
            <w:rPr>
              <w:sz w:val="20"/>
              <w:szCs w:val="20"/>
            </w:rPr>
            <w:fldChar w:fldCharType="begin"/>
          </w:r>
          <w:r w:rsidRPr="0074629D">
            <w:rPr>
              <w:sz w:val="20"/>
              <w:szCs w:val="20"/>
            </w:rPr>
            <w:instrText xml:space="preserve"> NUMPAGES  \* Arabic  \* MERGEFORMAT </w:instrText>
          </w:r>
          <w:r w:rsidRPr="0074629D">
            <w:rPr>
              <w:sz w:val="20"/>
              <w:szCs w:val="20"/>
            </w:rPr>
            <w:fldChar w:fldCharType="separate"/>
          </w:r>
          <w:r>
            <w:rPr>
              <w:sz w:val="20"/>
              <w:szCs w:val="20"/>
            </w:rPr>
            <w:t>4</w:t>
          </w:r>
          <w:r w:rsidRPr="0074629D">
            <w:rPr>
              <w:sz w:val="20"/>
              <w:szCs w:val="20"/>
            </w:rPr>
            <w:fldChar w:fldCharType="end"/>
          </w:r>
        </w:p>
      </w:tc>
    </w:tr>
    <w:tr w:rsidR="00074A30" w14:paraId="15BD212F" w14:textId="77777777" w:rsidTr="008A6AD1">
      <w:trPr>
        <w:trHeight w:val="574"/>
        <w:jc w:val="center"/>
      </w:trPr>
      <w:tc>
        <w:tcPr>
          <w:tcW w:w="2067" w:type="dxa"/>
          <w:vMerge/>
        </w:tcPr>
        <w:p w14:paraId="28923FA1" w14:textId="77777777" w:rsidR="00074A30" w:rsidRDefault="00074A30" w:rsidP="00EB3806">
          <w:pPr>
            <w:pStyle w:val="Encabezado"/>
          </w:pPr>
        </w:p>
      </w:tc>
      <w:tc>
        <w:tcPr>
          <w:tcW w:w="7142" w:type="dxa"/>
          <w:vAlign w:val="center"/>
        </w:tcPr>
        <w:p w14:paraId="0D9FD012" w14:textId="1053225D" w:rsidR="00074A30" w:rsidRPr="00B94384" w:rsidRDefault="00074A30" w:rsidP="00EB3806">
          <w:pPr>
            <w:pStyle w:val="Encabezado"/>
            <w:jc w:val="center"/>
            <w:rPr>
              <w:szCs w:val="24"/>
            </w:rPr>
          </w:pPr>
          <w:r>
            <w:rPr>
              <w:szCs w:val="24"/>
            </w:rPr>
            <w:fldChar w:fldCharType="begin"/>
          </w:r>
          <w:r>
            <w:rPr>
              <w:szCs w:val="24"/>
            </w:rPr>
            <w:instrText xml:space="preserve"> REF Nombre_del_Documento  \* MERGEFORMAT </w:instrText>
          </w:r>
          <w:r>
            <w:rPr>
              <w:szCs w:val="24"/>
            </w:rPr>
            <w:fldChar w:fldCharType="separate"/>
          </w:r>
          <w:sdt>
            <w:sdtPr>
              <w:rPr>
                <w:sz w:val="58"/>
                <w:szCs w:val="58"/>
              </w:rPr>
              <w:alias w:val="Nombre del documento"/>
              <w:tag w:val="Nombre del documento"/>
              <w:id w:val="1474797834"/>
              <w:placeholder>
                <w:docPart w:val="D21A62A3594B4AFCB9127D4E9DC1800F"/>
              </w:placeholder>
            </w:sdtPr>
            <w:sdtEndPr>
              <w:rPr>
                <w:rStyle w:val="NombredelDocumentoCar"/>
                <w:b/>
                <w:sz w:val="52"/>
                <w:szCs w:val="22"/>
              </w:rPr>
            </w:sdtEndPr>
            <w:sdtContent>
              <w:sdt>
                <w:sdtPr>
                  <w:rPr>
                    <w:b/>
                    <w:sz w:val="24"/>
                    <w:szCs w:val="24"/>
                  </w:rPr>
                  <w:alias w:val="Nombre del documento"/>
                  <w:tag w:val="Nombre del documento"/>
                  <w:id w:val="1711617464"/>
                  <w:placeholder>
                    <w:docPart w:val="87B50186429B46D8B8487B73A582F561"/>
                  </w:placeholder>
                </w:sdtPr>
                <w:sdtEndPr>
                  <w:rPr>
                    <w:rStyle w:val="NombredelDocumentoCar"/>
                    <w:rFonts w:asciiTheme="minorHAnsi" w:hAnsiTheme="minorHAnsi" w:cstheme="minorHAnsi"/>
                    <w:sz w:val="52"/>
                    <w:szCs w:val="22"/>
                  </w:rPr>
                </w:sdtEndPr>
                <w:sdtContent>
                  <w:r w:rsidR="00F1191E">
                    <w:rPr>
                      <w:sz w:val="24"/>
                      <w:szCs w:val="24"/>
                    </w:rPr>
                    <w:t>Gestión de</w:t>
                  </w:r>
                  <w:r w:rsidRPr="00EA4628">
                    <w:rPr>
                      <w:sz w:val="24"/>
                      <w:szCs w:val="24"/>
                    </w:rPr>
                    <w:t xml:space="preserve"> </w:t>
                  </w:r>
                  <w:r>
                    <w:rPr>
                      <w:sz w:val="24"/>
                      <w:szCs w:val="24"/>
                    </w:rPr>
                    <w:t>Pedidos</w:t>
                  </w:r>
                </w:sdtContent>
              </w:sdt>
            </w:sdtContent>
          </w:sdt>
          <w:r>
            <w:rPr>
              <w:szCs w:val="24"/>
            </w:rPr>
            <w:fldChar w:fldCharType="end"/>
          </w:r>
        </w:p>
      </w:tc>
      <w:tc>
        <w:tcPr>
          <w:tcW w:w="2126" w:type="dxa"/>
          <w:vMerge/>
        </w:tcPr>
        <w:p w14:paraId="46FDE814" w14:textId="77777777" w:rsidR="00074A30" w:rsidRDefault="00074A30" w:rsidP="00EB3806">
          <w:pPr>
            <w:pStyle w:val="Encabezado"/>
          </w:pPr>
        </w:p>
      </w:tc>
    </w:tr>
  </w:tbl>
  <w:p w14:paraId="13AEBA5B" w14:textId="77777777" w:rsidR="00074A30" w:rsidRDefault="00074A3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768" w:type="dxa"/>
      <w:jc w:val="center"/>
      <w:tblLook w:val="04A0" w:firstRow="1" w:lastRow="0" w:firstColumn="1" w:lastColumn="0" w:noHBand="0" w:noVBand="1"/>
    </w:tblPr>
    <w:tblGrid>
      <w:gridCol w:w="2016"/>
      <w:gridCol w:w="6484"/>
      <w:gridCol w:w="2268"/>
    </w:tblGrid>
    <w:tr w:rsidR="00074A30" w14:paraId="7E645355" w14:textId="77777777" w:rsidTr="00FB05E5">
      <w:trPr>
        <w:trHeight w:val="418"/>
        <w:jc w:val="center"/>
      </w:trPr>
      <w:tc>
        <w:tcPr>
          <w:tcW w:w="2016" w:type="dxa"/>
          <w:vMerge w:val="restart"/>
          <w:vAlign w:val="center"/>
        </w:tcPr>
        <w:p w14:paraId="15494955" w14:textId="77777777" w:rsidR="00074A30" w:rsidRDefault="00074A30" w:rsidP="00552E2E">
          <w:pPr>
            <w:pStyle w:val="Encabezado"/>
            <w:jc w:val="center"/>
          </w:pPr>
          <w:r>
            <w:rPr>
              <w:noProof/>
            </w:rPr>
            <w:drawing>
              <wp:inline distT="0" distB="0" distL="0" distR="0" wp14:anchorId="3FCA6DB4" wp14:editId="53DF6064">
                <wp:extent cx="1141461" cy="485775"/>
                <wp:effectExtent l="0" t="0" r="1905" b="0"/>
                <wp:docPr id="519" name="Imagen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
                          <a:extLst>
                            <a:ext uri="{28A0092B-C50C-407E-A947-70E740481C1C}">
                              <a14:useLocalDpi xmlns:a14="http://schemas.microsoft.com/office/drawing/2010/main" val="0"/>
                            </a:ext>
                          </a:extLst>
                        </a:blip>
                        <a:stretch>
                          <a:fillRect/>
                        </a:stretch>
                      </pic:blipFill>
                      <pic:spPr>
                        <a:xfrm>
                          <a:off x="0" y="0"/>
                          <a:ext cx="1157970" cy="492801"/>
                        </a:xfrm>
                        <a:prstGeom prst="rect">
                          <a:avLst/>
                        </a:prstGeom>
                      </pic:spPr>
                    </pic:pic>
                  </a:graphicData>
                </a:graphic>
              </wp:inline>
            </w:drawing>
          </w:r>
        </w:p>
      </w:tc>
      <w:tc>
        <w:tcPr>
          <w:tcW w:w="6484" w:type="dxa"/>
          <w:vAlign w:val="center"/>
        </w:tcPr>
        <w:p w14:paraId="378F0A1C" w14:textId="77777777" w:rsidR="00074A30" w:rsidRPr="0031300A" w:rsidRDefault="00074A30" w:rsidP="003B5656">
          <w:pPr>
            <w:pStyle w:val="Encabezado"/>
            <w:jc w:val="center"/>
          </w:pPr>
          <w:r>
            <w:t>Especificación Funcional</w:t>
          </w:r>
        </w:p>
      </w:tc>
      <w:tc>
        <w:tcPr>
          <w:tcW w:w="2268" w:type="dxa"/>
          <w:vMerge w:val="restart"/>
          <w:vAlign w:val="center"/>
        </w:tcPr>
        <w:p w14:paraId="0583B1E9" w14:textId="77777777" w:rsidR="00074A30" w:rsidRPr="0074629D" w:rsidRDefault="00074A30" w:rsidP="00345B1F">
          <w:pPr>
            <w:pStyle w:val="Encabezado"/>
            <w:rPr>
              <w:sz w:val="20"/>
              <w:szCs w:val="20"/>
            </w:rPr>
          </w:pPr>
          <w:r w:rsidRPr="0074629D">
            <w:rPr>
              <w:sz w:val="20"/>
              <w:szCs w:val="20"/>
            </w:rPr>
            <w:t>Código:</w:t>
          </w:r>
          <w:r>
            <w:rPr>
              <w:sz w:val="20"/>
              <w:szCs w:val="20"/>
            </w:rPr>
            <w:t xml:space="preserve"> </w:t>
          </w:r>
        </w:p>
        <w:p w14:paraId="284CF40A" w14:textId="77777777" w:rsidR="00074A30" w:rsidRPr="0074629D" w:rsidRDefault="00074A30" w:rsidP="00345B1F">
          <w:pPr>
            <w:pStyle w:val="Encabezado"/>
            <w:rPr>
              <w:sz w:val="20"/>
              <w:szCs w:val="20"/>
            </w:rPr>
          </w:pPr>
          <w:r w:rsidRPr="0074629D">
            <w:rPr>
              <w:sz w:val="20"/>
              <w:szCs w:val="20"/>
            </w:rPr>
            <w:t xml:space="preserve">Fecha: </w:t>
          </w:r>
          <w:sdt>
            <w:sdtPr>
              <w:rPr>
                <w:rFonts w:asciiTheme="minorHAnsi" w:hAnsiTheme="minorHAnsi" w:cstheme="minorHAnsi"/>
              </w:rPr>
              <w:alias w:val="Fecha de Emisión"/>
              <w:tag w:val="Fecha de Emisión"/>
              <w:id w:val="419535626"/>
              <w:placeholder>
                <w:docPart w:val="A836E5C5E86A4EF898B7640250BC3FCD"/>
              </w:placeholder>
              <w:date w:fullDate="2021-01-05T00:00:00Z">
                <w:dateFormat w:val="dd/MM/yy"/>
                <w:lid w:val="es-PE"/>
                <w:storeMappedDataAs w:val="dateTime"/>
                <w:calendar w:val="gregorian"/>
              </w:date>
            </w:sdtPr>
            <w:sdtContent>
              <w:r>
                <w:rPr>
                  <w:rFonts w:asciiTheme="minorHAnsi" w:hAnsiTheme="minorHAnsi" w:cstheme="minorHAnsi"/>
                </w:rPr>
                <w:t>05/01/21</w:t>
              </w:r>
            </w:sdtContent>
          </w:sdt>
        </w:p>
        <w:p w14:paraId="2B3AE68C" w14:textId="77777777" w:rsidR="00074A30" w:rsidRPr="0074629D" w:rsidRDefault="00074A30" w:rsidP="00345B1F">
          <w:pPr>
            <w:pStyle w:val="Encabezado"/>
            <w:rPr>
              <w:sz w:val="20"/>
              <w:szCs w:val="20"/>
            </w:rPr>
          </w:pPr>
          <w:r>
            <w:rPr>
              <w:sz w:val="20"/>
              <w:szCs w:val="20"/>
            </w:rPr>
            <w:t>Revisión</w:t>
          </w:r>
          <w:r w:rsidRPr="0074629D">
            <w:rPr>
              <w:sz w:val="20"/>
              <w:szCs w:val="20"/>
            </w:rPr>
            <w:t>: 00</w:t>
          </w:r>
        </w:p>
        <w:p w14:paraId="0DAB4435" w14:textId="77777777" w:rsidR="00074A30" w:rsidRDefault="00074A30" w:rsidP="00345B1F">
          <w:pPr>
            <w:pStyle w:val="Encabezado"/>
          </w:pPr>
          <w:r w:rsidRPr="0074629D">
            <w:rPr>
              <w:sz w:val="20"/>
              <w:szCs w:val="20"/>
            </w:rPr>
            <w:t xml:space="preserve">Página </w:t>
          </w:r>
          <w:r w:rsidRPr="0074629D">
            <w:rPr>
              <w:sz w:val="20"/>
              <w:szCs w:val="20"/>
            </w:rPr>
            <w:fldChar w:fldCharType="begin"/>
          </w:r>
          <w:r w:rsidRPr="0074629D">
            <w:rPr>
              <w:sz w:val="20"/>
              <w:szCs w:val="20"/>
            </w:rPr>
            <w:instrText xml:space="preserve"> PAGE  \* Arabic  \* MERGEFORMAT </w:instrText>
          </w:r>
          <w:r w:rsidRPr="0074629D">
            <w:rPr>
              <w:sz w:val="20"/>
              <w:szCs w:val="20"/>
            </w:rPr>
            <w:fldChar w:fldCharType="separate"/>
          </w:r>
          <w:r w:rsidRPr="0074629D">
            <w:rPr>
              <w:noProof/>
              <w:sz w:val="20"/>
              <w:szCs w:val="20"/>
            </w:rPr>
            <w:t>1</w:t>
          </w:r>
          <w:r w:rsidRPr="0074629D">
            <w:rPr>
              <w:sz w:val="20"/>
              <w:szCs w:val="20"/>
            </w:rPr>
            <w:fldChar w:fldCharType="end"/>
          </w:r>
          <w:r w:rsidRPr="0074629D">
            <w:rPr>
              <w:sz w:val="20"/>
              <w:szCs w:val="20"/>
            </w:rPr>
            <w:t xml:space="preserve"> de </w:t>
          </w:r>
          <w:r w:rsidRPr="0074629D">
            <w:rPr>
              <w:sz w:val="20"/>
              <w:szCs w:val="20"/>
            </w:rPr>
            <w:fldChar w:fldCharType="begin"/>
          </w:r>
          <w:r w:rsidRPr="0074629D">
            <w:rPr>
              <w:sz w:val="20"/>
              <w:szCs w:val="20"/>
            </w:rPr>
            <w:instrText xml:space="preserve"> NUMPAGES  \* Arabic  \* MERGEFORMAT </w:instrText>
          </w:r>
          <w:r w:rsidRPr="0074629D">
            <w:rPr>
              <w:sz w:val="20"/>
              <w:szCs w:val="20"/>
            </w:rPr>
            <w:fldChar w:fldCharType="separate"/>
          </w:r>
          <w:r w:rsidRPr="0074629D">
            <w:rPr>
              <w:noProof/>
              <w:sz w:val="20"/>
              <w:szCs w:val="20"/>
            </w:rPr>
            <w:t>25</w:t>
          </w:r>
          <w:r w:rsidRPr="0074629D">
            <w:rPr>
              <w:sz w:val="20"/>
              <w:szCs w:val="20"/>
            </w:rPr>
            <w:fldChar w:fldCharType="end"/>
          </w:r>
        </w:p>
      </w:tc>
    </w:tr>
    <w:tr w:rsidR="00074A30" w14:paraId="2C243DBB" w14:textId="77777777" w:rsidTr="00FB05E5">
      <w:trPr>
        <w:jc w:val="center"/>
      </w:trPr>
      <w:tc>
        <w:tcPr>
          <w:tcW w:w="2016" w:type="dxa"/>
          <w:vMerge/>
        </w:tcPr>
        <w:p w14:paraId="69DDD8EA" w14:textId="77777777" w:rsidR="00074A30" w:rsidRDefault="00074A30" w:rsidP="000B5CC0">
          <w:pPr>
            <w:pStyle w:val="Encabezado"/>
          </w:pPr>
        </w:p>
      </w:tc>
      <w:tc>
        <w:tcPr>
          <w:tcW w:w="6484" w:type="dxa"/>
          <w:vAlign w:val="center"/>
        </w:tcPr>
        <w:p w14:paraId="7ED77EB7" w14:textId="77777777" w:rsidR="00074A30" w:rsidRPr="00B94384" w:rsidRDefault="00074A30" w:rsidP="003B5656">
          <w:pPr>
            <w:pStyle w:val="Encabezado"/>
            <w:jc w:val="center"/>
            <w:rPr>
              <w:szCs w:val="24"/>
            </w:rPr>
          </w:pPr>
          <w:r>
            <w:rPr>
              <w:szCs w:val="24"/>
            </w:rPr>
            <w:fldChar w:fldCharType="begin"/>
          </w:r>
          <w:r>
            <w:rPr>
              <w:szCs w:val="24"/>
            </w:rPr>
            <w:instrText xml:space="preserve"> REF Nombre_del_Documento  \* MERGEFORMAT </w:instrText>
          </w:r>
          <w:r>
            <w:rPr>
              <w:szCs w:val="24"/>
            </w:rPr>
            <w:fldChar w:fldCharType="separate"/>
          </w:r>
          <w:sdt>
            <w:sdtPr>
              <w:rPr>
                <w:sz w:val="58"/>
                <w:szCs w:val="58"/>
              </w:rPr>
              <w:alias w:val="Nombre del documento"/>
              <w:tag w:val="Nombre del documento"/>
              <w:id w:val="815222771"/>
              <w:placeholder>
                <w:docPart w:val="09AE3E9D0A8443ACBD6BB518CF51DBBB"/>
              </w:placeholder>
            </w:sdtPr>
            <w:sdtEndPr>
              <w:rPr>
                <w:rStyle w:val="NombredelDocumentoCar"/>
                <w:b/>
                <w:sz w:val="52"/>
                <w:szCs w:val="22"/>
              </w:rPr>
            </w:sdtEndPr>
            <w:sdtContent>
              <w:sdt>
                <w:sdtPr>
                  <w:rPr>
                    <w:b/>
                    <w:sz w:val="24"/>
                    <w:szCs w:val="24"/>
                  </w:rPr>
                  <w:alias w:val="Nombre del documento"/>
                  <w:tag w:val="Nombre del documento"/>
                  <w:id w:val="2088504391"/>
                  <w:placeholder>
                    <w:docPart w:val="CB84DB78D3B1430F9BF1D925C9117BB0"/>
                  </w:placeholder>
                </w:sdtPr>
                <w:sdtEndPr>
                  <w:rPr>
                    <w:rStyle w:val="NombredelDocumentoCar"/>
                    <w:rFonts w:asciiTheme="minorHAnsi" w:hAnsiTheme="minorHAnsi" w:cstheme="minorHAnsi"/>
                    <w:sz w:val="52"/>
                    <w:szCs w:val="22"/>
                  </w:rPr>
                </w:sdtEndPr>
                <w:sdtContent>
                  <w:r w:rsidRPr="00AF72CA">
                    <w:rPr>
                      <w:sz w:val="24"/>
                      <w:szCs w:val="24"/>
                    </w:rPr>
                    <w:t>Nombre</w:t>
                  </w:r>
                  <w:r w:rsidRPr="00AF72CA">
                    <w:rPr>
                      <w:bCs/>
                      <w:sz w:val="24"/>
                      <w:szCs w:val="48"/>
                    </w:rPr>
                    <w:t xml:space="preserve"> del Proceso – Área</w:t>
                  </w:r>
                  <w:r>
                    <w:rPr>
                      <w:rStyle w:val="NombredelDocumentoCar"/>
                      <w:rFonts w:asciiTheme="minorHAnsi" w:hAnsiTheme="minorHAnsi" w:cstheme="minorHAnsi"/>
                    </w:rPr>
                    <w:t xml:space="preserve"> Responsable</w:t>
                  </w:r>
                </w:sdtContent>
              </w:sdt>
            </w:sdtContent>
          </w:sdt>
          <w:r>
            <w:rPr>
              <w:szCs w:val="24"/>
            </w:rPr>
            <w:fldChar w:fldCharType="end"/>
          </w:r>
        </w:p>
      </w:tc>
      <w:tc>
        <w:tcPr>
          <w:tcW w:w="2268" w:type="dxa"/>
          <w:vMerge/>
        </w:tcPr>
        <w:p w14:paraId="2C254065" w14:textId="77777777" w:rsidR="00074A30" w:rsidRDefault="00074A30" w:rsidP="000B5CC0">
          <w:pPr>
            <w:pStyle w:val="Encabezado"/>
          </w:pPr>
        </w:p>
      </w:tc>
    </w:tr>
  </w:tbl>
  <w:p w14:paraId="0560FD03" w14:textId="77777777" w:rsidR="00074A30" w:rsidRDefault="00074A30" w:rsidP="000B5CC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1335" w:type="dxa"/>
      <w:jc w:val="center"/>
      <w:tblLook w:val="04A0" w:firstRow="1" w:lastRow="0" w:firstColumn="1" w:lastColumn="0" w:noHBand="0" w:noVBand="1"/>
    </w:tblPr>
    <w:tblGrid>
      <w:gridCol w:w="2067"/>
      <w:gridCol w:w="7142"/>
      <w:gridCol w:w="2126"/>
    </w:tblGrid>
    <w:tr w:rsidR="006D2CA1" w14:paraId="40CB57D0" w14:textId="77777777" w:rsidTr="00365C2D">
      <w:trPr>
        <w:trHeight w:val="488"/>
        <w:jc w:val="center"/>
      </w:trPr>
      <w:tc>
        <w:tcPr>
          <w:tcW w:w="2067" w:type="dxa"/>
          <w:vMerge w:val="restart"/>
          <w:vAlign w:val="center"/>
        </w:tcPr>
        <w:p w14:paraId="48E2A7F6" w14:textId="38EE547E" w:rsidR="006D2CA1" w:rsidRDefault="006D2CA1" w:rsidP="00EB3806">
          <w:pPr>
            <w:pStyle w:val="Encabezado"/>
            <w:jc w:val="center"/>
          </w:pPr>
        </w:p>
      </w:tc>
      <w:tc>
        <w:tcPr>
          <w:tcW w:w="7142" w:type="dxa"/>
          <w:vAlign w:val="center"/>
        </w:tcPr>
        <w:p w14:paraId="3A525F36" w14:textId="77777777" w:rsidR="006D2CA1" w:rsidRPr="0031300A" w:rsidRDefault="006D2CA1" w:rsidP="00EB3806">
          <w:pPr>
            <w:pStyle w:val="Encabezado"/>
            <w:jc w:val="center"/>
          </w:pPr>
          <w:r>
            <w:t>Especificación Funcional</w:t>
          </w:r>
        </w:p>
      </w:tc>
      <w:tc>
        <w:tcPr>
          <w:tcW w:w="2126" w:type="dxa"/>
          <w:vMerge w:val="restart"/>
          <w:vAlign w:val="center"/>
        </w:tcPr>
        <w:p w14:paraId="051B621A" w14:textId="77777777" w:rsidR="006D2CA1" w:rsidRPr="0074629D" w:rsidRDefault="006D2CA1" w:rsidP="00365C2D">
          <w:pPr>
            <w:pStyle w:val="Encabezado"/>
            <w:rPr>
              <w:sz w:val="20"/>
              <w:szCs w:val="20"/>
            </w:rPr>
          </w:pPr>
          <w:r w:rsidRPr="0074629D">
            <w:rPr>
              <w:sz w:val="20"/>
              <w:szCs w:val="20"/>
            </w:rPr>
            <w:t>Código:</w:t>
          </w:r>
          <w:r>
            <w:rPr>
              <w:sz w:val="20"/>
              <w:szCs w:val="20"/>
            </w:rPr>
            <w:t xml:space="preserve"> </w:t>
          </w:r>
        </w:p>
        <w:p w14:paraId="068F3DDD" w14:textId="1E661055" w:rsidR="006D2CA1" w:rsidRPr="0074629D" w:rsidRDefault="006D2CA1" w:rsidP="00365C2D">
          <w:pPr>
            <w:pStyle w:val="Encabezado"/>
            <w:rPr>
              <w:sz w:val="20"/>
              <w:szCs w:val="20"/>
            </w:rPr>
          </w:pPr>
          <w:r w:rsidRPr="0074629D">
            <w:rPr>
              <w:sz w:val="20"/>
              <w:szCs w:val="20"/>
            </w:rPr>
            <w:t xml:space="preserve">Fecha: </w:t>
          </w:r>
          <w:sdt>
            <w:sdtPr>
              <w:rPr>
                <w:sz w:val="20"/>
                <w:szCs w:val="20"/>
              </w:rPr>
              <w:alias w:val="Fecha de Emisión"/>
              <w:tag w:val="Fecha de Emisión"/>
              <w:id w:val="-1542747556"/>
              <w:placeholder>
                <w:docPart w:val="9FD6DB24E66743F5B545A04BE2A81BE0"/>
              </w:placeholder>
              <w:date w:fullDate="2022-07-01T00:00:00Z">
                <w:dateFormat w:val="dd/MM/yy"/>
                <w:lid w:val="es-PE"/>
                <w:storeMappedDataAs w:val="dateTime"/>
                <w:calendar w:val="gregorian"/>
              </w:date>
            </w:sdtPr>
            <w:sdtContent>
              <w:r w:rsidR="00A71D06" w:rsidRPr="00B84019">
                <w:rPr>
                  <w:sz w:val="20"/>
                  <w:szCs w:val="20"/>
                </w:rPr>
                <w:t>01/07/22</w:t>
              </w:r>
            </w:sdtContent>
          </w:sdt>
        </w:p>
        <w:p w14:paraId="40450686" w14:textId="77777777" w:rsidR="006D2CA1" w:rsidRPr="0074629D" w:rsidRDefault="006D2CA1" w:rsidP="00365C2D">
          <w:pPr>
            <w:pStyle w:val="Encabezado"/>
            <w:rPr>
              <w:sz w:val="20"/>
              <w:szCs w:val="20"/>
            </w:rPr>
          </w:pPr>
          <w:r>
            <w:rPr>
              <w:sz w:val="20"/>
              <w:szCs w:val="20"/>
            </w:rPr>
            <w:t>Revisión</w:t>
          </w:r>
          <w:r w:rsidRPr="0074629D">
            <w:rPr>
              <w:sz w:val="20"/>
              <w:szCs w:val="20"/>
            </w:rPr>
            <w:t>: 0</w:t>
          </w:r>
          <w:r>
            <w:rPr>
              <w:sz w:val="20"/>
              <w:szCs w:val="20"/>
            </w:rPr>
            <w:t>1</w:t>
          </w:r>
        </w:p>
        <w:p w14:paraId="33182835" w14:textId="77777777" w:rsidR="006D2CA1" w:rsidRDefault="006D2CA1" w:rsidP="00365C2D">
          <w:pPr>
            <w:pStyle w:val="Encabezado"/>
          </w:pPr>
          <w:r w:rsidRPr="0074629D">
            <w:rPr>
              <w:sz w:val="20"/>
              <w:szCs w:val="20"/>
            </w:rPr>
            <w:t xml:space="preserve">Página </w:t>
          </w:r>
          <w:r w:rsidRPr="0074629D">
            <w:rPr>
              <w:sz w:val="20"/>
              <w:szCs w:val="20"/>
            </w:rPr>
            <w:fldChar w:fldCharType="begin"/>
          </w:r>
          <w:r w:rsidRPr="0074629D">
            <w:rPr>
              <w:sz w:val="20"/>
              <w:szCs w:val="20"/>
            </w:rPr>
            <w:instrText xml:space="preserve"> PAGE  \* Arabic  \* MERGEFORMAT </w:instrText>
          </w:r>
          <w:r w:rsidRPr="0074629D">
            <w:rPr>
              <w:sz w:val="20"/>
              <w:szCs w:val="20"/>
            </w:rPr>
            <w:fldChar w:fldCharType="separate"/>
          </w:r>
          <w:r>
            <w:rPr>
              <w:sz w:val="20"/>
              <w:szCs w:val="20"/>
            </w:rPr>
            <w:t>1</w:t>
          </w:r>
          <w:r w:rsidRPr="0074629D">
            <w:rPr>
              <w:sz w:val="20"/>
              <w:szCs w:val="20"/>
            </w:rPr>
            <w:fldChar w:fldCharType="end"/>
          </w:r>
          <w:r w:rsidRPr="0074629D">
            <w:rPr>
              <w:sz w:val="20"/>
              <w:szCs w:val="20"/>
            </w:rPr>
            <w:t xml:space="preserve"> de </w:t>
          </w:r>
          <w:r w:rsidRPr="0074629D">
            <w:rPr>
              <w:sz w:val="20"/>
              <w:szCs w:val="20"/>
            </w:rPr>
            <w:fldChar w:fldCharType="begin"/>
          </w:r>
          <w:r w:rsidRPr="0074629D">
            <w:rPr>
              <w:sz w:val="20"/>
              <w:szCs w:val="20"/>
            </w:rPr>
            <w:instrText xml:space="preserve"> NUMPAGES  \* Arabic  \* MERGEFORMAT </w:instrText>
          </w:r>
          <w:r w:rsidRPr="0074629D">
            <w:rPr>
              <w:sz w:val="20"/>
              <w:szCs w:val="20"/>
            </w:rPr>
            <w:fldChar w:fldCharType="separate"/>
          </w:r>
          <w:r>
            <w:rPr>
              <w:sz w:val="20"/>
              <w:szCs w:val="20"/>
            </w:rPr>
            <w:t>4</w:t>
          </w:r>
          <w:r w:rsidRPr="0074629D">
            <w:rPr>
              <w:sz w:val="20"/>
              <w:szCs w:val="20"/>
            </w:rPr>
            <w:fldChar w:fldCharType="end"/>
          </w:r>
        </w:p>
      </w:tc>
    </w:tr>
    <w:tr w:rsidR="00C371D8" w14:paraId="2556CD9D" w14:textId="77777777" w:rsidTr="008A6AD1">
      <w:trPr>
        <w:trHeight w:val="574"/>
        <w:jc w:val="center"/>
      </w:trPr>
      <w:tc>
        <w:tcPr>
          <w:tcW w:w="2067" w:type="dxa"/>
          <w:vMerge/>
        </w:tcPr>
        <w:p w14:paraId="53F4A93E" w14:textId="77777777" w:rsidR="00C371D8" w:rsidRDefault="00C371D8" w:rsidP="00C371D8">
          <w:pPr>
            <w:pStyle w:val="Encabezado"/>
          </w:pPr>
        </w:p>
      </w:tc>
      <w:tc>
        <w:tcPr>
          <w:tcW w:w="7142" w:type="dxa"/>
          <w:vAlign w:val="center"/>
        </w:tcPr>
        <w:p w14:paraId="6C0D91D4" w14:textId="5117527C" w:rsidR="00C371D8" w:rsidRPr="00B94384" w:rsidRDefault="00C371D8" w:rsidP="00C371D8">
          <w:pPr>
            <w:pStyle w:val="Encabezado"/>
            <w:jc w:val="center"/>
            <w:rPr>
              <w:szCs w:val="24"/>
            </w:rPr>
          </w:pPr>
          <w:r>
            <w:rPr>
              <w:szCs w:val="24"/>
            </w:rPr>
            <w:fldChar w:fldCharType="begin"/>
          </w:r>
          <w:r>
            <w:rPr>
              <w:szCs w:val="24"/>
            </w:rPr>
            <w:instrText xml:space="preserve"> REF Nombre_del_Documento  \* MERGEFORMAT </w:instrText>
          </w:r>
          <w:r>
            <w:rPr>
              <w:szCs w:val="24"/>
            </w:rPr>
            <w:fldChar w:fldCharType="separate"/>
          </w:r>
          <w:sdt>
            <w:sdtPr>
              <w:rPr>
                <w:sz w:val="58"/>
                <w:szCs w:val="58"/>
              </w:rPr>
              <w:alias w:val="Nombre del documento"/>
              <w:tag w:val="Nombre del documento"/>
              <w:id w:val="-583538094"/>
              <w:placeholder>
                <w:docPart w:val="E1E3C408CF254AA8912642B9BD42CC76"/>
              </w:placeholder>
            </w:sdtPr>
            <w:sdtEndPr>
              <w:rPr>
                <w:rStyle w:val="NombredelDocumentoCar"/>
                <w:b/>
                <w:sz w:val="52"/>
                <w:szCs w:val="22"/>
              </w:rPr>
            </w:sdtEndPr>
            <w:sdtContent>
              <w:sdt>
                <w:sdtPr>
                  <w:rPr>
                    <w:b/>
                    <w:sz w:val="24"/>
                    <w:szCs w:val="24"/>
                  </w:rPr>
                  <w:alias w:val="Nombre del documento"/>
                  <w:tag w:val="Nombre del documento"/>
                  <w:id w:val="-1318803170"/>
                  <w:placeholder>
                    <w:docPart w:val="5765A84D0910480CB0D17A5262FFFB7D"/>
                  </w:placeholder>
                </w:sdtPr>
                <w:sdtEndPr>
                  <w:rPr>
                    <w:rStyle w:val="NombredelDocumentoCar"/>
                    <w:rFonts w:asciiTheme="minorHAnsi" w:hAnsiTheme="minorHAnsi" w:cstheme="minorHAnsi"/>
                    <w:sz w:val="52"/>
                    <w:szCs w:val="22"/>
                  </w:rPr>
                </w:sdtEndPr>
                <w:sdtContent>
                  <w:r>
                    <w:rPr>
                      <w:sz w:val="24"/>
                      <w:szCs w:val="24"/>
                    </w:rPr>
                    <w:t>Gestión de</w:t>
                  </w:r>
                  <w:r w:rsidRPr="00EA4628">
                    <w:rPr>
                      <w:sz w:val="24"/>
                      <w:szCs w:val="24"/>
                    </w:rPr>
                    <w:t xml:space="preserve"> </w:t>
                  </w:r>
                  <w:r>
                    <w:rPr>
                      <w:sz w:val="24"/>
                      <w:szCs w:val="24"/>
                    </w:rPr>
                    <w:t>Pedidos</w:t>
                  </w:r>
                </w:sdtContent>
              </w:sdt>
            </w:sdtContent>
          </w:sdt>
          <w:r>
            <w:rPr>
              <w:szCs w:val="24"/>
            </w:rPr>
            <w:fldChar w:fldCharType="end"/>
          </w:r>
        </w:p>
      </w:tc>
      <w:tc>
        <w:tcPr>
          <w:tcW w:w="2126" w:type="dxa"/>
          <w:vMerge/>
        </w:tcPr>
        <w:p w14:paraId="5FA057D7" w14:textId="77777777" w:rsidR="00C371D8" w:rsidRDefault="00C371D8" w:rsidP="00C371D8">
          <w:pPr>
            <w:pStyle w:val="Encabezado"/>
          </w:pPr>
        </w:p>
      </w:tc>
    </w:tr>
  </w:tbl>
  <w:p w14:paraId="0E1AD934" w14:textId="77777777" w:rsidR="006D2CA1" w:rsidRDefault="006D2CA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768" w:type="dxa"/>
      <w:jc w:val="center"/>
      <w:tblLook w:val="04A0" w:firstRow="1" w:lastRow="0" w:firstColumn="1" w:lastColumn="0" w:noHBand="0" w:noVBand="1"/>
    </w:tblPr>
    <w:tblGrid>
      <w:gridCol w:w="2016"/>
      <w:gridCol w:w="6484"/>
      <w:gridCol w:w="2268"/>
    </w:tblGrid>
    <w:tr w:rsidR="006D2CA1" w14:paraId="785EB61E" w14:textId="77777777" w:rsidTr="00FB05E5">
      <w:trPr>
        <w:trHeight w:val="418"/>
        <w:jc w:val="center"/>
      </w:trPr>
      <w:tc>
        <w:tcPr>
          <w:tcW w:w="2016" w:type="dxa"/>
          <w:vMerge w:val="restart"/>
          <w:vAlign w:val="center"/>
        </w:tcPr>
        <w:p w14:paraId="496A44BC" w14:textId="77777777" w:rsidR="006D2CA1" w:rsidRDefault="006D2CA1" w:rsidP="00552E2E">
          <w:pPr>
            <w:pStyle w:val="Encabezado"/>
            <w:jc w:val="center"/>
          </w:pPr>
          <w:r>
            <w:rPr>
              <w:noProof/>
            </w:rPr>
            <w:drawing>
              <wp:inline distT="0" distB="0" distL="0" distR="0" wp14:anchorId="01487A8C" wp14:editId="5491F372">
                <wp:extent cx="1141461" cy="485775"/>
                <wp:effectExtent l="0" t="0" r="1905"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
                          <a:extLst>
                            <a:ext uri="{28A0092B-C50C-407E-A947-70E740481C1C}">
                              <a14:useLocalDpi xmlns:a14="http://schemas.microsoft.com/office/drawing/2010/main" val="0"/>
                            </a:ext>
                          </a:extLst>
                        </a:blip>
                        <a:stretch>
                          <a:fillRect/>
                        </a:stretch>
                      </pic:blipFill>
                      <pic:spPr>
                        <a:xfrm>
                          <a:off x="0" y="0"/>
                          <a:ext cx="1157970" cy="492801"/>
                        </a:xfrm>
                        <a:prstGeom prst="rect">
                          <a:avLst/>
                        </a:prstGeom>
                      </pic:spPr>
                    </pic:pic>
                  </a:graphicData>
                </a:graphic>
              </wp:inline>
            </w:drawing>
          </w:r>
        </w:p>
      </w:tc>
      <w:tc>
        <w:tcPr>
          <w:tcW w:w="6484" w:type="dxa"/>
          <w:vAlign w:val="center"/>
        </w:tcPr>
        <w:p w14:paraId="0CDBAB27" w14:textId="77777777" w:rsidR="006D2CA1" w:rsidRPr="0031300A" w:rsidRDefault="006D2CA1" w:rsidP="003B5656">
          <w:pPr>
            <w:pStyle w:val="Encabezado"/>
            <w:jc w:val="center"/>
          </w:pPr>
          <w:r>
            <w:t>Especificación Funcional</w:t>
          </w:r>
        </w:p>
      </w:tc>
      <w:tc>
        <w:tcPr>
          <w:tcW w:w="2268" w:type="dxa"/>
          <w:vMerge w:val="restart"/>
          <w:vAlign w:val="center"/>
        </w:tcPr>
        <w:p w14:paraId="6241BC40" w14:textId="77777777" w:rsidR="006D2CA1" w:rsidRPr="0074629D" w:rsidRDefault="006D2CA1" w:rsidP="00345B1F">
          <w:pPr>
            <w:pStyle w:val="Encabezado"/>
            <w:rPr>
              <w:sz w:val="20"/>
              <w:szCs w:val="20"/>
            </w:rPr>
          </w:pPr>
          <w:r w:rsidRPr="0074629D">
            <w:rPr>
              <w:sz w:val="20"/>
              <w:szCs w:val="20"/>
            </w:rPr>
            <w:t>Código:</w:t>
          </w:r>
          <w:r>
            <w:rPr>
              <w:sz w:val="20"/>
              <w:szCs w:val="20"/>
            </w:rPr>
            <w:t xml:space="preserve"> </w:t>
          </w:r>
        </w:p>
        <w:p w14:paraId="0EDFCF3A" w14:textId="77777777" w:rsidR="006D2CA1" w:rsidRPr="0074629D" w:rsidRDefault="006D2CA1" w:rsidP="00345B1F">
          <w:pPr>
            <w:pStyle w:val="Encabezado"/>
            <w:rPr>
              <w:sz w:val="20"/>
              <w:szCs w:val="20"/>
            </w:rPr>
          </w:pPr>
          <w:r w:rsidRPr="0074629D">
            <w:rPr>
              <w:sz w:val="20"/>
              <w:szCs w:val="20"/>
            </w:rPr>
            <w:t xml:space="preserve">Fecha: </w:t>
          </w:r>
          <w:sdt>
            <w:sdtPr>
              <w:rPr>
                <w:rFonts w:asciiTheme="minorHAnsi" w:hAnsiTheme="minorHAnsi" w:cstheme="minorHAnsi"/>
              </w:rPr>
              <w:alias w:val="Fecha de Emisión"/>
              <w:tag w:val="Fecha de Emisión"/>
              <w:id w:val="1454820616"/>
              <w:placeholder>
                <w:docPart w:val="3B73F13D955D4BDF85B6F94DFC3BDCF1"/>
              </w:placeholder>
              <w:date w:fullDate="2021-01-05T00:00:00Z">
                <w:dateFormat w:val="dd/MM/yy"/>
                <w:lid w:val="es-PE"/>
                <w:storeMappedDataAs w:val="dateTime"/>
                <w:calendar w:val="gregorian"/>
              </w:date>
            </w:sdtPr>
            <w:sdtContent>
              <w:r>
                <w:rPr>
                  <w:rFonts w:asciiTheme="minorHAnsi" w:hAnsiTheme="minorHAnsi" w:cstheme="minorHAnsi"/>
                </w:rPr>
                <w:t>05/01/21</w:t>
              </w:r>
            </w:sdtContent>
          </w:sdt>
        </w:p>
        <w:p w14:paraId="3B1D8DBB" w14:textId="77777777" w:rsidR="006D2CA1" w:rsidRPr="0074629D" w:rsidRDefault="006D2CA1" w:rsidP="00345B1F">
          <w:pPr>
            <w:pStyle w:val="Encabezado"/>
            <w:rPr>
              <w:sz w:val="20"/>
              <w:szCs w:val="20"/>
            </w:rPr>
          </w:pPr>
          <w:r>
            <w:rPr>
              <w:sz w:val="20"/>
              <w:szCs w:val="20"/>
            </w:rPr>
            <w:t>Revisión</w:t>
          </w:r>
          <w:r w:rsidRPr="0074629D">
            <w:rPr>
              <w:sz w:val="20"/>
              <w:szCs w:val="20"/>
            </w:rPr>
            <w:t>: 00</w:t>
          </w:r>
        </w:p>
        <w:p w14:paraId="77D31878" w14:textId="77777777" w:rsidR="006D2CA1" w:rsidRDefault="006D2CA1" w:rsidP="00345B1F">
          <w:pPr>
            <w:pStyle w:val="Encabezado"/>
          </w:pPr>
          <w:r w:rsidRPr="0074629D">
            <w:rPr>
              <w:sz w:val="20"/>
              <w:szCs w:val="20"/>
            </w:rPr>
            <w:t xml:space="preserve">Página </w:t>
          </w:r>
          <w:r w:rsidRPr="0074629D">
            <w:rPr>
              <w:sz w:val="20"/>
              <w:szCs w:val="20"/>
            </w:rPr>
            <w:fldChar w:fldCharType="begin"/>
          </w:r>
          <w:r w:rsidRPr="0074629D">
            <w:rPr>
              <w:sz w:val="20"/>
              <w:szCs w:val="20"/>
            </w:rPr>
            <w:instrText xml:space="preserve"> PAGE  \* Arabic  \* MERGEFORMAT </w:instrText>
          </w:r>
          <w:r w:rsidRPr="0074629D">
            <w:rPr>
              <w:sz w:val="20"/>
              <w:szCs w:val="20"/>
            </w:rPr>
            <w:fldChar w:fldCharType="separate"/>
          </w:r>
          <w:r w:rsidRPr="0074629D">
            <w:rPr>
              <w:noProof/>
              <w:sz w:val="20"/>
              <w:szCs w:val="20"/>
            </w:rPr>
            <w:t>1</w:t>
          </w:r>
          <w:r w:rsidRPr="0074629D">
            <w:rPr>
              <w:sz w:val="20"/>
              <w:szCs w:val="20"/>
            </w:rPr>
            <w:fldChar w:fldCharType="end"/>
          </w:r>
          <w:r w:rsidRPr="0074629D">
            <w:rPr>
              <w:sz w:val="20"/>
              <w:szCs w:val="20"/>
            </w:rPr>
            <w:t xml:space="preserve"> de </w:t>
          </w:r>
          <w:r w:rsidRPr="0074629D">
            <w:rPr>
              <w:sz w:val="20"/>
              <w:szCs w:val="20"/>
            </w:rPr>
            <w:fldChar w:fldCharType="begin"/>
          </w:r>
          <w:r w:rsidRPr="0074629D">
            <w:rPr>
              <w:sz w:val="20"/>
              <w:szCs w:val="20"/>
            </w:rPr>
            <w:instrText xml:space="preserve"> NUMPAGES  \* Arabic  \* MERGEFORMAT </w:instrText>
          </w:r>
          <w:r w:rsidRPr="0074629D">
            <w:rPr>
              <w:sz w:val="20"/>
              <w:szCs w:val="20"/>
            </w:rPr>
            <w:fldChar w:fldCharType="separate"/>
          </w:r>
          <w:r w:rsidRPr="0074629D">
            <w:rPr>
              <w:noProof/>
              <w:sz w:val="20"/>
              <w:szCs w:val="20"/>
            </w:rPr>
            <w:t>25</w:t>
          </w:r>
          <w:r w:rsidRPr="0074629D">
            <w:rPr>
              <w:sz w:val="20"/>
              <w:szCs w:val="20"/>
            </w:rPr>
            <w:fldChar w:fldCharType="end"/>
          </w:r>
        </w:p>
      </w:tc>
    </w:tr>
    <w:tr w:rsidR="006D2CA1" w14:paraId="41D54AFB" w14:textId="77777777" w:rsidTr="00FB05E5">
      <w:trPr>
        <w:jc w:val="center"/>
      </w:trPr>
      <w:tc>
        <w:tcPr>
          <w:tcW w:w="2016" w:type="dxa"/>
          <w:vMerge/>
        </w:tcPr>
        <w:p w14:paraId="647D86EC" w14:textId="77777777" w:rsidR="006D2CA1" w:rsidRDefault="006D2CA1" w:rsidP="000B5CC0">
          <w:pPr>
            <w:pStyle w:val="Encabezado"/>
          </w:pPr>
        </w:p>
      </w:tc>
      <w:tc>
        <w:tcPr>
          <w:tcW w:w="6484" w:type="dxa"/>
          <w:vAlign w:val="center"/>
        </w:tcPr>
        <w:p w14:paraId="3EADE679" w14:textId="77777777" w:rsidR="006D2CA1" w:rsidRPr="00B94384" w:rsidRDefault="006D2CA1" w:rsidP="003B5656">
          <w:pPr>
            <w:pStyle w:val="Encabezado"/>
            <w:jc w:val="center"/>
            <w:rPr>
              <w:szCs w:val="24"/>
            </w:rPr>
          </w:pPr>
          <w:r>
            <w:rPr>
              <w:szCs w:val="24"/>
            </w:rPr>
            <w:fldChar w:fldCharType="begin"/>
          </w:r>
          <w:r>
            <w:rPr>
              <w:szCs w:val="24"/>
            </w:rPr>
            <w:instrText xml:space="preserve"> REF Nombre_del_Documento  \* MERGEFORMAT </w:instrText>
          </w:r>
          <w:r>
            <w:rPr>
              <w:szCs w:val="24"/>
            </w:rPr>
            <w:fldChar w:fldCharType="separate"/>
          </w:r>
          <w:sdt>
            <w:sdtPr>
              <w:rPr>
                <w:sz w:val="58"/>
                <w:szCs w:val="58"/>
              </w:rPr>
              <w:alias w:val="Nombre del documento"/>
              <w:tag w:val="Nombre del documento"/>
              <w:id w:val="572475018"/>
              <w:placeholder>
                <w:docPart w:val="B8F4095650514F0482A66E2A1713F820"/>
              </w:placeholder>
            </w:sdtPr>
            <w:sdtEndPr>
              <w:rPr>
                <w:rStyle w:val="NombredelDocumentoCar"/>
                <w:b/>
                <w:sz w:val="52"/>
                <w:szCs w:val="22"/>
              </w:rPr>
            </w:sdtEndPr>
            <w:sdtContent>
              <w:sdt>
                <w:sdtPr>
                  <w:rPr>
                    <w:b/>
                    <w:sz w:val="24"/>
                    <w:szCs w:val="24"/>
                  </w:rPr>
                  <w:alias w:val="Nombre del documento"/>
                  <w:tag w:val="Nombre del documento"/>
                  <w:id w:val="1663975991"/>
                  <w:placeholder>
                    <w:docPart w:val="483F5FA30D8F48C0BA6D42EAE096F793"/>
                  </w:placeholder>
                </w:sdtPr>
                <w:sdtEndPr>
                  <w:rPr>
                    <w:rStyle w:val="NombredelDocumentoCar"/>
                    <w:rFonts w:asciiTheme="minorHAnsi" w:hAnsiTheme="minorHAnsi" w:cstheme="minorHAnsi"/>
                    <w:sz w:val="52"/>
                    <w:szCs w:val="22"/>
                  </w:rPr>
                </w:sdtEndPr>
                <w:sdtContent>
                  <w:r w:rsidRPr="00AF72CA">
                    <w:rPr>
                      <w:sz w:val="24"/>
                      <w:szCs w:val="24"/>
                    </w:rPr>
                    <w:t>Nombre</w:t>
                  </w:r>
                  <w:r w:rsidRPr="00AF72CA">
                    <w:rPr>
                      <w:bCs/>
                      <w:sz w:val="24"/>
                      <w:szCs w:val="48"/>
                    </w:rPr>
                    <w:t xml:space="preserve"> del Proceso – Área</w:t>
                  </w:r>
                  <w:r>
                    <w:rPr>
                      <w:rStyle w:val="NombredelDocumentoCar"/>
                      <w:rFonts w:asciiTheme="minorHAnsi" w:hAnsiTheme="minorHAnsi" w:cstheme="minorHAnsi"/>
                    </w:rPr>
                    <w:t xml:space="preserve"> Responsable</w:t>
                  </w:r>
                </w:sdtContent>
              </w:sdt>
            </w:sdtContent>
          </w:sdt>
          <w:r>
            <w:rPr>
              <w:szCs w:val="24"/>
            </w:rPr>
            <w:fldChar w:fldCharType="end"/>
          </w:r>
        </w:p>
      </w:tc>
      <w:tc>
        <w:tcPr>
          <w:tcW w:w="2268" w:type="dxa"/>
          <w:vMerge/>
        </w:tcPr>
        <w:p w14:paraId="306F8886" w14:textId="77777777" w:rsidR="006D2CA1" w:rsidRDefault="006D2CA1" w:rsidP="000B5CC0">
          <w:pPr>
            <w:pStyle w:val="Encabezado"/>
          </w:pPr>
        </w:p>
      </w:tc>
    </w:tr>
  </w:tbl>
  <w:p w14:paraId="2EAA51E8" w14:textId="77777777" w:rsidR="006D2CA1" w:rsidRDefault="006D2CA1" w:rsidP="000B5CC0">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1335" w:type="dxa"/>
      <w:jc w:val="center"/>
      <w:tblLook w:val="04A0" w:firstRow="1" w:lastRow="0" w:firstColumn="1" w:lastColumn="0" w:noHBand="0" w:noVBand="1"/>
    </w:tblPr>
    <w:tblGrid>
      <w:gridCol w:w="2067"/>
      <w:gridCol w:w="7142"/>
      <w:gridCol w:w="2126"/>
    </w:tblGrid>
    <w:tr w:rsidR="006D2CA1" w14:paraId="29F58943" w14:textId="77777777" w:rsidTr="00365C2D">
      <w:trPr>
        <w:trHeight w:val="488"/>
        <w:jc w:val="center"/>
      </w:trPr>
      <w:tc>
        <w:tcPr>
          <w:tcW w:w="2067" w:type="dxa"/>
          <w:vMerge w:val="restart"/>
          <w:vAlign w:val="center"/>
        </w:tcPr>
        <w:p w14:paraId="71326493" w14:textId="38AA8B39" w:rsidR="006D2CA1" w:rsidRDefault="006D2CA1" w:rsidP="00EB3806">
          <w:pPr>
            <w:pStyle w:val="Encabezado"/>
            <w:jc w:val="center"/>
          </w:pPr>
        </w:p>
      </w:tc>
      <w:tc>
        <w:tcPr>
          <w:tcW w:w="7142" w:type="dxa"/>
          <w:vAlign w:val="center"/>
        </w:tcPr>
        <w:p w14:paraId="354952FD" w14:textId="77777777" w:rsidR="006D2CA1" w:rsidRPr="0031300A" w:rsidRDefault="006D2CA1" w:rsidP="00EB3806">
          <w:pPr>
            <w:pStyle w:val="Encabezado"/>
            <w:jc w:val="center"/>
          </w:pPr>
          <w:r>
            <w:t>Especificación Funcional</w:t>
          </w:r>
        </w:p>
      </w:tc>
      <w:tc>
        <w:tcPr>
          <w:tcW w:w="2126" w:type="dxa"/>
          <w:vMerge w:val="restart"/>
          <w:vAlign w:val="center"/>
        </w:tcPr>
        <w:p w14:paraId="590189DA" w14:textId="77777777" w:rsidR="006D2CA1" w:rsidRPr="0074629D" w:rsidRDefault="006D2CA1" w:rsidP="00365C2D">
          <w:pPr>
            <w:pStyle w:val="Encabezado"/>
            <w:rPr>
              <w:sz w:val="20"/>
              <w:szCs w:val="20"/>
            </w:rPr>
          </w:pPr>
          <w:r w:rsidRPr="0074629D">
            <w:rPr>
              <w:sz w:val="20"/>
              <w:szCs w:val="20"/>
            </w:rPr>
            <w:t>Código:</w:t>
          </w:r>
          <w:r>
            <w:rPr>
              <w:sz w:val="20"/>
              <w:szCs w:val="20"/>
            </w:rPr>
            <w:t xml:space="preserve"> </w:t>
          </w:r>
        </w:p>
        <w:p w14:paraId="2B125726" w14:textId="48EDE54E" w:rsidR="006D2CA1" w:rsidRPr="0074629D" w:rsidRDefault="006D2CA1" w:rsidP="00365C2D">
          <w:pPr>
            <w:pStyle w:val="Encabezado"/>
            <w:rPr>
              <w:sz w:val="20"/>
              <w:szCs w:val="20"/>
            </w:rPr>
          </w:pPr>
          <w:r w:rsidRPr="0074629D">
            <w:rPr>
              <w:sz w:val="20"/>
              <w:szCs w:val="20"/>
            </w:rPr>
            <w:t xml:space="preserve">Fecha: </w:t>
          </w:r>
          <w:sdt>
            <w:sdtPr>
              <w:rPr>
                <w:sz w:val="20"/>
                <w:szCs w:val="20"/>
              </w:rPr>
              <w:alias w:val="Fecha de Emisión"/>
              <w:tag w:val="Fecha de Emisión"/>
              <w:id w:val="1593511992"/>
              <w:placeholder>
                <w:docPart w:val="9FD6DB24E66743F5B545A04BE2A81BE0"/>
              </w:placeholder>
              <w:date w:fullDate="2022-07-01T00:00:00Z">
                <w:dateFormat w:val="dd/MM/yy"/>
                <w:lid w:val="es-PE"/>
                <w:storeMappedDataAs w:val="dateTime"/>
                <w:calendar w:val="gregorian"/>
              </w:date>
            </w:sdtPr>
            <w:sdtContent>
              <w:r w:rsidR="00A71D06" w:rsidRPr="00FA1D6C">
                <w:rPr>
                  <w:sz w:val="20"/>
                  <w:szCs w:val="20"/>
                </w:rPr>
                <w:t>01/07/22</w:t>
              </w:r>
            </w:sdtContent>
          </w:sdt>
        </w:p>
        <w:p w14:paraId="79A6164E" w14:textId="77777777" w:rsidR="006D2CA1" w:rsidRPr="0074629D" w:rsidRDefault="006D2CA1" w:rsidP="00365C2D">
          <w:pPr>
            <w:pStyle w:val="Encabezado"/>
            <w:rPr>
              <w:sz w:val="20"/>
              <w:szCs w:val="20"/>
            </w:rPr>
          </w:pPr>
          <w:r>
            <w:rPr>
              <w:sz w:val="20"/>
              <w:szCs w:val="20"/>
            </w:rPr>
            <w:t>Revisión</w:t>
          </w:r>
          <w:r w:rsidRPr="0074629D">
            <w:rPr>
              <w:sz w:val="20"/>
              <w:szCs w:val="20"/>
            </w:rPr>
            <w:t>: 0</w:t>
          </w:r>
          <w:r>
            <w:rPr>
              <w:sz w:val="20"/>
              <w:szCs w:val="20"/>
            </w:rPr>
            <w:t>1</w:t>
          </w:r>
        </w:p>
        <w:p w14:paraId="73B2B5CE" w14:textId="77777777" w:rsidR="006D2CA1" w:rsidRDefault="006D2CA1" w:rsidP="00365C2D">
          <w:pPr>
            <w:pStyle w:val="Encabezado"/>
          </w:pPr>
          <w:r w:rsidRPr="0074629D">
            <w:rPr>
              <w:sz w:val="20"/>
              <w:szCs w:val="20"/>
            </w:rPr>
            <w:t xml:space="preserve">Página </w:t>
          </w:r>
          <w:r w:rsidRPr="0074629D">
            <w:rPr>
              <w:sz w:val="20"/>
              <w:szCs w:val="20"/>
            </w:rPr>
            <w:fldChar w:fldCharType="begin"/>
          </w:r>
          <w:r w:rsidRPr="0074629D">
            <w:rPr>
              <w:sz w:val="20"/>
              <w:szCs w:val="20"/>
            </w:rPr>
            <w:instrText xml:space="preserve"> PAGE  \* Arabic  \* MERGEFORMAT </w:instrText>
          </w:r>
          <w:r w:rsidRPr="0074629D">
            <w:rPr>
              <w:sz w:val="20"/>
              <w:szCs w:val="20"/>
            </w:rPr>
            <w:fldChar w:fldCharType="separate"/>
          </w:r>
          <w:r>
            <w:rPr>
              <w:sz w:val="20"/>
              <w:szCs w:val="20"/>
            </w:rPr>
            <w:t>1</w:t>
          </w:r>
          <w:r w:rsidRPr="0074629D">
            <w:rPr>
              <w:sz w:val="20"/>
              <w:szCs w:val="20"/>
            </w:rPr>
            <w:fldChar w:fldCharType="end"/>
          </w:r>
          <w:r w:rsidRPr="0074629D">
            <w:rPr>
              <w:sz w:val="20"/>
              <w:szCs w:val="20"/>
            </w:rPr>
            <w:t xml:space="preserve"> de </w:t>
          </w:r>
          <w:r w:rsidRPr="0074629D">
            <w:rPr>
              <w:sz w:val="20"/>
              <w:szCs w:val="20"/>
            </w:rPr>
            <w:fldChar w:fldCharType="begin"/>
          </w:r>
          <w:r w:rsidRPr="0074629D">
            <w:rPr>
              <w:sz w:val="20"/>
              <w:szCs w:val="20"/>
            </w:rPr>
            <w:instrText xml:space="preserve"> NUMPAGES  \* Arabic  \* MERGEFORMAT </w:instrText>
          </w:r>
          <w:r w:rsidRPr="0074629D">
            <w:rPr>
              <w:sz w:val="20"/>
              <w:szCs w:val="20"/>
            </w:rPr>
            <w:fldChar w:fldCharType="separate"/>
          </w:r>
          <w:r>
            <w:rPr>
              <w:sz w:val="20"/>
              <w:szCs w:val="20"/>
            </w:rPr>
            <w:t>4</w:t>
          </w:r>
          <w:r w:rsidRPr="0074629D">
            <w:rPr>
              <w:sz w:val="20"/>
              <w:szCs w:val="20"/>
            </w:rPr>
            <w:fldChar w:fldCharType="end"/>
          </w:r>
        </w:p>
      </w:tc>
    </w:tr>
    <w:tr w:rsidR="00C371D8" w14:paraId="4FCC8CE4" w14:textId="77777777" w:rsidTr="008A6AD1">
      <w:trPr>
        <w:trHeight w:val="574"/>
        <w:jc w:val="center"/>
      </w:trPr>
      <w:tc>
        <w:tcPr>
          <w:tcW w:w="2067" w:type="dxa"/>
          <w:vMerge/>
        </w:tcPr>
        <w:p w14:paraId="4B9F98B2" w14:textId="77777777" w:rsidR="00C371D8" w:rsidRDefault="00C371D8" w:rsidP="00C371D8">
          <w:pPr>
            <w:pStyle w:val="Encabezado"/>
          </w:pPr>
        </w:p>
      </w:tc>
      <w:tc>
        <w:tcPr>
          <w:tcW w:w="7142" w:type="dxa"/>
          <w:vAlign w:val="center"/>
        </w:tcPr>
        <w:p w14:paraId="44B1B7D6" w14:textId="787121E4" w:rsidR="00C371D8" w:rsidRPr="00B94384" w:rsidRDefault="00C371D8" w:rsidP="00C371D8">
          <w:pPr>
            <w:pStyle w:val="Encabezado"/>
            <w:jc w:val="center"/>
            <w:rPr>
              <w:szCs w:val="24"/>
            </w:rPr>
          </w:pPr>
          <w:r>
            <w:rPr>
              <w:szCs w:val="24"/>
            </w:rPr>
            <w:fldChar w:fldCharType="begin"/>
          </w:r>
          <w:r>
            <w:rPr>
              <w:szCs w:val="24"/>
            </w:rPr>
            <w:instrText xml:space="preserve"> REF Nombre_del_Documento  \* MERGEFORMAT </w:instrText>
          </w:r>
          <w:r>
            <w:rPr>
              <w:szCs w:val="24"/>
            </w:rPr>
            <w:fldChar w:fldCharType="separate"/>
          </w:r>
          <w:sdt>
            <w:sdtPr>
              <w:rPr>
                <w:sz w:val="58"/>
                <w:szCs w:val="58"/>
              </w:rPr>
              <w:alias w:val="Nombre del documento"/>
              <w:tag w:val="Nombre del documento"/>
              <w:id w:val="-833373816"/>
              <w:placeholder>
                <w:docPart w:val="D6678BDA2E6147ABB0C3763C2427ECCF"/>
              </w:placeholder>
            </w:sdtPr>
            <w:sdtEndPr>
              <w:rPr>
                <w:rStyle w:val="NombredelDocumentoCar"/>
                <w:b/>
                <w:sz w:val="52"/>
                <w:szCs w:val="22"/>
              </w:rPr>
            </w:sdtEndPr>
            <w:sdtContent>
              <w:sdt>
                <w:sdtPr>
                  <w:rPr>
                    <w:b/>
                    <w:sz w:val="24"/>
                    <w:szCs w:val="24"/>
                  </w:rPr>
                  <w:alias w:val="Nombre del documento"/>
                  <w:tag w:val="Nombre del documento"/>
                  <w:id w:val="-349339688"/>
                  <w:placeholder>
                    <w:docPart w:val="249C6DE8E3CE458BB362F04E13713621"/>
                  </w:placeholder>
                </w:sdtPr>
                <w:sdtEndPr>
                  <w:rPr>
                    <w:rStyle w:val="NombredelDocumentoCar"/>
                    <w:rFonts w:asciiTheme="minorHAnsi" w:hAnsiTheme="minorHAnsi" w:cstheme="minorHAnsi"/>
                    <w:sz w:val="52"/>
                    <w:szCs w:val="22"/>
                  </w:rPr>
                </w:sdtEndPr>
                <w:sdtContent>
                  <w:r>
                    <w:rPr>
                      <w:sz w:val="24"/>
                      <w:szCs w:val="24"/>
                    </w:rPr>
                    <w:t>Gestión de</w:t>
                  </w:r>
                  <w:r w:rsidRPr="00EA4628">
                    <w:rPr>
                      <w:sz w:val="24"/>
                      <w:szCs w:val="24"/>
                    </w:rPr>
                    <w:t xml:space="preserve"> </w:t>
                  </w:r>
                  <w:r>
                    <w:rPr>
                      <w:sz w:val="24"/>
                      <w:szCs w:val="24"/>
                    </w:rPr>
                    <w:t>Pedidos</w:t>
                  </w:r>
                </w:sdtContent>
              </w:sdt>
            </w:sdtContent>
          </w:sdt>
          <w:r>
            <w:rPr>
              <w:szCs w:val="24"/>
            </w:rPr>
            <w:fldChar w:fldCharType="end"/>
          </w:r>
        </w:p>
      </w:tc>
      <w:tc>
        <w:tcPr>
          <w:tcW w:w="2126" w:type="dxa"/>
          <w:vMerge/>
        </w:tcPr>
        <w:p w14:paraId="70E6580B" w14:textId="77777777" w:rsidR="00C371D8" w:rsidRDefault="00C371D8" w:rsidP="00C371D8">
          <w:pPr>
            <w:pStyle w:val="Encabezado"/>
          </w:pPr>
        </w:p>
      </w:tc>
    </w:tr>
  </w:tbl>
  <w:p w14:paraId="7545DA12" w14:textId="77777777" w:rsidR="006D2CA1" w:rsidRDefault="006D2CA1">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768" w:type="dxa"/>
      <w:jc w:val="center"/>
      <w:tblLook w:val="04A0" w:firstRow="1" w:lastRow="0" w:firstColumn="1" w:lastColumn="0" w:noHBand="0" w:noVBand="1"/>
    </w:tblPr>
    <w:tblGrid>
      <w:gridCol w:w="2016"/>
      <w:gridCol w:w="6484"/>
      <w:gridCol w:w="2268"/>
    </w:tblGrid>
    <w:tr w:rsidR="006D2CA1" w14:paraId="0B3AF113" w14:textId="77777777" w:rsidTr="00FB05E5">
      <w:trPr>
        <w:trHeight w:val="418"/>
        <w:jc w:val="center"/>
      </w:trPr>
      <w:tc>
        <w:tcPr>
          <w:tcW w:w="2016" w:type="dxa"/>
          <w:vMerge w:val="restart"/>
          <w:vAlign w:val="center"/>
        </w:tcPr>
        <w:p w14:paraId="0EF0CBE9" w14:textId="77777777" w:rsidR="006D2CA1" w:rsidRDefault="006D2CA1" w:rsidP="00552E2E">
          <w:pPr>
            <w:pStyle w:val="Encabezado"/>
            <w:jc w:val="center"/>
          </w:pPr>
          <w:r>
            <w:rPr>
              <w:noProof/>
            </w:rPr>
            <w:drawing>
              <wp:inline distT="0" distB="0" distL="0" distR="0" wp14:anchorId="12ECFBE7" wp14:editId="28889AFF">
                <wp:extent cx="1141461" cy="485775"/>
                <wp:effectExtent l="0" t="0" r="1905"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
                          <a:extLst>
                            <a:ext uri="{28A0092B-C50C-407E-A947-70E740481C1C}">
                              <a14:useLocalDpi xmlns:a14="http://schemas.microsoft.com/office/drawing/2010/main" val="0"/>
                            </a:ext>
                          </a:extLst>
                        </a:blip>
                        <a:stretch>
                          <a:fillRect/>
                        </a:stretch>
                      </pic:blipFill>
                      <pic:spPr>
                        <a:xfrm>
                          <a:off x="0" y="0"/>
                          <a:ext cx="1157970" cy="492801"/>
                        </a:xfrm>
                        <a:prstGeom prst="rect">
                          <a:avLst/>
                        </a:prstGeom>
                      </pic:spPr>
                    </pic:pic>
                  </a:graphicData>
                </a:graphic>
              </wp:inline>
            </w:drawing>
          </w:r>
        </w:p>
      </w:tc>
      <w:tc>
        <w:tcPr>
          <w:tcW w:w="6484" w:type="dxa"/>
          <w:vAlign w:val="center"/>
        </w:tcPr>
        <w:p w14:paraId="46CB64D6" w14:textId="77777777" w:rsidR="006D2CA1" w:rsidRPr="0031300A" w:rsidRDefault="006D2CA1" w:rsidP="003B5656">
          <w:pPr>
            <w:pStyle w:val="Encabezado"/>
            <w:jc w:val="center"/>
          </w:pPr>
          <w:r>
            <w:t>Especificación Funcional</w:t>
          </w:r>
        </w:p>
      </w:tc>
      <w:tc>
        <w:tcPr>
          <w:tcW w:w="2268" w:type="dxa"/>
          <w:vMerge w:val="restart"/>
          <w:vAlign w:val="center"/>
        </w:tcPr>
        <w:p w14:paraId="03E8529E" w14:textId="77777777" w:rsidR="006D2CA1" w:rsidRPr="0074629D" w:rsidRDefault="006D2CA1" w:rsidP="00345B1F">
          <w:pPr>
            <w:pStyle w:val="Encabezado"/>
            <w:rPr>
              <w:sz w:val="20"/>
              <w:szCs w:val="20"/>
            </w:rPr>
          </w:pPr>
          <w:r w:rsidRPr="0074629D">
            <w:rPr>
              <w:sz w:val="20"/>
              <w:szCs w:val="20"/>
            </w:rPr>
            <w:t>Código:</w:t>
          </w:r>
          <w:r>
            <w:rPr>
              <w:sz w:val="20"/>
              <w:szCs w:val="20"/>
            </w:rPr>
            <w:t xml:space="preserve"> </w:t>
          </w:r>
        </w:p>
        <w:p w14:paraId="02B627F5" w14:textId="77777777" w:rsidR="006D2CA1" w:rsidRPr="0074629D" w:rsidRDefault="006D2CA1" w:rsidP="00345B1F">
          <w:pPr>
            <w:pStyle w:val="Encabezado"/>
            <w:rPr>
              <w:sz w:val="20"/>
              <w:szCs w:val="20"/>
            </w:rPr>
          </w:pPr>
          <w:r w:rsidRPr="0074629D">
            <w:rPr>
              <w:sz w:val="20"/>
              <w:szCs w:val="20"/>
            </w:rPr>
            <w:t xml:space="preserve">Fecha: </w:t>
          </w:r>
          <w:sdt>
            <w:sdtPr>
              <w:rPr>
                <w:rFonts w:asciiTheme="minorHAnsi" w:hAnsiTheme="minorHAnsi" w:cstheme="minorHAnsi"/>
              </w:rPr>
              <w:alias w:val="Fecha de Emisión"/>
              <w:tag w:val="Fecha de Emisión"/>
              <w:id w:val="-844086508"/>
              <w:placeholder>
                <w:docPart w:val="3B73F13D955D4BDF85B6F94DFC3BDCF1"/>
              </w:placeholder>
              <w:date w:fullDate="2021-01-05T00:00:00Z">
                <w:dateFormat w:val="dd/MM/yy"/>
                <w:lid w:val="es-PE"/>
                <w:storeMappedDataAs w:val="dateTime"/>
                <w:calendar w:val="gregorian"/>
              </w:date>
            </w:sdtPr>
            <w:sdtContent>
              <w:r>
                <w:rPr>
                  <w:rFonts w:asciiTheme="minorHAnsi" w:hAnsiTheme="minorHAnsi" w:cstheme="minorHAnsi"/>
                </w:rPr>
                <w:t>05/01/21</w:t>
              </w:r>
            </w:sdtContent>
          </w:sdt>
        </w:p>
        <w:p w14:paraId="21278A18" w14:textId="77777777" w:rsidR="006D2CA1" w:rsidRPr="0074629D" w:rsidRDefault="006D2CA1" w:rsidP="00345B1F">
          <w:pPr>
            <w:pStyle w:val="Encabezado"/>
            <w:rPr>
              <w:sz w:val="20"/>
              <w:szCs w:val="20"/>
            </w:rPr>
          </w:pPr>
          <w:r>
            <w:rPr>
              <w:sz w:val="20"/>
              <w:szCs w:val="20"/>
            </w:rPr>
            <w:t>Revisión</w:t>
          </w:r>
          <w:r w:rsidRPr="0074629D">
            <w:rPr>
              <w:sz w:val="20"/>
              <w:szCs w:val="20"/>
            </w:rPr>
            <w:t>: 00</w:t>
          </w:r>
        </w:p>
        <w:p w14:paraId="04E97505" w14:textId="77777777" w:rsidR="006D2CA1" w:rsidRDefault="006D2CA1" w:rsidP="00345B1F">
          <w:pPr>
            <w:pStyle w:val="Encabezado"/>
          </w:pPr>
          <w:r w:rsidRPr="0074629D">
            <w:rPr>
              <w:sz w:val="20"/>
              <w:szCs w:val="20"/>
            </w:rPr>
            <w:t xml:space="preserve">Página </w:t>
          </w:r>
          <w:r w:rsidRPr="0074629D">
            <w:rPr>
              <w:sz w:val="20"/>
              <w:szCs w:val="20"/>
            </w:rPr>
            <w:fldChar w:fldCharType="begin"/>
          </w:r>
          <w:r w:rsidRPr="0074629D">
            <w:rPr>
              <w:sz w:val="20"/>
              <w:szCs w:val="20"/>
            </w:rPr>
            <w:instrText xml:space="preserve"> PAGE  \* Arabic  \* MERGEFORMAT </w:instrText>
          </w:r>
          <w:r w:rsidRPr="0074629D">
            <w:rPr>
              <w:sz w:val="20"/>
              <w:szCs w:val="20"/>
            </w:rPr>
            <w:fldChar w:fldCharType="separate"/>
          </w:r>
          <w:r w:rsidRPr="0074629D">
            <w:rPr>
              <w:noProof/>
              <w:sz w:val="20"/>
              <w:szCs w:val="20"/>
            </w:rPr>
            <w:t>1</w:t>
          </w:r>
          <w:r w:rsidRPr="0074629D">
            <w:rPr>
              <w:sz w:val="20"/>
              <w:szCs w:val="20"/>
            </w:rPr>
            <w:fldChar w:fldCharType="end"/>
          </w:r>
          <w:r w:rsidRPr="0074629D">
            <w:rPr>
              <w:sz w:val="20"/>
              <w:szCs w:val="20"/>
            </w:rPr>
            <w:t xml:space="preserve"> de </w:t>
          </w:r>
          <w:r w:rsidRPr="0074629D">
            <w:rPr>
              <w:sz w:val="20"/>
              <w:szCs w:val="20"/>
            </w:rPr>
            <w:fldChar w:fldCharType="begin"/>
          </w:r>
          <w:r w:rsidRPr="0074629D">
            <w:rPr>
              <w:sz w:val="20"/>
              <w:szCs w:val="20"/>
            </w:rPr>
            <w:instrText xml:space="preserve"> NUMPAGES  \* Arabic  \* MERGEFORMAT </w:instrText>
          </w:r>
          <w:r w:rsidRPr="0074629D">
            <w:rPr>
              <w:sz w:val="20"/>
              <w:szCs w:val="20"/>
            </w:rPr>
            <w:fldChar w:fldCharType="separate"/>
          </w:r>
          <w:r w:rsidRPr="0074629D">
            <w:rPr>
              <w:noProof/>
              <w:sz w:val="20"/>
              <w:szCs w:val="20"/>
            </w:rPr>
            <w:t>25</w:t>
          </w:r>
          <w:r w:rsidRPr="0074629D">
            <w:rPr>
              <w:sz w:val="20"/>
              <w:szCs w:val="20"/>
            </w:rPr>
            <w:fldChar w:fldCharType="end"/>
          </w:r>
        </w:p>
      </w:tc>
    </w:tr>
    <w:tr w:rsidR="006D2CA1" w14:paraId="1DA17FCE" w14:textId="77777777" w:rsidTr="00FB05E5">
      <w:trPr>
        <w:jc w:val="center"/>
      </w:trPr>
      <w:tc>
        <w:tcPr>
          <w:tcW w:w="2016" w:type="dxa"/>
          <w:vMerge/>
        </w:tcPr>
        <w:p w14:paraId="6F3F187A" w14:textId="77777777" w:rsidR="006D2CA1" w:rsidRDefault="006D2CA1" w:rsidP="000B5CC0">
          <w:pPr>
            <w:pStyle w:val="Encabezado"/>
          </w:pPr>
        </w:p>
      </w:tc>
      <w:tc>
        <w:tcPr>
          <w:tcW w:w="6484" w:type="dxa"/>
          <w:vAlign w:val="center"/>
        </w:tcPr>
        <w:p w14:paraId="629AF176" w14:textId="77777777" w:rsidR="006D2CA1" w:rsidRPr="00B94384" w:rsidRDefault="006D2CA1" w:rsidP="003B5656">
          <w:pPr>
            <w:pStyle w:val="Encabezado"/>
            <w:jc w:val="center"/>
            <w:rPr>
              <w:szCs w:val="24"/>
            </w:rPr>
          </w:pPr>
          <w:r>
            <w:rPr>
              <w:szCs w:val="24"/>
            </w:rPr>
            <w:fldChar w:fldCharType="begin"/>
          </w:r>
          <w:r>
            <w:rPr>
              <w:szCs w:val="24"/>
            </w:rPr>
            <w:instrText xml:space="preserve"> REF Nombre_del_Documento  \* MERGEFORMAT </w:instrText>
          </w:r>
          <w:r>
            <w:rPr>
              <w:szCs w:val="24"/>
            </w:rPr>
            <w:fldChar w:fldCharType="separate"/>
          </w:r>
          <w:sdt>
            <w:sdtPr>
              <w:rPr>
                <w:sz w:val="58"/>
                <w:szCs w:val="58"/>
              </w:rPr>
              <w:alias w:val="Nombre del documento"/>
              <w:tag w:val="Nombre del documento"/>
              <w:id w:val="-1214498089"/>
              <w:placeholder>
                <w:docPart w:val="B8F4095650514F0482A66E2A1713F820"/>
              </w:placeholder>
            </w:sdtPr>
            <w:sdtEndPr>
              <w:rPr>
                <w:rStyle w:val="NombredelDocumentoCar"/>
                <w:b/>
                <w:sz w:val="52"/>
                <w:szCs w:val="22"/>
              </w:rPr>
            </w:sdtEndPr>
            <w:sdtContent>
              <w:sdt>
                <w:sdtPr>
                  <w:rPr>
                    <w:b/>
                    <w:sz w:val="24"/>
                    <w:szCs w:val="24"/>
                  </w:rPr>
                  <w:alias w:val="Nombre del documento"/>
                  <w:tag w:val="Nombre del documento"/>
                  <w:id w:val="-1912377900"/>
                  <w:placeholder>
                    <w:docPart w:val="483F5FA30D8F48C0BA6D42EAE096F793"/>
                  </w:placeholder>
                </w:sdtPr>
                <w:sdtEndPr>
                  <w:rPr>
                    <w:rStyle w:val="NombredelDocumentoCar"/>
                    <w:rFonts w:asciiTheme="minorHAnsi" w:hAnsiTheme="minorHAnsi" w:cstheme="minorHAnsi"/>
                    <w:sz w:val="52"/>
                    <w:szCs w:val="22"/>
                  </w:rPr>
                </w:sdtEndPr>
                <w:sdtContent>
                  <w:r w:rsidRPr="00AF72CA">
                    <w:rPr>
                      <w:sz w:val="24"/>
                      <w:szCs w:val="24"/>
                    </w:rPr>
                    <w:t>Nombre</w:t>
                  </w:r>
                  <w:r w:rsidRPr="00AF72CA">
                    <w:rPr>
                      <w:bCs/>
                      <w:sz w:val="24"/>
                      <w:szCs w:val="48"/>
                    </w:rPr>
                    <w:t xml:space="preserve"> del Proceso – Área</w:t>
                  </w:r>
                  <w:r>
                    <w:rPr>
                      <w:rStyle w:val="NombredelDocumentoCar"/>
                      <w:rFonts w:asciiTheme="minorHAnsi" w:hAnsiTheme="minorHAnsi" w:cstheme="minorHAnsi"/>
                    </w:rPr>
                    <w:t xml:space="preserve"> Responsable</w:t>
                  </w:r>
                </w:sdtContent>
              </w:sdt>
            </w:sdtContent>
          </w:sdt>
          <w:r>
            <w:rPr>
              <w:szCs w:val="24"/>
            </w:rPr>
            <w:fldChar w:fldCharType="end"/>
          </w:r>
        </w:p>
      </w:tc>
      <w:tc>
        <w:tcPr>
          <w:tcW w:w="2268" w:type="dxa"/>
          <w:vMerge/>
        </w:tcPr>
        <w:p w14:paraId="6D2E207E" w14:textId="77777777" w:rsidR="006D2CA1" w:rsidRDefault="006D2CA1" w:rsidP="000B5CC0">
          <w:pPr>
            <w:pStyle w:val="Encabezado"/>
          </w:pPr>
        </w:p>
      </w:tc>
    </w:tr>
  </w:tbl>
  <w:p w14:paraId="57B0C964" w14:textId="77777777" w:rsidR="006D2CA1" w:rsidRDefault="006D2CA1" w:rsidP="000B5CC0">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1335" w:type="dxa"/>
      <w:jc w:val="center"/>
      <w:tblLook w:val="04A0" w:firstRow="1" w:lastRow="0" w:firstColumn="1" w:lastColumn="0" w:noHBand="0" w:noVBand="1"/>
    </w:tblPr>
    <w:tblGrid>
      <w:gridCol w:w="2067"/>
      <w:gridCol w:w="7142"/>
      <w:gridCol w:w="2126"/>
    </w:tblGrid>
    <w:tr w:rsidR="00507D2E" w14:paraId="7586AF15" w14:textId="77777777" w:rsidTr="00365C2D">
      <w:trPr>
        <w:trHeight w:val="488"/>
        <w:jc w:val="center"/>
      </w:trPr>
      <w:tc>
        <w:tcPr>
          <w:tcW w:w="2067" w:type="dxa"/>
          <w:vMerge w:val="restart"/>
          <w:vAlign w:val="center"/>
        </w:tcPr>
        <w:p w14:paraId="32EA2316" w14:textId="66F0F65D" w:rsidR="00507D2E" w:rsidRDefault="00507D2E" w:rsidP="00EB3806">
          <w:pPr>
            <w:pStyle w:val="Encabezado"/>
            <w:jc w:val="center"/>
          </w:pPr>
        </w:p>
      </w:tc>
      <w:tc>
        <w:tcPr>
          <w:tcW w:w="7142" w:type="dxa"/>
          <w:vAlign w:val="center"/>
        </w:tcPr>
        <w:p w14:paraId="5B50E286" w14:textId="77777777" w:rsidR="00507D2E" w:rsidRPr="0031300A" w:rsidRDefault="00507D2E" w:rsidP="00EB3806">
          <w:pPr>
            <w:pStyle w:val="Encabezado"/>
            <w:jc w:val="center"/>
          </w:pPr>
          <w:r>
            <w:t>Especificación Funcional</w:t>
          </w:r>
        </w:p>
      </w:tc>
      <w:tc>
        <w:tcPr>
          <w:tcW w:w="2126" w:type="dxa"/>
          <w:vMerge w:val="restart"/>
          <w:vAlign w:val="center"/>
        </w:tcPr>
        <w:p w14:paraId="490F1F39" w14:textId="77777777" w:rsidR="00507D2E" w:rsidRPr="0074629D" w:rsidRDefault="00507D2E" w:rsidP="00365C2D">
          <w:pPr>
            <w:pStyle w:val="Encabezado"/>
            <w:rPr>
              <w:sz w:val="20"/>
              <w:szCs w:val="20"/>
            </w:rPr>
          </w:pPr>
          <w:r w:rsidRPr="0074629D">
            <w:rPr>
              <w:sz w:val="20"/>
              <w:szCs w:val="20"/>
            </w:rPr>
            <w:t>Código:</w:t>
          </w:r>
          <w:r>
            <w:rPr>
              <w:sz w:val="20"/>
              <w:szCs w:val="20"/>
            </w:rPr>
            <w:t xml:space="preserve"> </w:t>
          </w:r>
        </w:p>
        <w:p w14:paraId="642DA0CD" w14:textId="72D2DCB3" w:rsidR="00507D2E" w:rsidRPr="0074629D" w:rsidRDefault="00507D2E" w:rsidP="00365C2D">
          <w:pPr>
            <w:pStyle w:val="Encabezado"/>
            <w:rPr>
              <w:sz w:val="20"/>
              <w:szCs w:val="20"/>
            </w:rPr>
          </w:pPr>
          <w:r w:rsidRPr="0074629D">
            <w:rPr>
              <w:sz w:val="20"/>
              <w:szCs w:val="20"/>
            </w:rPr>
            <w:t xml:space="preserve">Fecha: </w:t>
          </w:r>
          <w:sdt>
            <w:sdtPr>
              <w:rPr>
                <w:sz w:val="20"/>
                <w:szCs w:val="20"/>
              </w:rPr>
              <w:alias w:val="Fecha de Emisión"/>
              <w:tag w:val="Fecha de Emisión"/>
              <w:id w:val="1886606496"/>
              <w:date w:fullDate="2022-07-01T00:00:00Z">
                <w:dateFormat w:val="dd/MM/yy"/>
                <w:lid w:val="es-PE"/>
                <w:storeMappedDataAs w:val="dateTime"/>
                <w:calendar w:val="gregorian"/>
              </w:date>
            </w:sdtPr>
            <w:sdtContent>
              <w:r w:rsidR="00E05765">
                <w:rPr>
                  <w:sz w:val="20"/>
                  <w:szCs w:val="20"/>
                </w:rPr>
                <w:t>01</w:t>
              </w:r>
              <w:r w:rsidR="00C41818">
                <w:rPr>
                  <w:sz w:val="20"/>
                  <w:szCs w:val="20"/>
                </w:rPr>
                <w:t>/</w:t>
              </w:r>
              <w:r w:rsidR="00E05765">
                <w:rPr>
                  <w:sz w:val="20"/>
                  <w:szCs w:val="20"/>
                </w:rPr>
                <w:t>07</w:t>
              </w:r>
              <w:r w:rsidR="00C41818">
                <w:rPr>
                  <w:sz w:val="20"/>
                  <w:szCs w:val="20"/>
                </w:rPr>
                <w:t>/2</w:t>
              </w:r>
              <w:r w:rsidR="00E05765">
                <w:rPr>
                  <w:sz w:val="20"/>
                  <w:szCs w:val="20"/>
                </w:rPr>
                <w:t>2</w:t>
              </w:r>
            </w:sdtContent>
          </w:sdt>
        </w:p>
        <w:p w14:paraId="457EC32C" w14:textId="77777777" w:rsidR="00507D2E" w:rsidRPr="0074629D" w:rsidRDefault="00507D2E" w:rsidP="00365C2D">
          <w:pPr>
            <w:pStyle w:val="Encabezado"/>
            <w:rPr>
              <w:sz w:val="20"/>
              <w:szCs w:val="20"/>
            </w:rPr>
          </w:pPr>
          <w:r>
            <w:rPr>
              <w:sz w:val="20"/>
              <w:szCs w:val="20"/>
            </w:rPr>
            <w:t>Revisión</w:t>
          </w:r>
          <w:r w:rsidRPr="0074629D">
            <w:rPr>
              <w:sz w:val="20"/>
              <w:szCs w:val="20"/>
            </w:rPr>
            <w:t>: 0</w:t>
          </w:r>
          <w:r>
            <w:rPr>
              <w:sz w:val="20"/>
              <w:szCs w:val="20"/>
            </w:rPr>
            <w:t>1</w:t>
          </w:r>
        </w:p>
        <w:p w14:paraId="2B123BA3" w14:textId="77777777" w:rsidR="00507D2E" w:rsidRDefault="00507D2E" w:rsidP="00365C2D">
          <w:pPr>
            <w:pStyle w:val="Encabezado"/>
          </w:pPr>
          <w:r w:rsidRPr="0074629D">
            <w:rPr>
              <w:sz w:val="20"/>
              <w:szCs w:val="20"/>
            </w:rPr>
            <w:t xml:space="preserve">Página </w:t>
          </w:r>
          <w:r w:rsidRPr="0074629D">
            <w:rPr>
              <w:sz w:val="20"/>
              <w:szCs w:val="20"/>
            </w:rPr>
            <w:fldChar w:fldCharType="begin"/>
          </w:r>
          <w:r w:rsidRPr="0074629D">
            <w:rPr>
              <w:sz w:val="20"/>
              <w:szCs w:val="20"/>
            </w:rPr>
            <w:instrText xml:space="preserve"> PAGE  \* Arabic  \* MERGEFORMAT </w:instrText>
          </w:r>
          <w:r w:rsidRPr="0074629D">
            <w:rPr>
              <w:sz w:val="20"/>
              <w:szCs w:val="20"/>
            </w:rPr>
            <w:fldChar w:fldCharType="separate"/>
          </w:r>
          <w:r>
            <w:rPr>
              <w:sz w:val="20"/>
              <w:szCs w:val="20"/>
            </w:rPr>
            <w:t>1</w:t>
          </w:r>
          <w:r w:rsidRPr="0074629D">
            <w:rPr>
              <w:sz w:val="20"/>
              <w:szCs w:val="20"/>
            </w:rPr>
            <w:fldChar w:fldCharType="end"/>
          </w:r>
          <w:r w:rsidRPr="0074629D">
            <w:rPr>
              <w:sz w:val="20"/>
              <w:szCs w:val="20"/>
            </w:rPr>
            <w:t xml:space="preserve"> de </w:t>
          </w:r>
          <w:r w:rsidRPr="0074629D">
            <w:rPr>
              <w:sz w:val="20"/>
              <w:szCs w:val="20"/>
            </w:rPr>
            <w:fldChar w:fldCharType="begin"/>
          </w:r>
          <w:r w:rsidRPr="0074629D">
            <w:rPr>
              <w:sz w:val="20"/>
              <w:szCs w:val="20"/>
            </w:rPr>
            <w:instrText xml:space="preserve"> NUMPAGES  \* Arabic  \* MERGEFORMAT </w:instrText>
          </w:r>
          <w:r w:rsidRPr="0074629D">
            <w:rPr>
              <w:sz w:val="20"/>
              <w:szCs w:val="20"/>
            </w:rPr>
            <w:fldChar w:fldCharType="separate"/>
          </w:r>
          <w:r>
            <w:rPr>
              <w:sz w:val="20"/>
              <w:szCs w:val="20"/>
            </w:rPr>
            <w:t>4</w:t>
          </w:r>
          <w:r w:rsidRPr="0074629D">
            <w:rPr>
              <w:sz w:val="20"/>
              <w:szCs w:val="20"/>
            </w:rPr>
            <w:fldChar w:fldCharType="end"/>
          </w:r>
        </w:p>
      </w:tc>
    </w:tr>
    <w:tr w:rsidR="00C371D8" w14:paraId="6526BEB3" w14:textId="77777777" w:rsidTr="008A6AD1">
      <w:trPr>
        <w:trHeight w:val="574"/>
        <w:jc w:val="center"/>
      </w:trPr>
      <w:tc>
        <w:tcPr>
          <w:tcW w:w="2067" w:type="dxa"/>
          <w:vMerge/>
        </w:tcPr>
        <w:p w14:paraId="4AF7B4C9" w14:textId="77777777" w:rsidR="00C371D8" w:rsidRDefault="00C371D8" w:rsidP="00C371D8">
          <w:pPr>
            <w:pStyle w:val="Encabezado"/>
          </w:pPr>
        </w:p>
      </w:tc>
      <w:tc>
        <w:tcPr>
          <w:tcW w:w="7142" w:type="dxa"/>
          <w:vAlign w:val="center"/>
        </w:tcPr>
        <w:p w14:paraId="1BDF5C1D" w14:textId="2319EB5E" w:rsidR="00C371D8" w:rsidRPr="00B94384" w:rsidRDefault="00C371D8" w:rsidP="00C371D8">
          <w:pPr>
            <w:pStyle w:val="Encabezado"/>
            <w:jc w:val="center"/>
            <w:rPr>
              <w:szCs w:val="24"/>
            </w:rPr>
          </w:pPr>
          <w:r>
            <w:rPr>
              <w:szCs w:val="24"/>
            </w:rPr>
            <w:fldChar w:fldCharType="begin"/>
          </w:r>
          <w:r>
            <w:rPr>
              <w:szCs w:val="24"/>
            </w:rPr>
            <w:instrText xml:space="preserve"> REF Nombre_del_Documento  \* MERGEFORMAT </w:instrText>
          </w:r>
          <w:r>
            <w:rPr>
              <w:szCs w:val="24"/>
            </w:rPr>
            <w:fldChar w:fldCharType="separate"/>
          </w:r>
          <w:sdt>
            <w:sdtPr>
              <w:rPr>
                <w:sz w:val="58"/>
                <w:szCs w:val="58"/>
              </w:rPr>
              <w:alias w:val="Nombre del documento"/>
              <w:tag w:val="Nombre del documento"/>
              <w:id w:val="-2082589776"/>
              <w:placeholder>
                <w:docPart w:val="3FE422DFB8ED45098E10F49C0CBEF11C"/>
              </w:placeholder>
            </w:sdtPr>
            <w:sdtEndPr>
              <w:rPr>
                <w:rStyle w:val="NombredelDocumentoCar"/>
                <w:b/>
                <w:sz w:val="52"/>
                <w:szCs w:val="22"/>
              </w:rPr>
            </w:sdtEndPr>
            <w:sdtContent>
              <w:sdt>
                <w:sdtPr>
                  <w:rPr>
                    <w:b/>
                    <w:sz w:val="24"/>
                    <w:szCs w:val="24"/>
                  </w:rPr>
                  <w:alias w:val="Nombre del documento"/>
                  <w:tag w:val="Nombre del documento"/>
                  <w:id w:val="987055176"/>
                  <w:placeholder>
                    <w:docPart w:val="98B7BA10EABC431EB2E73D30F68080AB"/>
                  </w:placeholder>
                </w:sdtPr>
                <w:sdtEndPr>
                  <w:rPr>
                    <w:rStyle w:val="NombredelDocumentoCar"/>
                    <w:rFonts w:asciiTheme="minorHAnsi" w:hAnsiTheme="minorHAnsi" w:cstheme="minorHAnsi"/>
                    <w:sz w:val="52"/>
                    <w:szCs w:val="22"/>
                  </w:rPr>
                </w:sdtEndPr>
                <w:sdtContent>
                  <w:r>
                    <w:rPr>
                      <w:sz w:val="24"/>
                      <w:szCs w:val="24"/>
                    </w:rPr>
                    <w:t>Gestión de</w:t>
                  </w:r>
                  <w:r w:rsidRPr="00EA4628">
                    <w:rPr>
                      <w:sz w:val="24"/>
                      <w:szCs w:val="24"/>
                    </w:rPr>
                    <w:t xml:space="preserve"> </w:t>
                  </w:r>
                  <w:r>
                    <w:rPr>
                      <w:sz w:val="24"/>
                      <w:szCs w:val="24"/>
                    </w:rPr>
                    <w:t>Pedidos</w:t>
                  </w:r>
                </w:sdtContent>
              </w:sdt>
            </w:sdtContent>
          </w:sdt>
          <w:r>
            <w:rPr>
              <w:szCs w:val="24"/>
            </w:rPr>
            <w:fldChar w:fldCharType="end"/>
          </w:r>
        </w:p>
      </w:tc>
      <w:tc>
        <w:tcPr>
          <w:tcW w:w="2126" w:type="dxa"/>
          <w:vMerge/>
        </w:tcPr>
        <w:p w14:paraId="62DD76E3" w14:textId="77777777" w:rsidR="00C371D8" w:rsidRDefault="00C371D8" w:rsidP="00C371D8">
          <w:pPr>
            <w:pStyle w:val="Encabezado"/>
          </w:pPr>
        </w:p>
      </w:tc>
    </w:tr>
  </w:tbl>
  <w:p w14:paraId="1A6EC9DF" w14:textId="77777777" w:rsidR="00507D2E" w:rsidRDefault="00507D2E">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768" w:type="dxa"/>
      <w:jc w:val="center"/>
      <w:tblLook w:val="04A0" w:firstRow="1" w:lastRow="0" w:firstColumn="1" w:lastColumn="0" w:noHBand="0" w:noVBand="1"/>
    </w:tblPr>
    <w:tblGrid>
      <w:gridCol w:w="2016"/>
      <w:gridCol w:w="6484"/>
      <w:gridCol w:w="2268"/>
    </w:tblGrid>
    <w:tr w:rsidR="00507D2E" w14:paraId="3D2A25FA" w14:textId="77777777" w:rsidTr="00FB05E5">
      <w:trPr>
        <w:trHeight w:val="418"/>
        <w:jc w:val="center"/>
      </w:trPr>
      <w:tc>
        <w:tcPr>
          <w:tcW w:w="2016" w:type="dxa"/>
          <w:vMerge w:val="restart"/>
          <w:vAlign w:val="center"/>
        </w:tcPr>
        <w:p w14:paraId="58DFDF9C" w14:textId="77777777" w:rsidR="00507D2E" w:rsidRDefault="00507D2E" w:rsidP="00552E2E">
          <w:pPr>
            <w:pStyle w:val="Encabezado"/>
            <w:jc w:val="center"/>
          </w:pPr>
          <w:r>
            <w:rPr>
              <w:noProof/>
            </w:rPr>
            <w:drawing>
              <wp:inline distT="0" distB="0" distL="0" distR="0" wp14:anchorId="187BE098" wp14:editId="6363EAA7">
                <wp:extent cx="1141461" cy="485775"/>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
                          <a:extLst>
                            <a:ext uri="{28A0092B-C50C-407E-A947-70E740481C1C}">
                              <a14:useLocalDpi xmlns:a14="http://schemas.microsoft.com/office/drawing/2010/main" val="0"/>
                            </a:ext>
                          </a:extLst>
                        </a:blip>
                        <a:stretch>
                          <a:fillRect/>
                        </a:stretch>
                      </pic:blipFill>
                      <pic:spPr>
                        <a:xfrm>
                          <a:off x="0" y="0"/>
                          <a:ext cx="1157970" cy="492801"/>
                        </a:xfrm>
                        <a:prstGeom prst="rect">
                          <a:avLst/>
                        </a:prstGeom>
                      </pic:spPr>
                    </pic:pic>
                  </a:graphicData>
                </a:graphic>
              </wp:inline>
            </w:drawing>
          </w:r>
        </w:p>
      </w:tc>
      <w:tc>
        <w:tcPr>
          <w:tcW w:w="6484" w:type="dxa"/>
          <w:vAlign w:val="center"/>
        </w:tcPr>
        <w:p w14:paraId="1F925830" w14:textId="77777777" w:rsidR="00507D2E" w:rsidRPr="0031300A" w:rsidRDefault="00507D2E" w:rsidP="003B5656">
          <w:pPr>
            <w:pStyle w:val="Encabezado"/>
            <w:jc w:val="center"/>
          </w:pPr>
          <w:r>
            <w:t>Especificación Funcional</w:t>
          </w:r>
        </w:p>
      </w:tc>
      <w:tc>
        <w:tcPr>
          <w:tcW w:w="2268" w:type="dxa"/>
          <w:vMerge w:val="restart"/>
          <w:vAlign w:val="center"/>
        </w:tcPr>
        <w:p w14:paraId="4C4DEE39" w14:textId="77777777" w:rsidR="00507D2E" w:rsidRPr="0074629D" w:rsidRDefault="00507D2E" w:rsidP="00345B1F">
          <w:pPr>
            <w:pStyle w:val="Encabezado"/>
            <w:rPr>
              <w:sz w:val="20"/>
              <w:szCs w:val="20"/>
            </w:rPr>
          </w:pPr>
          <w:r w:rsidRPr="0074629D">
            <w:rPr>
              <w:sz w:val="20"/>
              <w:szCs w:val="20"/>
            </w:rPr>
            <w:t>Código:</w:t>
          </w:r>
          <w:r>
            <w:rPr>
              <w:sz w:val="20"/>
              <w:szCs w:val="20"/>
            </w:rPr>
            <w:t xml:space="preserve"> </w:t>
          </w:r>
        </w:p>
        <w:p w14:paraId="64B8D0CE" w14:textId="77777777" w:rsidR="00507D2E" w:rsidRPr="0074629D" w:rsidRDefault="00507D2E" w:rsidP="00345B1F">
          <w:pPr>
            <w:pStyle w:val="Encabezado"/>
            <w:rPr>
              <w:sz w:val="20"/>
              <w:szCs w:val="20"/>
            </w:rPr>
          </w:pPr>
          <w:r w:rsidRPr="0074629D">
            <w:rPr>
              <w:sz w:val="20"/>
              <w:szCs w:val="20"/>
            </w:rPr>
            <w:t xml:space="preserve">Fecha: </w:t>
          </w:r>
          <w:sdt>
            <w:sdtPr>
              <w:rPr>
                <w:rFonts w:asciiTheme="minorHAnsi" w:hAnsiTheme="minorHAnsi" w:cstheme="minorHAnsi"/>
              </w:rPr>
              <w:alias w:val="Fecha de Emisión"/>
              <w:tag w:val="Fecha de Emisión"/>
              <w:id w:val="-42447411"/>
              <w:date w:fullDate="2021-01-05T00:00:00Z">
                <w:dateFormat w:val="dd/MM/yy"/>
                <w:lid w:val="es-PE"/>
                <w:storeMappedDataAs w:val="dateTime"/>
                <w:calendar w:val="gregorian"/>
              </w:date>
            </w:sdtPr>
            <w:sdtContent>
              <w:r w:rsidR="00421EA4">
                <w:rPr>
                  <w:rFonts w:asciiTheme="minorHAnsi" w:hAnsiTheme="minorHAnsi" w:cstheme="minorHAnsi"/>
                </w:rPr>
                <w:t>05/01/21</w:t>
              </w:r>
            </w:sdtContent>
          </w:sdt>
        </w:p>
        <w:p w14:paraId="212F4F59" w14:textId="77777777" w:rsidR="00507D2E" w:rsidRPr="0074629D" w:rsidRDefault="00507D2E" w:rsidP="00345B1F">
          <w:pPr>
            <w:pStyle w:val="Encabezado"/>
            <w:rPr>
              <w:sz w:val="20"/>
              <w:szCs w:val="20"/>
            </w:rPr>
          </w:pPr>
          <w:r>
            <w:rPr>
              <w:sz w:val="20"/>
              <w:szCs w:val="20"/>
            </w:rPr>
            <w:t>Revisión</w:t>
          </w:r>
          <w:r w:rsidRPr="0074629D">
            <w:rPr>
              <w:sz w:val="20"/>
              <w:szCs w:val="20"/>
            </w:rPr>
            <w:t>: 00</w:t>
          </w:r>
        </w:p>
        <w:p w14:paraId="2F03BB03" w14:textId="77777777" w:rsidR="00507D2E" w:rsidRDefault="00507D2E" w:rsidP="00345B1F">
          <w:pPr>
            <w:pStyle w:val="Encabezado"/>
          </w:pPr>
          <w:r w:rsidRPr="0074629D">
            <w:rPr>
              <w:sz w:val="20"/>
              <w:szCs w:val="20"/>
            </w:rPr>
            <w:t xml:space="preserve">Página </w:t>
          </w:r>
          <w:r w:rsidRPr="0074629D">
            <w:rPr>
              <w:sz w:val="20"/>
              <w:szCs w:val="20"/>
            </w:rPr>
            <w:fldChar w:fldCharType="begin"/>
          </w:r>
          <w:r w:rsidRPr="0074629D">
            <w:rPr>
              <w:sz w:val="20"/>
              <w:szCs w:val="20"/>
            </w:rPr>
            <w:instrText xml:space="preserve"> PAGE  \* Arabic  \* MERGEFORMAT </w:instrText>
          </w:r>
          <w:r w:rsidRPr="0074629D">
            <w:rPr>
              <w:sz w:val="20"/>
              <w:szCs w:val="20"/>
            </w:rPr>
            <w:fldChar w:fldCharType="separate"/>
          </w:r>
          <w:r w:rsidRPr="0074629D">
            <w:rPr>
              <w:noProof/>
              <w:sz w:val="20"/>
              <w:szCs w:val="20"/>
            </w:rPr>
            <w:t>1</w:t>
          </w:r>
          <w:r w:rsidRPr="0074629D">
            <w:rPr>
              <w:sz w:val="20"/>
              <w:szCs w:val="20"/>
            </w:rPr>
            <w:fldChar w:fldCharType="end"/>
          </w:r>
          <w:r w:rsidRPr="0074629D">
            <w:rPr>
              <w:sz w:val="20"/>
              <w:szCs w:val="20"/>
            </w:rPr>
            <w:t xml:space="preserve"> de </w:t>
          </w:r>
          <w:r w:rsidRPr="0074629D">
            <w:rPr>
              <w:sz w:val="20"/>
              <w:szCs w:val="20"/>
            </w:rPr>
            <w:fldChar w:fldCharType="begin"/>
          </w:r>
          <w:r w:rsidRPr="0074629D">
            <w:rPr>
              <w:sz w:val="20"/>
              <w:szCs w:val="20"/>
            </w:rPr>
            <w:instrText xml:space="preserve"> NUMPAGES  \* Arabic  \* MERGEFORMAT </w:instrText>
          </w:r>
          <w:r w:rsidRPr="0074629D">
            <w:rPr>
              <w:sz w:val="20"/>
              <w:szCs w:val="20"/>
            </w:rPr>
            <w:fldChar w:fldCharType="separate"/>
          </w:r>
          <w:r w:rsidRPr="0074629D">
            <w:rPr>
              <w:noProof/>
              <w:sz w:val="20"/>
              <w:szCs w:val="20"/>
            </w:rPr>
            <w:t>25</w:t>
          </w:r>
          <w:r w:rsidRPr="0074629D">
            <w:rPr>
              <w:sz w:val="20"/>
              <w:szCs w:val="20"/>
            </w:rPr>
            <w:fldChar w:fldCharType="end"/>
          </w:r>
        </w:p>
      </w:tc>
    </w:tr>
    <w:tr w:rsidR="00507D2E" w14:paraId="3C957EE3" w14:textId="77777777" w:rsidTr="00FB05E5">
      <w:trPr>
        <w:jc w:val="center"/>
      </w:trPr>
      <w:tc>
        <w:tcPr>
          <w:tcW w:w="2016" w:type="dxa"/>
          <w:vMerge/>
        </w:tcPr>
        <w:p w14:paraId="14FFB107" w14:textId="77777777" w:rsidR="00507D2E" w:rsidRDefault="00507D2E" w:rsidP="000B5CC0">
          <w:pPr>
            <w:pStyle w:val="Encabezado"/>
          </w:pPr>
        </w:p>
      </w:tc>
      <w:tc>
        <w:tcPr>
          <w:tcW w:w="6484" w:type="dxa"/>
          <w:vAlign w:val="center"/>
        </w:tcPr>
        <w:p w14:paraId="30371EC7" w14:textId="77777777" w:rsidR="00507D2E" w:rsidRPr="00B94384" w:rsidRDefault="00507D2E" w:rsidP="003B5656">
          <w:pPr>
            <w:pStyle w:val="Encabezado"/>
            <w:jc w:val="center"/>
            <w:rPr>
              <w:szCs w:val="24"/>
            </w:rPr>
          </w:pPr>
          <w:r>
            <w:rPr>
              <w:szCs w:val="24"/>
            </w:rPr>
            <w:fldChar w:fldCharType="begin"/>
          </w:r>
          <w:r>
            <w:rPr>
              <w:szCs w:val="24"/>
            </w:rPr>
            <w:instrText xml:space="preserve"> REF Nombre_del_Documento  \* MERGEFORMAT </w:instrText>
          </w:r>
          <w:r>
            <w:rPr>
              <w:szCs w:val="24"/>
            </w:rPr>
            <w:fldChar w:fldCharType="separate"/>
          </w:r>
          <w:sdt>
            <w:sdtPr>
              <w:rPr>
                <w:sz w:val="58"/>
                <w:szCs w:val="58"/>
              </w:rPr>
              <w:alias w:val="Nombre del documento"/>
              <w:tag w:val="Nombre del documento"/>
              <w:id w:val="320550207"/>
            </w:sdtPr>
            <w:sdtEndPr>
              <w:rPr>
                <w:rStyle w:val="NombredelDocumentoCar"/>
                <w:b/>
                <w:sz w:val="52"/>
                <w:szCs w:val="22"/>
              </w:rPr>
            </w:sdtEndPr>
            <w:sdtContent>
              <w:sdt>
                <w:sdtPr>
                  <w:rPr>
                    <w:b/>
                    <w:sz w:val="24"/>
                    <w:szCs w:val="24"/>
                  </w:rPr>
                  <w:alias w:val="Nombre del documento"/>
                  <w:tag w:val="Nombre del documento"/>
                  <w:id w:val="355853580"/>
                </w:sdtPr>
                <w:sdtEndPr>
                  <w:rPr>
                    <w:rStyle w:val="NombredelDocumentoCar"/>
                    <w:rFonts w:asciiTheme="minorHAnsi" w:hAnsiTheme="minorHAnsi" w:cstheme="minorHAnsi"/>
                    <w:sz w:val="52"/>
                    <w:szCs w:val="22"/>
                  </w:rPr>
                </w:sdtEndPr>
                <w:sdtContent>
                  <w:r w:rsidR="00AF72CA" w:rsidRPr="00AF72CA">
                    <w:rPr>
                      <w:sz w:val="24"/>
                      <w:szCs w:val="24"/>
                    </w:rPr>
                    <w:t>Nombre</w:t>
                  </w:r>
                  <w:r w:rsidR="00AF72CA" w:rsidRPr="00AF72CA">
                    <w:rPr>
                      <w:bCs/>
                      <w:sz w:val="24"/>
                      <w:szCs w:val="48"/>
                    </w:rPr>
                    <w:t xml:space="preserve"> del Proceso – Área</w:t>
                  </w:r>
                  <w:r w:rsidR="00AF72CA">
                    <w:rPr>
                      <w:rStyle w:val="NombredelDocumentoCar"/>
                      <w:rFonts w:asciiTheme="minorHAnsi" w:hAnsiTheme="minorHAnsi" w:cstheme="minorHAnsi"/>
                    </w:rPr>
                    <w:t xml:space="preserve"> Responsable</w:t>
                  </w:r>
                </w:sdtContent>
              </w:sdt>
            </w:sdtContent>
          </w:sdt>
          <w:r>
            <w:rPr>
              <w:szCs w:val="24"/>
            </w:rPr>
            <w:fldChar w:fldCharType="end"/>
          </w:r>
        </w:p>
      </w:tc>
      <w:tc>
        <w:tcPr>
          <w:tcW w:w="2268" w:type="dxa"/>
          <w:vMerge/>
        </w:tcPr>
        <w:p w14:paraId="4DA48BD6" w14:textId="77777777" w:rsidR="00507D2E" w:rsidRDefault="00507D2E" w:rsidP="000B5CC0">
          <w:pPr>
            <w:pStyle w:val="Encabezado"/>
          </w:pPr>
        </w:p>
      </w:tc>
    </w:tr>
  </w:tbl>
  <w:p w14:paraId="4E31A4C1" w14:textId="77777777" w:rsidR="00507D2E" w:rsidRDefault="00507D2E" w:rsidP="000B5CC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E43"/>
    <w:multiLevelType w:val="hybridMultilevel"/>
    <w:tmpl w:val="8996B116"/>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B6776"/>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DB5964"/>
    <w:multiLevelType w:val="hybridMultilevel"/>
    <w:tmpl w:val="187A60E2"/>
    <w:lvl w:ilvl="0" w:tplc="FFFFFFFF">
      <w:start w:val="1"/>
      <w:numFmt w:val="bullet"/>
      <w:lvlText w:val="o"/>
      <w:lvlJc w:val="left"/>
      <w:pPr>
        <w:ind w:left="2062" w:hanging="360"/>
      </w:pPr>
      <w:rPr>
        <w:rFonts w:ascii="Courier New" w:hAnsi="Courier New" w:cs="Courier New" w:hint="default"/>
        <w:color w:val="auto"/>
      </w:rPr>
    </w:lvl>
    <w:lvl w:ilvl="1" w:tplc="FFFFFFFF">
      <w:start w:val="1"/>
      <w:numFmt w:val="bullet"/>
      <w:lvlText w:val=""/>
      <w:lvlJc w:val="left"/>
      <w:pPr>
        <w:ind w:left="2433" w:hanging="360"/>
      </w:pPr>
      <w:rPr>
        <w:rFonts w:ascii="Symbol" w:hAnsi="Symbol" w:hint="default"/>
        <w:color w:val="auto"/>
      </w:rPr>
    </w:lvl>
    <w:lvl w:ilvl="2" w:tplc="FFFFFFFF">
      <w:start w:val="1"/>
      <w:numFmt w:val="bullet"/>
      <w:lvlText w:val=""/>
      <w:lvlJc w:val="left"/>
      <w:pPr>
        <w:ind w:left="3153" w:hanging="360"/>
      </w:pPr>
      <w:rPr>
        <w:rFonts w:ascii="Wingdings" w:hAnsi="Wingdings" w:hint="default"/>
      </w:rPr>
    </w:lvl>
    <w:lvl w:ilvl="3" w:tplc="280A0005">
      <w:start w:val="1"/>
      <w:numFmt w:val="bullet"/>
      <w:lvlText w:val=""/>
      <w:lvlJc w:val="left"/>
      <w:pPr>
        <w:ind w:left="3873" w:hanging="360"/>
      </w:pPr>
      <w:rPr>
        <w:rFonts w:ascii="Wingdings" w:hAnsi="Wingdings" w:hint="default"/>
      </w:rPr>
    </w:lvl>
    <w:lvl w:ilvl="4" w:tplc="FFFFFFFF">
      <w:start w:val="1"/>
      <w:numFmt w:val="lowerLetter"/>
      <w:lvlText w:val="%5."/>
      <w:lvlJc w:val="left"/>
      <w:pPr>
        <w:ind w:left="4593" w:hanging="360"/>
      </w:pPr>
      <w:rPr>
        <w:rFonts w:hint="default"/>
      </w:rPr>
    </w:lvl>
    <w:lvl w:ilvl="5" w:tplc="FFFFFFFF">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3" w15:restartNumberingAfterBreak="0">
    <w:nsid w:val="114F3048"/>
    <w:multiLevelType w:val="multilevel"/>
    <w:tmpl w:val="C4AC8646"/>
    <w:lvl w:ilvl="0">
      <w:start w:val="1"/>
      <w:numFmt w:val="decimal"/>
      <w:lvlText w:val="%1)"/>
      <w:lvlJc w:val="left"/>
      <w:pPr>
        <w:ind w:left="-380" w:hanging="340"/>
      </w:pPr>
      <w:rPr>
        <w:rFonts w:hint="default"/>
      </w:rPr>
    </w:lvl>
    <w:lvl w:ilvl="1">
      <w:start w:val="1"/>
      <w:numFmt w:val="decimal"/>
      <w:pStyle w:val="Proceso"/>
      <w:lvlText w:val="Proceso %2:"/>
      <w:lvlJc w:val="left"/>
      <w:pPr>
        <w:ind w:left="-380" w:hanging="170"/>
      </w:pPr>
      <w:rPr>
        <w:rFonts w:hint="default"/>
        <w:b/>
        <w:i w:val="0"/>
      </w:rPr>
    </w:lvl>
    <w:lvl w:ilvl="2">
      <w:start w:val="1"/>
      <w:numFmt w:val="decimal"/>
      <w:pStyle w:val="Ttulo3"/>
      <w:lvlText w:val="%1.%2.%3"/>
      <w:lvlJc w:val="left"/>
      <w:pPr>
        <w:ind w:left="-397" w:hanging="720"/>
      </w:pPr>
      <w:rPr>
        <w:rFonts w:hint="default"/>
      </w:rPr>
    </w:lvl>
    <w:lvl w:ilvl="3">
      <w:start w:val="1"/>
      <w:numFmt w:val="decimal"/>
      <w:pStyle w:val="Ttulo4"/>
      <w:lvlText w:val="%1.%2.%3.%4"/>
      <w:lvlJc w:val="left"/>
      <w:pPr>
        <w:ind w:left="-253" w:hanging="864"/>
      </w:pPr>
      <w:rPr>
        <w:rFonts w:hint="default"/>
      </w:rPr>
    </w:lvl>
    <w:lvl w:ilvl="4">
      <w:start w:val="1"/>
      <w:numFmt w:val="decimal"/>
      <w:pStyle w:val="Ttulo5"/>
      <w:lvlText w:val="%1.%2.%3.%4.%5"/>
      <w:lvlJc w:val="left"/>
      <w:pPr>
        <w:ind w:left="-109" w:hanging="1008"/>
      </w:pPr>
      <w:rPr>
        <w:rFonts w:hint="default"/>
      </w:rPr>
    </w:lvl>
    <w:lvl w:ilvl="5">
      <w:start w:val="1"/>
      <w:numFmt w:val="decimal"/>
      <w:pStyle w:val="Ttulo6"/>
      <w:lvlText w:val="%1.%2.%3.%4.%5.%6"/>
      <w:lvlJc w:val="left"/>
      <w:pPr>
        <w:ind w:left="35" w:hanging="1152"/>
      </w:pPr>
      <w:rPr>
        <w:rFonts w:hint="default"/>
      </w:rPr>
    </w:lvl>
    <w:lvl w:ilvl="6">
      <w:start w:val="1"/>
      <w:numFmt w:val="decimal"/>
      <w:pStyle w:val="Ttulo7"/>
      <w:lvlText w:val="%1.%2.%3.%4.%5.%6.%7"/>
      <w:lvlJc w:val="left"/>
      <w:pPr>
        <w:ind w:left="179" w:hanging="1296"/>
      </w:pPr>
      <w:rPr>
        <w:rFonts w:hint="default"/>
      </w:rPr>
    </w:lvl>
    <w:lvl w:ilvl="7">
      <w:start w:val="1"/>
      <w:numFmt w:val="decimal"/>
      <w:pStyle w:val="Ttulo8"/>
      <w:lvlText w:val="%1.%2.%3.%4.%5.%6.%7.%8"/>
      <w:lvlJc w:val="left"/>
      <w:pPr>
        <w:ind w:left="323" w:hanging="1440"/>
      </w:pPr>
      <w:rPr>
        <w:rFonts w:hint="default"/>
      </w:rPr>
    </w:lvl>
    <w:lvl w:ilvl="8">
      <w:start w:val="1"/>
      <w:numFmt w:val="decimal"/>
      <w:pStyle w:val="Ttulo9"/>
      <w:lvlText w:val="%1.%2.%3.%4.%5.%6.%7.%8.%9"/>
      <w:lvlJc w:val="left"/>
      <w:pPr>
        <w:ind w:left="467" w:hanging="1584"/>
      </w:pPr>
      <w:rPr>
        <w:rFonts w:hint="default"/>
      </w:rPr>
    </w:lvl>
  </w:abstractNum>
  <w:abstractNum w:abstractNumId="4" w15:restartNumberingAfterBreak="0">
    <w:nsid w:val="1360781A"/>
    <w:multiLevelType w:val="hybridMultilevel"/>
    <w:tmpl w:val="2002460A"/>
    <w:lvl w:ilvl="0" w:tplc="FFFFFFFF">
      <w:start w:val="1"/>
      <w:numFmt w:val="decimal"/>
      <w:lvlText w:val="%1."/>
      <w:lvlJc w:val="left"/>
      <w:pPr>
        <w:ind w:left="720" w:hanging="360"/>
      </w:pPr>
      <w:rPr>
        <w:b w:val="0"/>
        <w:bCs w:val="0"/>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C10BB3"/>
    <w:multiLevelType w:val="multilevel"/>
    <w:tmpl w:val="6A7C7A92"/>
    <w:lvl w:ilvl="0">
      <w:start w:val="1"/>
      <w:numFmt w:val="decimal"/>
      <w:lvlText w:val="%1)"/>
      <w:lvlJc w:val="left"/>
      <w:pPr>
        <w:ind w:left="-380" w:hanging="340"/>
      </w:pPr>
      <w:rPr>
        <w:rFonts w:hint="default"/>
      </w:rPr>
    </w:lvl>
    <w:lvl w:ilvl="1">
      <w:start w:val="1"/>
      <w:numFmt w:val="decimal"/>
      <w:lvlText w:val="Proceso %2:"/>
      <w:lvlJc w:val="left"/>
      <w:pPr>
        <w:ind w:left="-380" w:hanging="170"/>
      </w:pPr>
      <w:rPr>
        <w:rFonts w:hint="default"/>
        <w:b/>
        <w:i w:val="0"/>
      </w:rPr>
    </w:lvl>
    <w:lvl w:ilvl="2">
      <w:start w:val="1"/>
      <w:numFmt w:val="decimal"/>
      <w:pStyle w:val="SubProceso"/>
      <w:lvlText w:val="SubProceso %3:"/>
      <w:lvlJc w:val="left"/>
      <w:pPr>
        <w:ind w:left="-397" w:hanging="720"/>
      </w:pPr>
      <w:rPr>
        <w:rFonts w:hint="default"/>
        <w:b/>
        <w:i w:val="0"/>
        <w:color w:val="auto"/>
      </w:rPr>
    </w:lvl>
    <w:lvl w:ilvl="3">
      <w:start w:val="1"/>
      <w:numFmt w:val="decimal"/>
      <w:lvlText w:val="%1.%2.%3.%4"/>
      <w:lvlJc w:val="left"/>
      <w:pPr>
        <w:ind w:left="-253" w:hanging="864"/>
      </w:pPr>
      <w:rPr>
        <w:rFonts w:hint="default"/>
      </w:rPr>
    </w:lvl>
    <w:lvl w:ilvl="4">
      <w:start w:val="1"/>
      <w:numFmt w:val="decimal"/>
      <w:lvlText w:val="%1.%2.%3.%4.%5"/>
      <w:lvlJc w:val="left"/>
      <w:pPr>
        <w:ind w:left="-109" w:hanging="1008"/>
      </w:pPr>
      <w:rPr>
        <w:rFonts w:hint="default"/>
      </w:rPr>
    </w:lvl>
    <w:lvl w:ilvl="5">
      <w:start w:val="1"/>
      <w:numFmt w:val="decimal"/>
      <w:lvlText w:val="%1.%2.%3.%4.%5.%6"/>
      <w:lvlJc w:val="left"/>
      <w:pPr>
        <w:ind w:left="35" w:hanging="1152"/>
      </w:pPr>
      <w:rPr>
        <w:rFonts w:hint="default"/>
      </w:rPr>
    </w:lvl>
    <w:lvl w:ilvl="6">
      <w:start w:val="1"/>
      <w:numFmt w:val="decimal"/>
      <w:lvlText w:val="%1.%2.%3.%4.%5.%6.%7"/>
      <w:lvlJc w:val="left"/>
      <w:pPr>
        <w:ind w:left="179" w:hanging="1296"/>
      </w:pPr>
      <w:rPr>
        <w:rFonts w:hint="default"/>
      </w:rPr>
    </w:lvl>
    <w:lvl w:ilvl="7">
      <w:start w:val="1"/>
      <w:numFmt w:val="decimal"/>
      <w:lvlText w:val="%1.%2.%3.%4.%5.%6.%7.%8"/>
      <w:lvlJc w:val="left"/>
      <w:pPr>
        <w:ind w:left="323" w:hanging="1440"/>
      </w:pPr>
      <w:rPr>
        <w:rFonts w:hint="default"/>
      </w:rPr>
    </w:lvl>
    <w:lvl w:ilvl="8">
      <w:start w:val="1"/>
      <w:numFmt w:val="decimal"/>
      <w:lvlText w:val="%1.%2.%3.%4.%5.%6.%7.%8.%9"/>
      <w:lvlJc w:val="left"/>
      <w:pPr>
        <w:ind w:left="467" w:hanging="1584"/>
      </w:pPr>
      <w:rPr>
        <w:rFonts w:hint="default"/>
      </w:rPr>
    </w:lvl>
  </w:abstractNum>
  <w:abstractNum w:abstractNumId="6" w15:restartNumberingAfterBreak="0">
    <w:nsid w:val="17E01A06"/>
    <w:multiLevelType w:val="hybridMultilevel"/>
    <w:tmpl w:val="174ABF0C"/>
    <w:lvl w:ilvl="0" w:tplc="280A0001">
      <w:start w:val="1"/>
      <w:numFmt w:val="bullet"/>
      <w:lvlText w:val=""/>
      <w:lvlJc w:val="left"/>
      <w:pPr>
        <w:ind w:left="2138" w:hanging="360"/>
      </w:pPr>
      <w:rPr>
        <w:rFonts w:ascii="Symbol" w:hAnsi="Symbol" w:hint="default"/>
      </w:rPr>
    </w:lvl>
    <w:lvl w:ilvl="1" w:tplc="280A0003">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7" w15:restartNumberingAfterBreak="0">
    <w:nsid w:val="1A9213E1"/>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F75825"/>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6053A0"/>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16601B2"/>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1A2695B"/>
    <w:multiLevelType w:val="hybridMultilevel"/>
    <w:tmpl w:val="25CC488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27524D1"/>
    <w:multiLevelType w:val="hybridMultilevel"/>
    <w:tmpl w:val="37B4417C"/>
    <w:lvl w:ilvl="0" w:tplc="FFFFFFFF">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rPr>
        <w:rFonts w:hint="default"/>
      </w:rPr>
    </w:lvl>
    <w:lvl w:ilvl="2" w:tplc="FFFFFFFF">
      <w:start w:val="1"/>
      <w:numFmt w:val="bullet"/>
      <w:lvlText w:val=""/>
      <w:lvlJc w:val="left"/>
      <w:pPr>
        <w:ind w:left="2160" w:hanging="180"/>
      </w:pPr>
      <w:rPr>
        <w:rFonts w:ascii="Wingdings" w:hAnsi="Wingdings" w:hint="default"/>
      </w:rPr>
    </w:lvl>
    <w:lvl w:ilvl="3" w:tplc="280A0001">
      <w:start w:val="1"/>
      <w:numFmt w:val="bullet"/>
      <w:lvlText w:val=""/>
      <w:lvlJc w:val="left"/>
      <w:pPr>
        <w:ind w:left="2880" w:hanging="360"/>
      </w:pPr>
      <w:rPr>
        <w:rFonts w:ascii="Symbol" w:hAnsi="Symbol" w:hint="default"/>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4E92F97"/>
    <w:multiLevelType w:val="hybridMultilevel"/>
    <w:tmpl w:val="E64A29E6"/>
    <w:lvl w:ilvl="0" w:tplc="280A0001">
      <w:start w:val="1"/>
      <w:numFmt w:val="bullet"/>
      <w:lvlText w:val=""/>
      <w:lvlJc w:val="left"/>
      <w:pPr>
        <w:ind w:left="1713" w:hanging="360"/>
      </w:pPr>
      <w:rPr>
        <w:rFonts w:ascii="Symbol" w:hAnsi="Symbol" w:hint="default"/>
        <w:color w:val="auto"/>
      </w:rPr>
    </w:lvl>
    <w:lvl w:ilvl="1" w:tplc="FFFFFFFF">
      <w:start w:val="1"/>
      <w:numFmt w:val="bullet"/>
      <w:lvlText w:val=""/>
      <w:lvlJc w:val="left"/>
      <w:pPr>
        <w:ind w:left="2433" w:hanging="360"/>
      </w:pPr>
      <w:rPr>
        <w:rFonts w:ascii="Symbol" w:hAnsi="Symbol" w:hint="default"/>
        <w:color w:val="auto"/>
      </w:rPr>
    </w:lvl>
    <w:lvl w:ilvl="2" w:tplc="FFFFFFFF">
      <w:start w:val="1"/>
      <w:numFmt w:val="bullet"/>
      <w:lvlText w:val=""/>
      <w:lvlJc w:val="left"/>
      <w:pPr>
        <w:ind w:left="3153" w:hanging="360"/>
      </w:pPr>
      <w:rPr>
        <w:rFonts w:ascii="Wingdings" w:hAnsi="Wingdings" w:hint="default"/>
      </w:rPr>
    </w:lvl>
    <w:lvl w:ilvl="3" w:tplc="FFFFFFFF">
      <w:start w:val="1"/>
      <w:numFmt w:val="bullet"/>
      <w:lvlText w:val=""/>
      <w:lvlJc w:val="left"/>
      <w:pPr>
        <w:ind w:left="3873" w:hanging="360"/>
      </w:pPr>
      <w:rPr>
        <w:rFonts w:ascii="Symbol" w:hAnsi="Symbol" w:hint="default"/>
      </w:rPr>
    </w:lvl>
    <w:lvl w:ilvl="4" w:tplc="FFFFFFFF">
      <w:start w:val="1"/>
      <w:numFmt w:val="lowerLetter"/>
      <w:lvlText w:val="%5."/>
      <w:lvlJc w:val="left"/>
      <w:pPr>
        <w:ind w:left="4593" w:hanging="360"/>
      </w:pPr>
      <w:rPr>
        <w:rFonts w:hint="default"/>
      </w:rPr>
    </w:lvl>
    <w:lvl w:ilvl="5" w:tplc="FFFFFFFF">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14" w15:restartNumberingAfterBreak="0">
    <w:nsid w:val="2B62106D"/>
    <w:multiLevelType w:val="hybridMultilevel"/>
    <w:tmpl w:val="8E6065C2"/>
    <w:lvl w:ilvl="0" w:tplc="FFFFFFFF">
      <w:start w:val="1"/>
      <w:numFmt w:val="bullet"/>
      <w:lvlText w:val="o"/>
      <w:lvlJc w:val="left"/>
      <w:pPr>
        <w:ind w:left="1713" w:hanging="360"/>
      </w:pPr>
      <w:rPr>
        <w:rFonts w:ascii="Courier New" w:hAnsi="Courier New" w:cs="Courier New" w:hint="default"/>
      </w:rPr>
    </w:lvl>
    <w:lvl w:ilvl="1" w:tplc="280A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3153" w:hanging="360"/>
      </w:pPr>
      <w:rPr>
        <w:rFonts w:ascii="Wingdings" w:hAnsi="Wingdings" w:hint="default"/>
      </w:rPr>
    </w:lvl>
    <w:lvl w:ilvl="3" w:tplc="FFFFFFFF" w:tentative="1">
      <w:start w:val="1"/>
      <w:numFmt w:val="bullet"/>
      <w:lvlText w:val=""/>
      <w:lvlJc w:val="left"/>
      <w:pPr>
        <w:ind w:left="3873" w:hanging="360"/>
      </w:pPr>
      <w:rPr>
        <w:rFonts w:ascii="Symbol" w:hAnsi="Symbol" w:hint="default"/>
      </w:rPr>
    </w:lvl>
    <w:lvl w:ilvl="4" w:tplc="FFFFFFFF" w:tentative="1">
      <w:start w:val="1"/>
      <w:numFmt w:val="bullet"/>
      <w:lvlText w:val="o"/>
      <w:lvlJc w:val="left"/>
      <w:pPr>
        <w:ind w:left="4593" w:hanging="360"/>
      </w:pPr>
      <w:rPr>
        <w:rFonts w:ascii="Courier New" w:hAnsi="Courier New" w:cs="Courier New" w:hint="default"/>
      </w:rPr>
    </w:lvl>
    <w:lvl w:ilvl="5" w:tplc="FFFFFFFF" w:tentative="1">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15" w15:restartNumberingAfterBreak="0">
    <w:nsid w:val="2FF921B5"/>
    <w:multiLevelType w:val="hybridMultilevel"/>
    <w:tmpl w:val="2002460A"/>
    <w:lvl w:ilvl="0" w:tplc="4DF8875C">
      <w:start w:val="1"/>
      <w:numFmt w:val="decimal"/>
      <w:lvlText w:val="%1."/>
      <w:lvlJc w:val="left"/>
      <w:pPr>
        <w:ind w:left="720" w:hanging="360"/>
      </w:pPr>
      <w:rPr>
        <w:b w:val="0"/>
        <w:bCs w:val="0"/>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670D14"/>
    <w:multiLevelType w:val="hybridMultilevel"/>
    <w:tmpl w:val="57FA6FFA"/>
    <w:lvl w:ilvl="0" w:tplc="FFFFFFFF">
      <w:start w:val="1"/>
      <w:numFmt w:val="bullet"/>
      <w:lvlText w:val="o"/>
      <w:lvlJc w:val="left"/>
      <w:pPr>
        <w:ind w:left="1713" w:hanging="360"/>
      </w:pPr>
      <w:rPr>
        <w:rFonts w:ascii="Courier New" w:hAnsi="Courier New" w:cs="Courier New" w:hint="default"/>
        <w:color w:val="auto"/>
      </w:rPr>
    </w:lvl>
    <w:lvl w:ilvl="1" w:tplc="280A0003">
      <w:start w:val="1"/>
      <w:numFmt w:val="bullet"/>
      <w:lvlText w:val="o"/>
      <w:lvlJc w:val="left"/>
      <w:pPr>
        <w:ind w:left="2433" w:hanging="360"/>
      </w:pPr>
      <w:rPr>
        <w:rFonts w:ascii="Courier New" w:hAnsi="Courier New" w:cs="Courier New" w:hint="default"/>
      </w:rPr>
    </w:lvl>
    <w:lvl w:ilvl="2" w:tplc="24E6DCBC">
      <w:start w:val="1"/>
      <w:numFmt w:val="bullet"/>
      <w:lvlText w:val=""/>
      <w:lvlJc w:val="left"/>
      <w:pPr>
        <w:ind w:left="3153" w:hanging="360"/>
      </w:pPr>
      <w:rPr>
        <w:rFonts w:ascii="Wingdings" w:hAnsi="Wingdings" w:hint="default"/>
        <w:color w:val="auto"/>
      </w:rPr>
    </w:lvl>
    <w:lvl w:ilvl="3" w:tplc="FFFFFFFF">
      <w:start w:val="1"/>
      <w:numFmt w:val="bullet"/>
      <w:lvlText w:val=""/>
      <w:lvlJc w:val="left"/>
      <w:pPr>
        <w:ind w:left="3873" w:hanging="360"/>
      </w:pPr>
      <w:rPr>
        <w:rFonts w:ascii="Symbol" w:hAnsi="Symbol" w:hint="default"/>
      </w:rPr>
    </w:lvl>
    <w:lvl w:ilvl="4" w:tplc="FFFFFFFF">
      <w:start w:val="1"/>
      <w:numFmt w:val="lowerLetter"/>
      <w:lvlText w:val="%5."/>
      <w:lvlJc w:val="left"/>
      <w:pPr>
        <w:ind w:left="4593" w:hanging="360"/>
      </w:pPr>
      <w:rPr>
        <w:rFonts w:hint="default"/>
      </w:rPr>
    </w:lvl>
    <w:lvl w:ilvl="5" w:tplc="FFFFFFFF">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17" w15:restartNumberingAfterBreak="0">
    <w:nsid w:val="39BF2393"/>
    <w:multiLevelType w:val="hybridMultilevel"/>
    <w:tmpl w:val="2C760C4C"/>
    <w:lvl w:ilvl="0" w:tplc="280A0003">
      <w:start w:val="1"/>
      <w:numFmt w:val="bullet"/>
      <w:lvlText w:val="o"/>
      <w:lvlJc w:val="left"/>
      <w:rPr>
        <w:rFonts w:ascii="Courier New" w:hAnsi="Courier New" w:cs="Courier New" w:hint="default"/>
        <w:color w:val="auto"/>
      </w:rPr>
    </w:lvl>
    <w:lvl w:ilvl="1" w:tplc="2B2C850C">
      <w:start w:val="1"/>
      <w:numFmt w:val="bullet"/>
      <w:lvlText w:val=""/>
      <w:lvlJc w:val="left"/>
      <w:pPr>
        <w:ind w:left="2433" w:hanging="360"/>
      </w:pPr>
      <w:rPr>
        <w:rFonts w:ascii="Symbol" w:hAnsi="Symbol" w:hint="default"/>
        <w:color w:val="auto"/>
      </w:rPr>
    </w:lvl>
    <w:lvl w:ilvl="2" w:tplc="280A0005">
      <w:start w:val="1"/>
      <w:numFmt w:val="bullet"/>
      <w:lvlText w:val=""/>
      <w:lvlJc w:val="left"/>
      <w:pPr>
        <w:ind w:left="3153" w:hanging="360"/>
      </w:pPr>
      <w:rPr>
        <w:rFonts w:ascii="Wingdings" w:hAnsi="Wingdings" w:hint="default"/>
      </w:rPr>
    </w:lvl>
    <w:lvl w:ilvl="3" w:tplc="280A0001">
      <w:start w:val="1"/>
      <w:numFmt w:val="bullet"/>
      <w:lvlText w:val=""/>
      <w:lvlJc w:val="left"/>
      <w:pPr>
        <w:ind w:left="3873" w:hanging="360"/>
      </w:pPr>
      <w:rPr>
        <w:rFonts w:ascii="Symbol" w:hAnsi="Symbol" w:hint="default"/>
      </w:rPr>
    </w:lvl>
    <w:lvl w:ilvl="4" w:tplc="280A0019">
      <w:start w:val="1"/>
      <w:numFmt w:val="lowerLetter"/>
      <w:lvlText w:val="%5."/>
      <w:lvlJc w:val="left"/>
      <w:pPr>
        <w:ind w:left="4593" w:hanging="360"/>
      </w:pPr>
      <w:rPr>
        <w:rFonts w:hint="default"/>
      </w:rPr>
    </w:lvl>
    <w:lvl w:ilvl="5" w:tplc="280A0005">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18" w15:restartNumberingAfterBreak="0">
    <w:nsid w:val="3CA71262"/>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20F0DF6"/>
    <w:multiLevelType w:val="hybridMultilevel"/>
    <w:tmpl w:val="97C01FD2"/>
    <w:lvl w:ilvl="0" w:tplc="FFFFFFFF">
      <w:start w:val="1"/>
      <w:numFmt w:val="bullet"/>
      <w:lvlText w:val=""/>
      <w:lvlJc w:val="left"/>
      <w:pPr>
        <w:ind w:left="1713" w:hanging="360"/>
      </w:pPr>
      <w:rPr>
        <w:rFonts w:ascii="Symbol" w:hAnsi="Symbol" w:hint="default"/>
        <w:color w:val="auto"/>
      </w:rPr>
    </w:lvl>
    <w:lvl w:ilvl="1" w:tplc="280A0003">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3153" w:hanging="360"/>
      </w:pPr>
      <w:rPr>
        <w:rFonts w:ascii="Wingdings" w:hAnsi="Wingdings" w:hint="default"/>
      </w:rPr>
    </w:lvl>
    <w:lvl w:ilvl="3" w:tplc="FFFFFFFF">
      <w:start w:val="1"/>
      <w:numFmt w:val="bullet"/>
      <w:lvlText w:val=""/>
      <w:lvlJc w:val="left"/>
      <w:pPr>
        <w:ind w:left="3873" w:hanging="360"/>
      </w:pPr>
      <w:rPr>
        <w:rFonts w:ascii="Symbol" w:hAnsi="Symbol" w:hint="default"/>
      </w:rPr>
    </w:lvl>
    <w:lvl w:ilvl="4" w:tplc="FFFFFFFF">
      <w:start w:val="1"/>
      <w:numFmt w:val="lowerLetter"/>
      <w:lvlText w:val="%5."/>
      <w:lvlJc w:val="left"/>
      <w:pPr>
        <w:ind w:left="4593" w:hanging="360"/>
      </w:pPr>
      <w:rPr>
        <w:rFonts w:hint="default"/>
      </w:rPr>
    </w:lvl>
    <w:lvl w:ilvl="5" w:tplc="FFFFFFFF">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20" w15:restartNumberingAfterBreak="0">
    <w:nsid w:val="456442FC"/>
    <w:multiLevelType w:val="hybridMultilevel"/>
    <w:tmpl w:val="89BC91A0"/>
    <w:lvl w:ilvl="0" w:tplc="280A0005">
      <w:start w:val="1"/>
      <w:numFmt w:val="bullet"/>
      <w:lvlText w:val=""/>
      <w:lvlJc w:val="left"/>
      <w:pPr>
        <w:ind w:left="2138" w:hanging="360"/>
      </w:pPr>
      <w:rPr>
        <w:rFonts w:ascii="Wingdings" w:hAnsi="Wingdings"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1" w15:restartNumberingAfterBreak="0">
    <w:nsid w:val="46D21F46"/>
    <w:multiLevelType w:val="multilevel"/>
    <w:tmpl w:val="CAA47E78"/>
    <w:lvl w:ilvl="0">
      <w:start w:val="11"/>
      <w:numFmt w:val="bullet"/>
      <w:lvlText w:val=""/>
      <w:lvlJc w:val="left"/>
      <w:pPr>
        <w:ind w:left="1068" w:hanging="360"/>
      </w:pPr>
      <w:rPr>
        <w:rFonts w:ascii="Symbol" w:hAnsi="Symbol" w:hint="default"/>
      </w:rPr>
    </w:lvl>
    <w:lvl w:ilvl="1">
      <w:start w:val="1"/>
      <w:numFmt w:val="decimal"/>
      <w:lvlText w:val="%2"/>
      <w:lvlJc w:val="left"/>
      <w:pPr>
        <w:ind w:left="1500" w:hanging="432"/>
      </w:pPr>
      <w:rPr>
        <w:rFonts w:hint="default"/>
        <w:b/>
        <w:i w:val="0"/>
      </w:rPr>
    </w:lvl>
    <w:lvl w:ilvl="2">
      <w:start w:val="1"/>
      <w:numFmt w:val="lowerLetter"/>
      <w:lvlText w:val="%3."/>
      <w:lvlJc w:val="left"/>
      <w:pPr>
        <w:ind w:left="1212" w:hanging="504"/>
      </w:pPr>
      <w:rPr>
        <w:rFonts w:hint="default"/>
      </w:rPr>
    </w:lvl>
    <w:lvl w:ilvl="3">
      <w:start w:val="1"/>
      <w:numFmt w:val="decimal"/>
      <w:lvlText w:val="RF - 0%4:"/>
      <w:lvlJc w:val="left"/>
      <w:pPr>
        <w:ind w:left="2948" w:hanging="1077"/>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pStyle w:val="Actividad"/>
      <w:lvlText w:val="Act-%5:"/>
      <w:lvlJc w:val="left"/>
      <w:pPr>
        <w:ind w:left="2940" w:hanging="792"/>
      </w:pPr>
      <w:rPr>
        <w:rFonts w:hint="default"/>
        <w:b/>
        <w:i w:val="0"/>
      </w:rPr>
    </w:lvl>
    <w:lvl w:ilvl="5">
      <w:start w:val="1"/>
      <w:numFmt w:val="decimal"/>
      <w:pStyle w:val="SubRequerimientoFuncional"/>
      <w:lvlText w:val="SUBRF-%6:"/>
      <w:lvlJc w:val="left"/>
      <w:pPr>
        <w:ind w:left="4906" w:hanging="936"/>
      </w:pPr>
      <w:rPr>
        <w:rFonts w:hint="default"/>
        <w:b/>
        <w:i w:val="0"/>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2" w15:restartNumberingAfterBreak="0">
    <w:nsid w:val="47305029"/>
    <w:multiLevelType w:val="hybridMultilevel"/>
    <w:tmpl w:val="F57C1E68"/>
    <w:lvl w:ilvl="0" w:tplc="280A0001">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AEA3140"/>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CB450B8"/>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E793B5B"/>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2555F0C"/>
    <w:multiLevelType w:val="multilevel"/>
    <w:tmpl w:val="F6B4E516"/>
    <w:lvl w:ilvl="0">
      <w:start w:val="1"/>
      <w:numFmt w:val="decimal"/>
      <w:lvlText w:val="%1."/>
      <w:lvlJc w:val="left"/>
      <w:pPr>
        <w:ind w:left="1068" w:hanging="360"/>
      </w:pPr>
      <w:rPr>
        <w:rFonts w:hint="default"/>
      </w:rPr>
    </w:lvl>
    <w:lvl w:ilvl="1">
      <w:start w:val="1"/>
      <w:numFmt w:val="decimal"/>
      <w:lvlText w:val="Proceso %2:"/>
      <w:lvlJc w:val="left"/>
      <w:pPr>
        <w:ind w:left="1500" w:hanging="432"/>
      </w:pPr>
      <w:rPr>
        <w:rFonts w:hint="default"/>
        <w:b/>
        <w:i w:val="0"/>
      </w:rPr>
    </w:lvl>
    <w:lvl w:ilvl="2">
      <w:start w:val="1"/>
      <w:numFmt w:val="decimal"/>
      <w:pStyle w:val="Subprocesos"/>
      <w:lvlText w:val="%1.%2.%3."/>
      <w:lvlJc w:val="left"/>
      <w:pPr>
        <w:ind w:left="1212" w:hanging="504"/>
      </w:pPr>
      <w:rPr>
        <w:rFonts w:hint="default"/>
      </w:rPr>
    </w:lvl>
    <w:lvl w:ilvl="3">
      <w:start w:val="1"/>
      <w:numFmt w:val="decimal"/>
      <w:pStyle w:val="RequerimientosFuncionales"/>
      <w:lvlText w:val="RF - 0%4:"/>
      <w:lvlJc w:val="left"/>
      <w:pPr>
        <w:ind w:left="7032" w:hanging="1077"/>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7" w15:restartNumberingAfterBreak="0">
    <w:nsid w:val="59D518AA"/>
    <w:multiLevelType w:val="hybridMultilevel"/>
    <w:tmpl w:val="38800F00"/>
    <w:lvl w:ilvl="0" w:tplc="57583C64">
      <w:numFmt w:val="bullet"/>
      <w:lvlText w:val="-"/>
      <w:lvlJc w:val="left"/>
      <w:pPr>
        <w:ind w:left="1494" w:hanging="360"/>
      </w:pPr>
      <w:rPr>
        <w:rFonts w:ascii="Arial" w:eastAsiaTheme="minorHAnsi" w:hAnsi="Arial" w:cs="Aria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28" w15:restartNumberingAfterBreak="0">
    <w:nsid w:val="5B341740"/>
    <w:multiLevelType w:val="multilevel"/>
    <w:tmpl w:val="DEBC8076"/>
    <w:lvl w:ilvl="0">
      <w:start w:val="1"/>
      <w:numFmt w:val="decimal"/>
      <w:pStyle w:val="Ttulo1"/>
      <w:lvlText w:val="%1."/>
      <w:lvlJc w:val="left"/>
      <w:pPr>
        <w:ind w:left="-380" w:hanging="340"/>
      </w:pPr>
      <w:rPr>
        <w:rFonts w:hint="default"/>
      </w:rPr>
    </w:lvl>
    <w:lvl w:ilvl="1">
      <w:start w:val="1"/>
      <w:numFmt w:val="decimal"/>
      <w:lvlText w:val="Proceso %2:"/>
      <w:lvlJc w:val="left"/>
      <w:pPr>
        <w:ind w:left="-380" w:hanging="170"/>
      </w:pPr>
      <w:rPr>
        <w:rFonts w:hint="default"/>
        <w:b/>
        <w:i w:val="0"/>
      </w:rPr>
    </w:lvl>
    <w:lvl w:ilvl="2">
      <w:start w:val="1"/>
      <w:numFmt w:val="decimal"/>
      <w:lvlText w:val="%1.%2.%3"/>
      <w:lvlJc w:val="left"/>
      <w:pPr>
        <w:ind w:left="-397" w:hanging="720"/>
      </w:pPr>
      <w:rPr>
        <w:rFonts w:hint="default"/>
      </w:rPr>
    </w:lvl>
    <w:lvl w:ilvl="3">
      <w:start w:val="1"/>
      <w:numFmt w:val="decimal"/>
      <w:lvlText w:val="%1.%2.%3.%4"/>
      <w:lvlJc w:val="left"/>
      <w:pPr>
        <w:ind w:left="-253" w:hanging="864"/>
      </w:pPr>
      <w:rPr>
        <w:rFonts w:hint="default"/>
      </w:rPr>
    </w:lvl>
    <w:lvl w:ilvl="4">
      <w:start w:val="1"/>
      <w:numFmt w:val="decimal"/>
      <w:lvlText w:val="%1.%2.%3.%4.%5"/>
      <w:lvlJc w:val="left"/>
      <w:pPr>
        <w:ind w:left="-109" w:hanging="1008"/>
      </w:pPr>
      <w:rPr>
        <w:rFonts w:hint="default"/>
      </w:rPr>
    </w:lvl>
    <w:lvl w:ilvl="5">
      <w:start w:val="1"/>
      <w:numFmt w:val="decimal"/>
      <w:lvlText w:val="%1.%2.%3.%4.%5.%6"/>
      <w:lvlJc w:val="left"/>
      <w:pPr>
        <w:ind w:left="35" w:hanging="1152"/>
      </w:pPr>
      <w:rPr>
        <w:rFonts w:hint="default"/>
      </w:rPr>
    </w:lvl>
    <w:lvl w:ilvl="6">
      <w:start w:val="1"/>
      <w:numFmt w:val="decimal"/>
      <w:lvlText w:val="%1.%2.%3.%4.%5.%6.%7"/>
      <w:lvlJc w:val="left"/>
      <w:pPr>
        <w:ind w:left="179" w:hanging="1296"/>
      </w:pPr>
      <w:rPr>
        <w:rFonts w:hint="default"/>
      </w:rPr>
    </w:lvl>
    <w:lvl w:ilvl="7">
      <w:start w:val="1"/>
      <w:numFmt w:val="decimal"/>
      <w:lvlText w:val="%1.%2.%3.%4.%5.%6.%7.%8"/>
      <w:lvlJc w:val="left"/>
      <w:pPr>
        <w:ind w:left="323" w:hanging="1440"/>
      </w:pPr>
      <w:rPr>
        <w:rFonts w:hint="default"/>
      </w:rPr>
    </w:lvl>
    <w:lvl w:ilvl="8">
      <w:start w:val="1"/>
      <w:numFmt w:val="decimal"/>
      <w:lvlText w:val="%1.%2.%3.%4.%5.%6.%7.%8.%9"/>
      <w:lvlJc w:val="left"/>
      <w:pPr>
        <w:ind w:left="467" w:hanging="1584"/>
      </w:pPr>
      <w:rPr>
        <w:rFonts w:hint="default"/>
      </w:rPr>
    </w:lvl>
  </w:abstractNum>
  <w:abstractNum w:abstractNumId="29" w15:restartNumberingAfterBreak="0">
    <w:nsid w:val="5C6D189E"/>
    <w:multiLevelType w:val="hybridMultilevel"/>
    <w:tmpl w:val="915E47A8"/>
    <w:lvl w:ilvl="0" w:tplc="280A0001">
      <w:start w:val="1"/>
      <w:numFmt w:val="bullet"/>
      <w:lvlText w:val=""/>
      <w:lvlJc w:val="left"/>
      <w:rPr>
        <w:rFonts w:ascii="Symbol" w:hAnsi="Symbol" w:hint="default"/>
      </w:rPr>
    </w:lvl>
    <w:lvl w:ilvl="1" w:tplc="280A0003">
      <w:start w:val="1"/>
      <w:numFmt w:val="bullet"/>
      <w:lvlText w:val="o"/>
      <w:lvlJc w:val="left"/>
      <w:pPr>
        <w:ind w:left="1922" w:hanging="360"/>
      </w:pPr>
      <w:rPr>
        <w:rFonts w:ascii="Courier New" w:hAnsi="Courier New" w:cs="Courier New" w:hint="default"/>
      </w:rPr>
    </w:lvl>
    <w:lvl w:ilvl="2" w:tplc="280A0005" w:tentative="1">
      <w:start w:val="1"/>
      <w:numFmt w:val="bullet"/>
      <w:lvlText w:val=""/>
      <w:lvlJc w:val="left"/>
      <w:pPr>
        <w:ind w:left="2642" w:hanging="360"/>
      </w:pPr>
      <w:rPr>
        <w:rFonts w:ascii="Wingdings" w:hAnsi="Wingdings" w:hint="default"/>
      </w:rPr>
    </w:lvl>
    <w:lvl w:ilvl="3" w:tplc="280A0001" w:tentative="1">
      <w:start w:val="1"/>
      <w:numFmt w:val="bullet"/>
      <w:lvlText w:val=""/>
      <w:lvlJc w:val="left"/>
      <w:pPr>
        <w:ind w:left="3362" w:hanging="360"/>
      </w:pPr>
      <w:rPr>
        <w:rFonts w:ascii="Symbol" w:hAnsi="Symbol" w:hint="default"/>
      </w:rPr>
    </w:lvl>
    <w:lvl w:ilvl="4" w:tplc="280A0003" w:tentative="1">
      <w:start w:val="1"/>
      <w:numFmt w:val="bullet"/>
      <w:lvlText w:val="o"/>
      <w:lvlJc w:val="left"/>
      <w:pPr>
        <w:ind w:left="4082" w:hanging="360"/>
      </w:pPr>
      <w:rPr>
        <w:rFonts w:ascii="Courier New" w:hAnsi="Courier New" w:cs="Courier New" w:hint="default"/>
      </w:rPr>
    </w:lvl>
    <w:lvl w:ilvl="5" w:tplc="280A0005" w:tentative="1">
      <w:start w:val="1"/>
      <w:numFmt w:val="bullet"/>
      <w:lvlText w:val=""/>
      <w:lvlJc w:val="left"/>
      <w:pPr>
        <w:ind w:left="4802" w:hanging="360"/>
      </w:pPr>
      <w:rPr>
        <w:rFonts w:ascii="Wingdings" w:hAnsi="Wingdings" w:hint="default"/>
      </w:rPr>
    </w:lvl>
    <w:lvl w:ilvl="6" w:tplc="280A0001" w:tentative="1">
      <w:start w:val="1"/>
      <w:numFmt w:val="bullet"/>
      <w:lvlText w:val=""/>
      <w:lvlJc w:val="left"/>
      <w:pPr>
        <w:ind w:left="5522" w:hanging="360"/>
      </w:pPr>
      <w:rPr>
        <w:rFonts w:ascii="Symbol" w:hAnsi="Symbol" w:hint="default"/>
      </w:rPr>
    </w:lvl>
    <w:lvl w:ilvl="7" w:tplc="280A0003" w:tentative="1">
      <w:start w:val="1"/>
      <w:numFmt w:val="bullet"/>
      <w:lvlText w:val="o"/>
      <w:lvlJc w:val="left"/>
      <w:pPr>
        <w:ind w:left="6242" w:hanging="360"/>
      </w:pPr>
      <w:rPr>
        <w:rFonts w:ascii="Courier New" w:hAnsi="Courier New" w:cs="Courier New" w:hint="default"/>
      </w:rPr>
    </w:lvl>
    <w:lvl w:ilvl="8" w:tplc="280A0005" w:tentative="1">
      <w:start w:val="1"/>
      <w:numFmt w:val="bullet"/>
      <w:lvlText w:val=""/>
      <w:lvlJc w:val="left"/>
      <w:pPr>
        <w:ind w:left="6962" w:hanging="360"/>
      </w:pPr>
      <w:rPr>
        <w:rFonts w:ascii="Wingdings" w:hAnsi="Wingdings" w:hint="default"/>
      </w:rPr>
    </w:lvl>
  </w:abstractNum>
  <w:abstractNum w:abstractNumId="30" w15:restartNumberingAfterBreak="0">
    <w:nsid w:val="5C9800C7"/>
    <w:multiLevelType w:val="hybridMultilevel"/>
    <w:tmpl w:val="C4FEBB2E"/>
    <w:lvl w:ilvl="0" w:tplc="280A0001">
      <w:start w:val="1"/>
      <w:numFmt w:val="bullet"/>
      <w:lvlText w:val=""/>
      <w:lvlJc w:val="left"/>
      <w:pPr>
        <w:ind w:left="2160" w:hanging="360"/>
      </w:pPr>
      <w:rPr>
        <w:rFonts w:ascii="Symbol" w:hAnsi="Symbol" w:hint="default"/>
      </w:rPr>
    </w:lvl>
    <w:lvl w:ilvl="1" w:tplc="280A0003">
      <w:start w:val="1"/>
      <w:numFmt w:val="bullet"/>
      <w:lvlText w:val="o"/>
      <w:lvlJc w:val="left"/>
      <w:pPr>
        <w:ind w:left="2880" w:hanging="360"/>
      </w:pPr>
      <w:rPr>
        <w:rFonts w:ascii="Courier New" w:hAnsi="Courier New" w:cs="Courier New" w:hint="default"/>
      </w:rPr>
    </w:lvl>
    <w:lvl w:ilvl="2" w:tplc="280A0005">
      <w:start w:val="1"/>
      <w:numFmt w:val="bullet"/>
      <w:lvlText w:val=""/>
      <w:lvlJc w:val="left"/>
      <w:pPr>
        <w:ind w:left="3600" w:hanging="360"/>
      </w:pPr>
      <w:rPr>
        <w:rFonts w:ascii="Wingdings" w:hAnsi="Wingdings" w:hint="default"/>
      </w:rPr>
    </w:lvl>
    <w:lvl w:ilvl="3" w:tplc="280A000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31" w15:restartNumberingAfterBreak="0">
    <w:nsid w:val="5D926FA2"/>
    <w:multiLevelType w:val="hybridMultilevel"/>
    <w:tmpl w:val="8996B116"/>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DC46A65"/>
    <w:multiLevelType w:val="hybridMultilevel"/>
    <w:tmpl w:val="F46A0A0A"/>
    <w:lvl w:ilvl="0" w:tplc="280A0001">
      <w:start w:val="1"/>
      <w:numFmt w:val="bullet"/>
      <w:lvlText w:val=""/>
      <w:lvlJc w:val="left"/>
      <w:pPr>
        <w:ind w:left="2138" w:hanging="360"/>
      </w:pPr>
      <w:rPr>
        <w:rFonts w:ascii="Symbol" w:hAnsi="Symbol" w:hint="default"/>
      </w:rPr>
    </w:lvl>
    <w:lvl w:ilvl="1" w:tplc="280A0003">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33" w15:restartNumberingAfterBreak="0">
    <w:nsid w:val="5ED423BC"/>
    <w:multiLevelType w:val="hybridMultilevel"/>
    <w:tmpl w:val="95CAFF50"/>
    <w:lvl w:ilvl="0" w:tplc="280A000F">
      <w:start w:val="1"/>
      <w:numFmt w:val="decimal"/>
      <w:lvlText w:val="%1."/>
      <w:lvlJc w:val="left"/>
      <w:pPr>
        <w:ind w:left="720" w:hanging="360"/>
      </w:pPr>
    </w:lvl>
    <w:lvl w:ilvl="1" w:tplc="2DE2AA60">
      <w:start w:val="1"/>
      <w:numFmt w:val="decimal"/>
      <w:lvlText w:val="%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605E4D55"/>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1967DE0"/>
    <w:multiLevelType w:val="hybridMultilevel"/>
    <w:tmpl w:val="E5CAF9C4"/>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3D418D6"/>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57B7312"/>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5B93DF1"/>
    <w:multiLevelType w:val="hybridMultilevel"/>
    <w:tmpl w:val="95CAFF50"/>
    <w:lvl w:ilvl="0" w:tplc="280A000F">
      <w:start w:val="1"/>
      <w:numFmt w:val="decimal"/>
      <w:lvlText w:val="%1."/>
      <w:lvlJc w:val="left"/>
      <w:pPr>
        <w:ind w:left="720" w:hanging="360"/>
      </w:pPr>
    </w:lvl>
    <w:lvl w:ilvl="1" w:tplc="2DE2AA60">
      <w:start w:val="1"/>
      <w:numFmt w:val="decimal"/>
      <w:lvlText w:val="%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65FF2F20"/>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75C0C21"/>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C542E70"/>
    <w:multiLevelType w:val="hybridMultilevel"/>
    <w:tmpl w:val="726E798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15:restartNumberingAfterBreak="0">
    <w:nsid w:val="6D842F54"/>
    <w:multiLevelType w:val="multilevel"/>
    <w:tmpl w:val="5B123076"/>
    <w:lvl w:ilvl="0">
      <w:start w:val="1"/>
      <w:numFmt w:val="decimal"/>
      <w:pStyle w:val="Ttulo"/>
      <w:suff w:val="spac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71F92EDE"/>
    <w:multiLevelType w:val="hybridMultilevel"/>
    <w:tmpl w:val="79AE7328"/>
    <w:lvl w:ilvl="0" w:tplc="35626E26">
      <w:start w:val="1"/>
      <w:numFmt w:val="bullet"/>
      <w:lvlText w:val=""/>
      <w:lvlJc w:val="left"/>
      <w:pPr>
        <w:ind w:left="1077" w:hanging="360"/>
      </w:pPr>
      <w:rPr>
        <w:rFonts w:ascii="Wingdings" w:hAnsi="Wingdings" w:hint="default"/>
        <w:color w:val="auto"/>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44" w15:restartNumberingAfterBreak="0">
    <w:nsid w:val="786A57DC"/>
    <w:multiLevelType w:val="hybridMultilevel"/>
    <w:tmpl w:val="95CAFF50"/>
    <w:lvl w:ilvl="0" w:tplc="FFFFFFFF">
      <w:start w:val="1"/>
      <w:numFmt w:val="decimal"/>
      <w:lvlText w:val="%1."/>
      <w:lvlJc w:val="left"/>
      <w:pPr>
        <w:ind w:left="720" w:hanging="360"/>
      </w:p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9D81602"/>
    <w:multiLevelType w:val="hybridMultilevel"/>
    <w:tmpl w:val="F6A82564"/>
    <w:lvl w:ilvl="0" w:tplc="280A0001">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CDD10EE"/>
    <w:multiLevelType w:val="hybridMultilevel"/>
    <w:tmpl w:val="75524C1A"/>
    <w:lvl w:ilvl="0" w:tplc="7E88A9A6">
      <w:start w:val="4"/>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7" w15:restartNumberingAfterBreak="0">
    <w:nsid w:val="7DB301D2"/>
    <w:multiLevelType w:val="hybridMultilevel"/>
    <w:tmpl w:val="ED2C3CC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8" w15:restartNumberingAfterBreak="0">
    <w:nsid w:val="7FAC3A06"/>
    <w:multiLevelType w:val="hybridMultilevel"/>
    <w:tmpl w:val="6A408B98"/>
    <w:lvl w:ilvl="0" w:tplc="280A0001">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rPr>
        <w:rFonts w:hint="default"/>
      </w:rPr>
    </w:lvl>
    <w:lvl w:ilvl="2" w:tplc="280A0005">
      <w:start w:val="1"/>
      <w:numFmt w:val="bullet"/>
      <w:lvlText w:val=""/>
      <w:lvlJc w:val="left"/>
      <w:pPr>
        <w:ind w:left="2160" w:hanging="180"/>
      </w:pPr>
      <w:rPr>
        <w:rFonts w:ascii="Wingdings" w:hAnsi="Wingding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53995415">
    <w:abstractNumId w:val="42"/>
  </w:num>
  <w:num w:numId="2" w16cid:durableId="947004608">
    <w:abstractNumId w:val="3"/>
  </w:num>
  <w:num w:numId="3" w16cid:durableId="1652247386">
    <w:abstractNumId w:val="26"/>
  </w:num>
  <w:num w:numId="4" w16cid:durableId="1872495247">
    <w:abstractNumId w:val="28"/>
  </w:num>
  <w:num w:numId="5" w16cid:durableId="1114326493">
    <w:abstractNumId w:val="5"/>
  </w:num>
  <w:num w:numId="6" w16cid:durableId="853761732">
    <w:abstractNumId w:val="21"/>
  </w:num>
  <w:num w:numId="7" w16cid:durableId="937059060">
    <w:abstractNumId w:val="17"/>
  </w:num>
  <w:num w:numId="8" w16cid:durableId="741221370">
    <w:abstractNumId w:val="29"/>
  </w:num>
  <w:num w:numId="9" w16cid:durableId="546533273">
    <w:abstractNumId w:val="43"/>
  </w:num>
  <w:num w:numId="10" w16cid:durableId="95293801">
    <w:abstractNumId w:val="38"/>
  </w:num>
  <w:num w:numId="11" w16cid:durableId="1127891496">
    <w:abstractNumId w:val="33"/>
  </w:num>
  <w:num w:numId="12" w16cid:durableId="1743673735">
    <w:abstractNumId w:val="32"/>
  </w:num>
  <w:num w:numId="13" w16cid:durableId="1113786013">
    <w:abstractNumId w:val="37"/>
  </w:num>
  <w:num w:numId="14" w16cid:durableId="1094404122">
    <w:abstractNumId w:val="45"/>
  </w:num>
  <w:num w:numId="15" w16cid:durableId="1455251294">
    <w:abstractNumId w:val="0"/>
  </w:num>
  <w:num w:numId="16" w16cid:durableId="1927959856">
    <w:abstractNumId w:val="16"/>
  </w:num>
  <w:num w:numId="17" w16cid:durableId="1512798605">
    <w:abstractNumId w:val="25"/>
  </w:num>
  <w:num w:numId="18" w16cid:durableId="1892571541">
    <w:abstractNumId w:val="40"/>
  </w:num>
  <w:num w:numId="19" w16cid:durableId="777678016">
    <w:abstractNumId w:val="22"/>
  </w:num>
  <w:num w:numId="20" w16cid:durableId="746613281">
    <w:abstractNumId w:val="15"/>
  </w:num>
  <w:num w:numId="21" w16cid:durableId="1857500660">
    <w:abstractNumId w:val="4"/>
  </w:num>
  <w:num w:numId="22" w16cid:durableId="1768427204">
    <w:abstractNumId w:val="8"/>
  </w:num>
  <w:num w:numId="23" w16cid:durableId="1587110904">
    <w:abstractNumId w:val="48"/>
  </w:num>
  <w:num w:numId="24" w16cid:durableId="594292071">
    <w:abstractNumId w:val="9"/>
  </w:num>
  <w:num w:numId="25" w16cid:durableId="1558787043">
    <w:abstractNumId w:val="13"/>
  </w:num>
  <w:num w:numId="26" w16cid:durableId="83233172">
    <w:abstractNumId w:val="34"/>
  </w:num>
  <w:num w:numId="27" w16cid:durableId="1908303615">
    <w:abstractNumId w:val="12"/>
  </w:num>
  <w:num w:numId="28" w16cid:durableId="2105957082">
    <w:abstractNumId w:val="20"/>
  </w:num>
  <w:num w:numId="29" w16cid:durableId="1475637961">
    <w:abstractNumId w:val="7"/>
  </w:num>
  <w:num w:numId="30" w16cid:durableId="191846354">
    <w:abstractNumId w:val="10"/>
  </w:num>
  <w:num w:numId="31" w16cid:durableId="659383735">
    <w:abstractNumId w:val="30"/>
  </w:num>
  <w:num w:numId="32" w16cid:durableId="1841698675">
    <w:abstractNumId w:val="23"/>
  </w:num>
  <w:num w:numId="33" w16cid:durableId="1694647887">
    <w:abstractNumId w:val="2"/>
  </w:num>
  <w:num w:numId="34" w16cid:durableId="1627203369">
    <w:abstractNumId w:val="44"/>
  </w:num>
  <w:num w:numId="35" w16cid:durableId="1689521699">
    <w:abstractNumId w:val="39"/>
  </w:num>
  <w:num w:numId="36" w16cid:durableId="1723020487">
    <w:abstractNumId w:val="11"/>
  </w:num>
  <w:num w:numId="37" w16cid:durableId="1827699592">
    <w:abstractNumId w:val="47"/>
  </w:num>
  <w:num w:numId="38" w16cid:durableId="401486258">
    <w:abstractNumId w:val="31"/>
  </w:num>
  <w:num w:numId="39" w16cid:durableId="986544282">
    <w:abstractNumId w:val="6"/>
  </w:num>
  <w:num w:numId="40" w16cid:durableId="326253967">
    <w:abstractNumId w:val="18"/>
  </w:num>
  <w:num w:numId="41" w16cid:durableId="2052656610">
    <w:abstractNumId w:val="24"/>
  </w:num>
  <w:num w:numId="42" w16cid:durableId="906038274">
    <w:abstractNumId w:val="14"/>
  </w:num>
  <w:num w:numId="43" w16cid:durableId="1401974664">
    <w:abstractNumId w:val="1"/>
  </w:num>
  <w:num w:numId="44" w16cid:durableId="47804867">
    <w:abstractNumId w:val="41"/>
  </w:num>
  <w:num w:numId="45" w16cid:durableId="692802369">
    <w:abstractNumId w:val="36"/>
  </w:num>
  <w:num w:numId="46" w16cid:durableId="636447019">
    <w:abstractNumId w:val="19"/>
  </w:num>
  <w:num w:numId="47" w16cid:durableId="224072265">
    <w:abstractNumId w:val="35"/>
  </w:num>
  <w:num w:numId="48" w16cid:durableId="1681423489">
    <w:abstractNumId w:val="46"/>
  </w:num>
  <w:num w:numId="49" w16cid:durableId="682629395">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2CA"/>
    <w:rsid w:val="00000084"/>
    <w:rsid w:val="00000306"/>
    <w:rsid w:val="00000A9B"/>
    <w:rsid w:val="00000B3A"/>
    <w:rsid w:val="00000CA6"/>
    <w:rsid w:val="00000CC6"/>
    <w:rsid w:val="0000105F"/>
    <w:rsid w:val="0000114F"/>
    <w:rsid w:val="00001492"/>
    <w:rsid w:val="0000166A"/>
    <w:rsid w:val="00001D2D"/>
    <w:rsid w:val="000022CA"/>
    <w:rsid w:val="000023DB"/>
    <w:rsid w:val="000024BE"/>
    <w:rsid w:val="0000270D"/>
    <w:rsid w:val="00002A78"/>
    <w:rsid w:val="00002C08"/>
    <w:rsid w:val="00003957"/>
    <w:rsid w:val="000039DA"/>
    <w:rsid w:val="00003DB9"/>
    <w:rsid w:val="0000401A"/>
    <w:rsid w:val="000041AE"/>
    <w:rsid w:val="00004328"/>
    <w:rsid w:val="00004527"/>
    <w:rsid w:val="000053DA"/>
    <w:rsid w:val="00005672"/>
    <w:rsid w:val="00005ACB"/>
    <w:rsid w:val="0000683C"/>
    <w:rsid w:val="0000693E"/>
    <w:rsid w:val="00006B6B"/>
    <w:rsid w:val="00006DC1"/>
    <w:rsid w:val="00006E0A"/>
    <w:rsid w:val="00006E98"/>
    <w:rsid w:val="000076EE"/>
    <w:rsid w:val="00007D7C"/>
    <w:rsid w:val="00007DCC"/>
    <w:rsid w:val="00010C35"/>
    <w:rsid w:val="00010C6B"/>
    <w:rsid w:val="00010CAB"/>
    <w:rsid w:val="00010CF8"/>
    <w:rsid w:val="0001104D"/>
    <w:rsid w:val="000120B7"/>
    <w:rsid w:val="00012511"/>
    <w:rsid w:val="00012A74"/>
    <w:rsid w:val="00012FD2"/>
    <w:rsid w:val="00013350"/>
    <w:rsid w:val="000133F5"/>
    <w:rsid w:val="00013864"/>
    <w:rsid w:val="0001387A"/>
    <w:rsid w:val="000139FF"/>
    <w:rsid w:val="00013D31"/>
    <w:rsid w:val="000140E9"/>
    <w:rsid w:val="00014120"/>
    <w:rsid w:val="000145D7"/>
    <w:rsid w:val="000145ED"/>
    <w:rsid w:val="0001497B"/>
    <w:rsid w:val="00014C48"/>
    <w:rsid w:val="00014CEE"/>
    <w:rsid w:val="000152B8"/>
    <w:rsid w:val="00015EC4"/>
    <w:rsid w:val="00016A26"/>
    <w:rsid w:val="00016A62"/>
    <w:rsid w:val="00016DDA"/>
    <w:rsid w:val="00017289"/>
    <w:rsid w:val="00017B02"/>
    <w:rsid w:val="00017B18"/>
    <w:rsid w:val="00017B70"/>
    <w:rsid w:val="0002028A"/>
    <w:rsid w:val="00020408"/>
    <w:rsid w:val="00020B5B"/>
    <w:rsid w:val="00020CE4"/>
    <w:rsid w:val="00021298"/>
    <w:rsid w:val="0002210F"/>
    <w:rsid w:val="00022E00"/>
    <w:rsid w:val="00022E26"/>
    <w:rsid w:val="0002308E"/>
    <w:rsid w:val="00023320"/>
    <w:rsid w:val="00023895"/>
    <w:rsid w:val="00023DDD"/>
    <w:rsid w:val="00023F86"/>
    <w:rsid w:val="00023FB4"/>
    <w:rsid w:val="000241D1"/>
    <w:rsid w:val="0002436B"/>
    <w:rsid w:val="000244DA"/>
    <w:rsid w:val="00024541"/>
    <w:rsid w:val="0002459C"/>
    <w:rsid w:val="000249D4"/>
    <w:rsid w:val="00024A5A"/>
    <w:rsid w:val="00024C6B"/>
    <w:rsid w:val="00025295"/>
    <w:rsid w:val="00025985"/>
    <w:rsid w:val="000266EC"/>
    <w:rsid w:val="00027375"/>
    <w:rsid w:val="00027642"/>
    <w:rsid w:val="00027678"/>
    <w:rsid w:val="00027736"/>
    <w:rsid w:val="00027B29"/>
    <w:rsid w:val="00027FF1"/>
    <w:rsid w:val="000302A9"/>
    <w:rsid w:val="00030CF1"/>
    <w:rsid w:val="00030DF2"/>
    <w:rsid w:val="00030F0A"/>
    <w:rsid w:val="00030F31"/>
    <w:rsid w:val="00031308"/>
    <w:rsid w:val="0003146A"/>
    <w:rsid w:val="00031A4F"/>
    <w:rsid w:val="00031A60"/>
    <w:rsid w:val="00031ADC"/>
    <w:rsid w:val="00032982"/>
    <w:rsid w:val="00032C89"/>
    <w:rsid w:val="00032DC7"/>
    <w:rsid w:val="00032E24"/>
    <w:rsid w:val="0003306A"/>
    <w:rsid w:val="000338C2"/>
    <w:rsid w:val="000338F8"/>
    <w:rsid w:val="00033A61"/>
    <w:rsid w:val="00033C51"/>
    <w:rsid w:val="0003403A"/>
    <w:rsid w:val="000340A6"/>
    <w:rsid w:val="000343D9"/>
    <w:rsid w:val="00034DAF"/>
    <w:rsid w:val="00035021"/>
    <w:rsid w:val="00035150"/>
    <w:rsid w:val="000353A2"/>
    <w:rsid w:val="00035460"/>
    <w:rsid w:val="00035A6B"/>
    <w:rsid w:val="00035A9D"/>
    <w:rsid w:val="000362A0"/>
    <w:rsid w:val="0003663B"/>
    <w:rsid w:val="00036739"/>
    <w:rsid w:val="00036BEB"/>
    <w:rsid w:val="00036C11"/>
    <w:rsid w:val="000370EC"/>
    <w:rsid w:val="000371C2"/>
    <w:rsid w:val="000371F9"/>
    <w:rsid w:val="0003759F"/>
    <w:rsid w:val="000378D5"/>
    <w:rsid w:val="00040139"/>
    <w:rsid w:val="00040267"/>
    <w:rsid w:val="0004029B"/>
    <w:rsid w:val="00040430"/>
    <w:rsid w:val="00040826"/>
    <w:rsid w:val="000408A6"/>
    <w:rsid w:val="00040B00"/>
    <w:rsid w:val="00040C7C"/>
    <w:rsid w:val="00040CCC"/>
    <w:rsid w:val="00040D42"/>
    <w:rsid w:val="00041267"/>
    <w:rsid w:val="00041C07"/>
    <w:rsid w:val="0004227D"/>
    <w:rsid w:val="00042450"/>
    <w:rsid w:val="00042945"/>
    <w:rsid w:val="00042A2F"/>
    <w:rsid w:val="00042D84"/>
    <w:rsid w:val="000433EA"/>
    <w:rsid w:val="0004429A"/>
    <w:rsid w:val="00045033"/>
    <w:rsid w:val="00045113"/>
    <w:rsid w:val="00045747"/>
    <w:rsid w:val="00045AD7"/>
    <w:rsid w:val="00045C84"/>
    <w:rsid w:val="00045D2B"/>
    <w:rsid w:val="00045E54"/>
    <w:rsid w:val="00045F3C"/>
    <w:rsid w:val="00046615"/>
    <w:rsid w:val="000468A2"/>
    <w:rsid w:val="00047070"/>
    <w:rsid w:val="000472C7"/>
    <w:rsid w:val="00047518"/>
    <w:rsid w:val="00047C9E"/>
    <w:rsid w:val="00050057"/>
    <w:rsid w:val="0005018D"/>
    <w:rsid w:val="00050A27"/>
    <w:rsid w:val="000511C1"/>
    <w:rsid w:val="000513D2"/>
    <w:rsid w:val="00051F4A"/>
    <w:rsid w:val="00052668"/>
    <w:rsid w:val="000529CF"/>
    <w:rsid w:val="00052CEC"/>
    <w:rsid w:val="00052EAE"/>
    <w:rsid w:val="000530DC"/>
    <w:rsid w:val="0005327B"/>
    <w:rsid w:val="00053D0A"/>
    <w:rsid w:val="00053E00"/>
    <w:rsid w:val="000541B6"/>
    <w:rsid w:val="0005428A"/>
    <w:rsid w:val="000545D6"/>
    <w:rsid w:val="000546D6"/>
    <w:rsid w:val="000548CA"/>
    <w:rsid w:val="00054B55"/>
    <w:rsid w:val="00054B90"/>
    <w:rsid w:val="00054EC6"/>
    <w:rsid w:val="000552A1"/>
    <w:rsid w:val="00055D99"/>
    <w:rsid w:val="00055FF0"/>
    <w:rsid w:val="000566B3"/>
    <w:rsid w:val="00056FC8"/>
    <w:rsid w:val="000571B1"/>
    <w:rsid w:val="0005730E"/>
    <w:rsid w:val="00057C3E"/>
    <w:rsid w:val="00057D26"/>
    <w:rsid w:val="00057D4E"/>
    <w:rsid w:val="0006071D"/>
    <w:rsid w:val="00060ECB"/>
    <w:rsid w:val="0006134D"/>
    <w:rsid w:val="000614BB"/>
    <w:rsid w:val="00061827"/>
    <w:rsid w:val="00061A0B"/>
    <w:rsid w:val="00061A9D"/>
    <w:rsid w:val="00061B5E"/>
    <w:rsid w:val="00062B0E"/>
    <w:rsid w:val="000632DA"/>
    <w:rsid w:val="000633DB"/>
    <w:rsid w:val="00063413"/>
    <w:rsid w:val="00063478"/>
    <w:rsid w:val="000636A3"/>
    <w:rsid w:val="00063A72"/>
    <w:rsid w:val="00063D51"/>
    <w:rsid w:val="0006494E"/>
    <w:rsid w:val="00064E38"/>
    <w:rsid w:val="000651A2"/>
    <w:rsid w:val="000655C2"/>
    <w:rsid w:val="00066011"/>
    <w:rsid w:val="0006607C"/>
    <w:rsid w:val="000660A1"/>
    <w:rsid w:val="00066FAB"/>
    <w:rsid w:val="000677CD"/>
    <w:rsid w:val="00067B62"/>
    <w:rsid w:val="00067C42"/>
    <w:rsid w:val="000703DF"/>
    <w:rsid w:val="000706EC"/>
    <w:rsid w:val="000706F1"/>
    <w:rsid w:val="000708CC"/>
    <w:rsid w:val="000717EA"/>
    <w:rsid w:val="00071A42"/>
    <w:rsid w:val="00072344"/>
    <w:rsid w:val="00072720"/>
    <w:rsid w:val="0007278D"/>
    <w:rsid w:val="000727C9"/>
    <w:rsid w:val="00072896"/>
    <w:rsid w:val="00072BC2"/>
    <w:rsid w:val="0007363C"/>
    <w:rsid w:val="00073AC4"/>
    <w:rsid w:val="000740FF"/>
    <w:rsid w:val="00074507"/>
    <w:rsid w:val="00074615"/>
    <w:rsid w:val="0007492C"/>
    <w:rsid w:val="00074A30"/>
    <w:rsid w:val="00074F42"/>
    <w:rsid w:val="00075086"/>
    <w:rsid w:val="00075167"/>
    <w:rsid w:val="00075310"/>
    <w:rsid w:val="00076A95"/>
    <w:rsid w:val="00076B9D"/>
    <w:rsid w:val="00076D4C"/>
    <w:rsid w:val="00077361"/>
    <w:rsid w:val="0007763B"/>
    <w:rsid w:val="0007774E"/>
    <w:rsid w:val="00077A2C"/>
    <w:rsid w:val="00077DC9"/>
    <w:rsid w:val="000803F1"/>
    <w:rsid w:val="00080575"/>
    <w:rsid w:val="00080BB6"/>
    <w:rsid w:val="000811AE"/>
    <w:rsid w:val="00081366"/>
    <w:rsid w:val="00081398"/>
    <w:rsid w:val="00082494"/>
    <w:rsid w:val="00082626"/>
    <w:rsid w:val="00082636"/>
    <w:rsid w:val="00082CDE"/>
    <w:rsid w:val="00083F5E"/>
    <w:rsid w:val="000844EB"/>
    <w:rsid w:val="00084545"/>
    <w:rsid w:val="000848C8"/>
    <w:rsid w:val="00084E61"/>
    <w:rsid w:val="00084F09"/>
    <w:rsid w:val="00084FFC"/>
    <w:rsid w:val="00085347"/>
    <w:rsid w:val="0008542A"/>
    <w:rsid w:val="00085637"/>
    <w:rsid w:val="00085975"/>
    <w:rsid w:val="00085988"/>
    <w:rsid w:val="00085B02"/>
    <w:rsid w:val="00085EF7"/>
    <w:rsid w:val="000860EE"/>
    <w:rsid w:val="000862B6"/>
    <w:rsid w:val="000863B7"/>
    <w:rsid w:val="000872FA"/>
    <w:rsid w:val="0008739D"/>
    <w:rsid w:val="00087CA7"/>
    <w:rsid w:val="00087EF3"/>
    <w:rsid w:val="00090149"/>
    <w:rsid w:val="000904E2"/>
    <w:rsid w:val="000916B6"/>
    <w:rsid w:val="00091AA0"/>
    <w:rsid w:val="00091C02"/>
    <w:rsid w:val="00091C1C"/>
    <w:rsid w:val="0009289E"/>
    <w:rsid w:val="00092993"/>
    <w:rsid w:val="0009352A"/>
    <w:rsid w:val="0009352E"/>
    <w:rsid w:val="00093781"/>
    <w:rsid w:val="0009426F"/>
    <w:rsid w:val="000943C1"/>
    <w:rsid w:val="000945DA"/>
    <w:rsid w:val="00094CA8"/>
    <w:rsid w:val="00094F02"/>
    <w:rsid w:val="00095012"/>
    <w:rsid w:val="000950E1"/>
    <w:rsid w:val="0009585C"/>
    <w:rsid w:val="00096527"/>
    <w:rsid w:val="00096621"/>
    <w:rsid w:val="000969DF"/>
    <w:rsid w:val="000974BC"/>
    <w:rsid w:val="0009751A"/>
    <w:rsid w:val="00097E5B"/>
    <w:rsid w:val="000A020F"/>
    <w:rsid w:val="000A03EF"/>
    <w:rsid w:val="000A0403"/>
    <w:rsid w:val="000A040D"/>
    <w:rsid w:val="000A0B36"/>
    <w:rsid w:val="000A0D46"/>
    <w:rsid w:val="000A132F"/>
    <w:rsid w:val="000A1462"/>
    <w:rsid w:val="000A16BB"/>
    <w:rsid w:val="000A19BC"/>
    <w:rsid w:val="000A1A6A"/>
    <w:rsid w:val="000A1AC3"/>
    <w:rsid w:val="000A21FA"/>
    <w:rsid w:val="000A260C"/>
    <w:rsid w:val="000A2F0C"/>
    <w:rsid w:val="000A2FB1"/>
    <w:rsid w:val="000A3E70"/>
    <w:rsid w:val="000A403C"/>
    <w:rsid w:val="000A4389"/>
    <w:rsid w:val="000A444C"/>
    <w:rsid w:val="000A4731"/>
    <w:rsid w:val="000A4E3A"/>
    <w:rsid w:val="000A502E"/>
    <w:rsid w:val="000A59F7"/>
    <w:rsid w:val="000A683E"/>
    <w:rsid w:val="000A6F8D"/>
    <w:rsid w:val="000A78AC"/>
    <w:rsid w:val="000A7E2F"/>
    <w:rsid w:val="000B18B4"/>
    <w:rsid w:val="000B1C80"/>
    <w:rsid w:val="000B1E6F"/>
    <w:rsid w:val="000B212B"/>
    <w:rsid w:val="000B215A"/>
    <w:rsid w:val="000B25E9"/>
    <w:rsid w:val="000B26FF"/>
    <w:rsid w:val="000B2715"/>
    <w:rsid w:val="000B275A"/>
    <w:rsid w:val="000B282A"/>
    <w:rsid w:val="000B2B4D"/>
    <w:rsid w:val="000B2D2A"/>
    <w:rsid w:val="000B3089"/>
    <w:rsid w:val="000B3442"/>
    <w:rsid w:val="000B3BDA"/>
    <w:rsid w:val="000B451A"/>
    <w:rsid w:val="000B457E"/>
    <w:rsid w:val="000B53B2"/>
    <w:rsid w:val="000B5925"/>
    <w:rsid w:val="000B59DB"/>
    <w:rsid w:val="000B5C7A"/>
    <w:rsid w:val="000B5CC0"/>
    <w:rsid w:val="000B5CCB"/>
    <w:rsid w:val="000B5CF7"/>
    <w:rsid w:val="000B5E18"/>
    <w:rsid w:val="000B6024"/>
    <w:rsid w:val="000B6150"/>
    <w:rsid w:val="000B6707"/>
    <w:rsid w:val="000B68A6"/>
    <w:rsid w:val="000B6FD6"/>
    <w:rsid w:val="000B6FED"/>
    <w:rsid w:val="000B71FF"/>
    <w:rsid w:val="000B7E47"/>
    <w:rsid w:val="000C00AC"/>
    <w:rsid w:val="000C033D"/>
    <w:rsid w:val="000C0753"/>
    <w:rsid w:val="000C091F"/>
    <w:rsid w:val="000C1639"/>
    <w:rsid w:val="000C1CB9"/>
    <w:rsid w:val="000C1DB1"/>
    <w:rsid w:val="000C20A8"/>
    <w:rsid w:val="000C2601"/>
    <w:rsid w:val="000C2781"/>
    <w:rsid w:val="000C29EF"/>
    <w:rsid w:val="000C30AB"/>
    <w:rsid w:val="000C35E4"/>
    <w:rsid w:val="000C3B12"/>
    <w:rsid w:val="000C3C49"/>
    <w:rsid w:val="000C3D7C"/>
    <w:rsid w:val="000C3E3D"/>
    <w:rsid w:val="000C4B86"/>
    <w:rsid w:val="000C4FE8"/>
    <w:rsid w:val="000C53E7"/>
    <w:rsid w:val="000C56B1"/>
    <w:rsid w:val="000C5A7C"/>
    <w:rsid w:val="000C7B72"/>
    <w:rsid w:val="000C7E44"/>
    <w:rsid w:val="000D0747"/>
    <w:rsid w:val="000D092A"/>
    <w:rsid w:val="000D0D6C"/>
    <w:rsid w:val="000D0DF8"/>
    <w:rsid w:val="000D1708"/>
    <w:rsid w:val="000D17B3"/>
    <w:rsid w:val="000D1825"/>
    <w:rsid w:val="000D191A"/>
    <w:rsid w:val="000D1A25"/>
    <w:rsid w:val="000D2105"/>
    <w:rsid w:val="000D282D"/>
    <w:rsid w:val="000D2F0E"/>
    <w:rsid w:val="000D2F29"/>
    <w:rsid w:val="000D3C56"/>
    <w:rsid w:val="000D3CE7"/>
    <w:rsid w:val="000D41E1"/>
    <w:rsid w:val="000D4200"/>
    <w:rsid w:val="000D4393"/>
    <w:rsid w:val="000D48A8"/>
    <w:rsid w:val="000D48BD"/>
    <w:rsid w:val="000D4D8B"/>
    <w:rsid w:val="000D53A6"/>
    <w:rsid w:val="000D54E6"/>
    <w:rsid w:val="000D5A03"/>
    <w:rsid w:val="000D5C27"/>
    <w:rsid w:val="000D618A"/>
    <w:rsid w:val="000D681B"/>
    <w:rsid w:val="000D6826"/>
    <w:rsid w:val="000D69B3"/>
    <w:rsid w:val="000D72E1"/>
    <w:rsid w:val="000D7688"/>
    <w:rsid w:val="000D7A46"/>
    <w:rsid w:val="000E0381"/>
    <w:rsid w:val="000E065D"/>
    <w:rsid w:val="000E0ACA"/>
    <w:rsid w:val="000E15A5"/>
    <w:rsid w:val="000E1835"/>
    <w:rsid w:val="000E1846"/>
    <w:rsid w:val="000E2675"/>
    <w:rsid w:val="000E2CBE"/>
    <w:rsid w:val="000E31F0"/>
    <w:rsid w:val="000E3547"/>
    <w:rsid w:val="000E42A6"/>
    <w:rsid w:val="000E42B5"/>
    <w:rsid w:val="000E471C"/>
    <w:rsid w:val="000E4987"/>
    <w:rsid w:val="000E4A94"/>
    <w:rsid w:val="000E4B31"/>
    <w:rsid w:val="000E4BD2"/>
    <w:rsid w:val="000E4E68"/>
    <w:rsid w:val="000E53CE"/>
    <w:rsid w:val="000E551A"/>
    <w:rsid w:val="000E56DF"/>
    <w:rsid w:val="000E5CA4"/>
    <w:rsid w:val="000E61D7"/>
    <w:rsid w:val="000E6474"/>
    <w:rsid w:val="000E65FF"/>
    <w:rsid w:val="000E6B61"/>
    <w:rsid w:val="000E6BA5"/>
    <w:rsid w:val="000E6EA0"/>
    <w:rsid w:val="000E7746"/>
    <w:rsid w:val="000E7D7A"/>
    <w:rsid w:val="000F00A6"/>
    <w:rsid w:val="000F063C"/>
    <w:rsid w:val="000F0AF5"/>
    <w:rsid w:val="000F0E73"/>
    <w:rsid w:val="000F10E6"/>
    <w:rsid w:val="000F19DE"/>
    <w:rsid w:val="000F1BA2"/>
    <w:rsid w:val="000F1E49"/>
    <w:rsid w:val="000F2606"/>
    <w:rsid w:val="000F328E"/>
    <w:rsid w:val="000F33F5"/>
    <w:rsid w:val="000F345A"/>
    <w:rsid w:val="000F3E45"/>
    <w:rsid w:val="000F3F27"/>
    <w:rsid w:val="000F441B"/>
    <w:rsid w:val="000F4658"/>
    <w:rsid w:val="000F484B"/>
    <w:rsid w:val="000F5020"/>
    <w:rsid w:val="000F54F3"/>
    <w:rsid w:val="000F57A6"/>
    <w:rsid w:val="000F5F4D"/>
    <w:rsid w:val="000F641B"/>
    <w:rsid w:val="000F6F07"/>
    <w:rsid w:val="000F7820"/>
    <w:rsid w:val="000F7995"/>
    <w:rsid w:val="000F7D16"/>
    <w:rsid w:val="000F7F15"/>
    <w:rsid w:val="0010033A"/>
    <w:rsid w:val="0010078E"/>
    <w:rsid w:val="00100EFE"/>
    <w:rsid w:val="00100FEC"/>
    <w:rsid w:val="00101297"/>
    <w:rsid w:val="00101A29"/>
    <w:rsid w:val="00101D42"/>
    <w:rsid w:val="0010280C"/>
    <w:rsid w:val="0010293A"/>
    <w:rsid w:val="001030BF"/>
    <w:rsid w:val="00103407"/>
    <w:rsid w:val="00103511"/>
    <w:rsid w:val="00103849"/>
    <w:rsid w:val="00103A6A"/>
    <w:rsid w:val="001040F5"/>
    <w:rsid w:val="001047E6"/>
    <w:rsid w:val="001049B9"/>
    <w:rsid w:val="00104C4D"/>
    <w:rsid w:val="00104CBE"/>
    <w:rsid w:val="00105006"/>
    <w:rsid w:val="00105968"/>
    <w:rsid w:val="00105F33"/>
    <w:rsid w:val="001060E9"/>
    <w:rsid w:val="00106B87"/>
    <w:rsid w:val="00106CFA"/>
    <w:rsid w:val="001071C0"/>
    <w:rsid w:val="001077D3"/>
    <w:rsid w:val="0011028C"/>
    <w:rsid w:val="00110B8B"/>
    <w:rsid w:val="001110E7"/>
    <w:rsid w:val="00111129"/>
    <w:rsid w:val="0011152A"/>
    <w:rsid w:val="001115D4"/>
    <w:rsid w:val="001115FD"/>
    <w:rsid w:val="00111942"/>
    <w:rsid w:val="00111A5A"/>
    <w:rsid w:val="00111D28"/>
    <w:rsid w:val="00112127"/>
    <w:rsid w:val="001125B5"/>
    <w:rsid w:val="00112AA1"/>
    <w:rsid w:val="001130AC"/>
    <w:rsid w:val="0011318C"/>
    <w:rsid w:val="001132E6"/>
    <w:rsid w:val="00113647"/>
    <w:rsid w:val="00113F13"/>
    <w:rsid w:val="00113F50"/>
    <w:rsid w:val="001141DA"/>
    <w:rsid w:val="0011424F"/>
    <w:rsid w:val="00114267"/>
    <w:rsid w:val="00114F4D"/>
    <w:rsid w:val="001155A5"/>
    <w:rsid w:val="001159C3"/>
    <w:rsid w:val="00115A81"/>
    <w:rsid w:val="00115B68"/>
    <w:rsid w:val="00115C0C"/>
    <w:rsid w:val="00115C8D"/>
    <w:rsid w:val="00115D91"/>
    <w:rsid w:val="00116437"/>
    <w:rsid w:val="001164AB"/>
    <w:rsid w:val="001168AA"/>
    <w:rsid w:val="0011700F"/>
    <w:rsid w:val="0011715D"/>
    <w:rsid w:val="00117350"/>
    <w:rsid w:val="00117530"/>
    <w:rsid w:val="0012022F"/>
    <w:rsid w:val="00120689"/>
    <w:rsid w:val="0012093B"/>
    <w:rsid w:val="001209E6"/>
    <w:rsid w:val="00120A3A"/>
    <w:rsid w:val="00120FB4"/>
    <w:rsid w:val="00121970"/>
    <w:rsid w:val="00121B64"/>
    <w:rsid w:val="00121B92"/>
    <w:rsid w:val="00121D25"/>
    <w:rsid w:val="00121D71"/>
    <w:rsid w:val="0012251C"/>
    <w:rsid w:val="0012266D"/>
    <w:rsid w:val="001228CB"/>
    <w:rsid w:val="00122B2D"/>
    <w:rsid w:val="00122D4C"/>
    <w:rsid w:val="00122F9B"/>
    <w:rsid w:val="001231B3"/>
    <w:rsid w:val="00123545"/>
    <w:rsid w:val="001242A8"/>
    <w:rsid w:val="001245D4"/>
    <w:rsid w:val="00124C7D"/>
    <w:rsid w:val="001252BF"/>
    <w:rsid w:val="0012588B"/>
    <w:rsid w:val="00125BBB"/>
    <w:rsid w:val="00126185"/>
    <w:rsid w:val="00126B70"/>
    <w:rsid w:val="00126FC4"/>
    <w:rsid w:val="001273E6"/>
    <w:rsid w:val="00127AB1"/>
    <w:rsid w:val="00130142"/>
    <w:rsid w:val="001302D3"/>
    <w:rsid w:val="0013039E"/>
    <w:rsid w:val="0013116B"/>
    <w:rsid w:val="00131265"/>
    <w:rsid w:val="0013128A"/>
    <w:rsid w:val="001314D9"/>
    <w:rsid w:val="0013169D"/>
    <w:rsid w:val="00131D49"/>
    <w:rsid w:val="00131EBA"/>
    <w:rsid w:val="00131FBD"/>
    <w:rsid w:val="00132083"/>
    <w:rsid w:val="001324AD"/>
    <w:rsid w:val="001324FB"/>
    <w:rsid w:val="00132AF1"/>
    <w:rsid w:val="00134902"/>
    <w:rsid w:val="0013560A"/>
    <w:rsid w:val="00135C10"/>
    <w:rsid w:val="00135D3F"/>
    <w:rsid w:val="00135EEC"/>
    <w:rsid w:val="00136086"/>
    <w:rsid w:val="001361F3"/>
    <w:rsid w:val="00136460"/>
    <w:rsid w:val="00136B43"/>
    <w:rsid w:val="00136BE5"/>
    <w:rsid w:val="00136D28"/>
    <w:rsid w:val="001379F8"/>
    <w:rsid w:val="00137E91"/>
    <w:rsid w:val="001403D4"/>
    <w:rsid w:val="0014069D"/>
    <w:rsid w:val="0014086A"/>
    <w:rsid w:val="00140C56"/>
    <w:rsid w:val="001411FB"/>
    <w:rsid w:val="001415D4"/>
    <w:rsid w:val="00141805"/>
    <w:rsid w:val="001418D0"/>
    <w:rsid w:val="00141B38"/>
    <w:rsid w:val="00141E19"/>
    <w:rsid w:val="00142274"/>
    <w:rsid w:val="00142771"/>
    <w:rsid w:val="0014287F"/>
    <w:rsid w:val="00142948"/>
    <w:rsid w:val="00142CA2"/>
    <w:rsid w:val="00142D35"/>
    <w:rsid w:val="001430BD"/>
    <w:rsid w:val="00143660"/>
    <w:rsid w:val="0014440B"/>
    <w:rsid w:val="00144A4C"/>
    <w:rsid w:val="00144CBD"/>
    <w:rsid w:val="00144CCE"/>
    <w:rsid w:val="001456EA"/>
    <w:rsid w:val="001463A2"/>
    <w:rsid w:val="001471EE"/>
    <w:rsid w:val="00147292"/>
    <w:rsid w:val="0014749C"/>
    <w:rsid w:val="00147756"/>
    <w:rsid w:val="00147917"/>
    <w:rsid w:val="00147A2A"/>
    <w:rsid w:val="00147DD5"/>
    <w:rsid w:val="00150023"/>
    <w:rsid w:val="001506FB"/>
    <w:rsid w:val="0015087A"/>
    <w:rsid w:val="00150968"/>
    <w:rsid w:val="001509B0"/>
    <w:rsid w:val="00150B72"/>
    <w:rsid w:val="00150CE7"/>
    <w:rsid w:val="0015106C"/>
    <w:rsid w:val="00151178"/>
    <w:rsid w:val="00151583"/>
    <w:rsid w:val="00151AD5"/>
    <w:rsid w:val="00151BA9"/>
    <w:rsid w:val="00151BE0"/>
    <w:rsid w:val="00151CA7"/>
    <w:rsid w:val="00151F6B"/>
    <w:rsid w:val="001520F2"/>
    <w:rsid w:val="001522E2"/>
    <w:rsid w:val="001523A5"/>
    <w:rsid w:val="00152498"/>
    <w:rsid w:val="001525BF"/>
    <w:rsid w:val="001526D7"/>
    <w:rsid w:val="00152A1E"/>
    <w:rsid w:val="00152CE1"/>
    <w:rsid w:val="00152DB9"/>
    <w:rsid w:val="00153558"/>
    <w:rsid w:val="0015389D"/>
    <w:rsid w:val="00153FF6"/>
    <w:rsid w:val="0015438F"/>
    <w:rsid w:val="00154791"/>
    <w:rsid w:val="00154EF4"/>
    <w:rsid w:val="00155258"/>
    <w:rsid w:val="00155E0D"/>
    <w:rsid w:val="001569C3"/>
    <w:rsid w:val="00156C03"/>
    <w:rsid w:val="00156D5E"/>
    <w:rsid w:val="00157520"/>
    <w:rsid w:val="00157B35"/>
    <w:rsid w:val="00157E91"/>
    <w:rsid w:val="00157EA5"/>
    <w:rsid w:val="0016063D"/>
    <w:rsid w:val="001606E8"/>
    <w:rsid w:val="00161468"/>
    <w:rsid w:val="001616F5"/>
    <w:rsid w:val="00161B60"/>
    <w:rsid w:val="00161BE2"/>
    <w:rsid w:val="00161D33"/>
    <w:rsid w:val="00161D75"/>
    <w:rsid w:val="00162258"/>
    <w:rsid w:val="0016238E"/>
    <w:rsid w:val="001623B9"/>
    <w:rsid w:val="001628B8"/>
    <w:rsid w:val="0016296F"/>
    <w:rsid w:val="00162D14"/>
    <w:rsid w:val="0016303A"/>
    <w:rsid w:val="0016306E"/>
    <w:rsid w:val="001630FA"/>
    <w:rsid w:val="0016324F"/>
    <w:rsid w:val="00163CB6"/>
    <w:rsid w:val="00163D77"/>
    <w:rsid w:val="00163F23"/>
    <w:rsid w:val="00164147"/>
    <w:rsid w:val="0016415C"/>
    <w:rsid w:val="00164478"/>
    <w:rsid w:val="00164622"/>
    <w:rsid w:val="00164C74"/>
    <w:rsid w:val="00164C78"/>
    <w:rsid w:val="00164CA6"/>
    <w:rsid w:val="00165C8B"/>
    <w:rsid w:val="00165EA9"/>
    <w:rsid w:val="001663E7"/>
    <w:rsid w:val="00166964"/>
    <w:rsid w:val="00166A8A"/>
    <w:rsid w:val="00166E8A"/>
    <w:rsid w:val="0016716B"/>
    <w:rsid w:val="00167319"/>
    <w:rsid w:val="001674DA"/>
    <w:rsid w:val="00167603"/>
    <w:rsid w:val="0016760F"/>
    <w:rsid w:val="00167D45"/>
    <w:rsid w:val="00170396"/>
    <w:rsid w:val="00170459"/>
    <w:rsid w:val="00170A8B"/>
    <w:rsid w:val="00170E50"/>
    <w:rsid w:val="00171167"/>
    <w:rsid w:val="00171672"/>
    <w:rsid w:val="00171988"/>
    <w:rsid w:val="00171D45"/>
    <w:rsid w:val="00172035"/>
    <w:rsid w:val="00172F56"/>
    <w:rsid w:val="00173428"/>
    <w:rsid w:val="001735E6"/>
    <w:rsid w:val="00173746"/>
    <w:rsid w:val="00173997"/>
    <w:rsid w:val="001745A0"/>
    <w:rsid w:val="00174A68"/>
    <w:rsid w:val="00174CC0"/>
    <w:rsid w:val="00174DF9"/>
    <w:rsid w:val="00175734"/>
    <w:rsid w:val="00175D91"/>
    <w:rsid w:val="0017687F"/>
    <w:rsid w:val="00176AD4"/>
    <w:rsid w:val="00176DA7"/>
    <w:rsid w:val="001770AC"/>
    <w:rsid w:val="001770B4"/>
    <w:rsid w:val="00177183"/>
    <w:rsid w:val="00177487"/>
    <w:rsid w:val="00177938"/>
    <w:rsid w:val="001779E2"/>
    <w:rsid w:val="00177A6A"/>
    <w:rsid w:val="001802F4"/>
    <w:rsid w:val="00180578"/>
    <w:rsid w:val="001805B2"/>
    <w:rsid w:val="0018071F"/>
    <w:rsid w:val="00180950"/>
    <w:rsid w:val="00180A24"/>
    <w:rsid w:val="00180D04"/>
    <w:rsid w:val="00180DA1"/>
    <w:rsid w:val="00180E41"/>
    <w:rsid w:val="00180F55"/>
    <w:rsid w:val="001813DC"/>
    <w:rsid w:val="00181A17"/>
    <w:rsid w:val="00181BC3"/>
    <w:rsid w:val="00181C1B"/>
    <w:rsid w:val="00181ED2"/>
    <w:rsid w:val="001827CA"/>
    <w:rsid w:val="00182C47"/>
    <w:rsid w:val="00182DE7"/>
    <w:rsid w:val="0018301C"/>
    <w:rsid w:val="00183231"/>
    <w:rsid w:val="00183259"/>
    <w:rsid w:val="00183303"/>
    <w:rsid w:val="001833BE"/>
    <w:rsid w:val="001835FE"/>
    <w:rsid w:val="0018362C"/>
    <w:rsid w:val="001839D9"/>
    <w:rsid w:val="00183B2A"/>
    <w:rsid w:val="00183BE0"/>
    <w:rsid w:val="00183BE3"/>
    <w:rsid w:val="00183FCE"/>
    <w:rsid w:val="00183FFB"/>
    <w:rsid w:val="00184004"/>
    <w:rsid w:val="0018415F"/>
    <w:rsid w:val="001841E7"/>
    <w:rsid w:val="001844C1"/>
    <w:rsid w:val="001845AC"/>
    <w:rsid w:val="00184649"/>
    <w:rsid w:val="00184CDC"/>
    <w:rsid w:val="00184E52"/>
    <w:rsid w:val="0018594C"/>
    <w:rsid w:val="00185D22"/>
    <w:rsid w:val="00185D40"/>
    <w:rsid w:val="00185F3F"/>
    <w:rsid w:val="0018653E"/>
    <w:rsid w:val="0018654F"/>
    <w:rsid w:val="001875A6"/>
    <w:rsid w:val="00187B9F"/>
    <w:rsid w:val="0019026E"/>
    <w:rsid w:val="00190AB7"/>
    <w:rsid w:val="00190DBB"/>
    <w:rsid w:val="001914C2"/>
    <w:rsid w:val="00191C5E"/>
    <w:rsid w:val="00191EAF"/>
    <w:rsid w:val="00193032"/>
    <w:rsid w:val="00193852"/>
    <w:rsid w:val="00193F80"/>
    <w:rsid w:val="00194586"/>
    <w:rsid w:val="00194820"/>
    <w:rsid w:val="001948A5"/>
    <w:rsid w:val="001948C4"/>
    <w:rsid w:val="00194F5E"/>
    <w:rsid w:val="00194F6D"/>
    <w:rsid w:val="00195A1D"/>
    <w:rsid w:val="00195AF5"/>
    <w:rsid w:val="00196334"/>
    <w:rsid w:val="0019661A"/>
    <w:rsid w:val="001967CC"/>
    <w:rsid w:val="00197A48"/>
    <w:rsid w:val="00197B58"/>
    <w:rsid w:val="00197BF0"/>
    <w:rsid w:val="00197C51"/>
    <w:rsid w:val="001A04B2"/>
    <w:rsid w:val="001A0663"/>
    <w:rsid w:val="001A0B4F"/>
    <w:rsid w:val="001A0B7E"/>
    <w:rsid w:val="001A0E66"/>
    <w:rsid w:val="001A0F5A"/>
    <w:rsid w:val="001A163D"/>
    <w:rsid w:val="001A19D3"/>
    <w:rsid w:val="001A1CC7"/>
    <w:rsid w:val="001A1E15"/>
    <w:rsid w:val="001A2475"/>
    <w:rsid w:val="001A2701"/>
    <w:rsid w:val="001A27E7"/>
    <w:rsid w:val="001A2E2C"/>
    <w:rsid w:val="001A3D69"/>
    <w:rsid w:val="001A3EF0"/>
    <w:rsid w:val="001A3F9E"/>
    <w:rsid w:val="001A3FC5"/>
    <w:rsid w:val="001A4268"/>
    <w:rsid w:val="001A428A"/>
    <w:rsid w:val="001A4625"/>
    <w:rsid w:val="001A4DAC"/>
    <w:rsid w:val="001A4E7C"/>
    <w:rsid w:val="001A4F45"/>
    <w:rsid w:val="001A5482"/>
    <w:rsid w:val="001A5622"/>
    <w:rsid w:val="001A5721"/>
    <w:rsid w:val="001A5792"/>
    <w:rsid w:val="001A5926"/>
    <w:rsid w:val="001A5F58"/>
    <w:rsid w:val="001A61D4"/>
    <w:rsid w:val="001A6326"/>
    <w:rsid w:val="001A69B1"/>
    <w:rsid w:val="001A6A9B"/>
    <w:rsid w:val="001A6F66"/>
    <w:rsid w:val="001A703F"/>
    <w:rsid w:val="001A705C"/>
    <w:rsid w:val="001A70C5"/>
    <w:rsid w:val="001A7187"/>
    <w:rsid w:val="001A74B2"/>
    <w:rsid w:val="001A758E"/>
    <w:rsid w:val="001A79BA"/>
    <w:rsid w:val="001A7F08"/>
    <w:rsid w:val="001B00E5"/>
    <w:rsid w:val="001B02E2"/>
    <w:rsid w:val="001B09D2"/>
    <w:rsid w:val="001B0B8A"/>
    <w:rsid w:val="001B0F4E"/>
    <w:rsid w:val="001B1136"/>
    <w:rsid w:val="001B1253"/>
    <w:rsid w:val="001B157B"/>
    <w:rsid w:val="001B18BB"/>
    <w:rsid w:val="001B18DD"/>
    <w:rsid w:val="001B1D30"/>
    <w:rsid w:val="001B1FE9"/>
    <w:rsid w:val="001B2365"/>
    <w:rsid w:val="001B23A3"/>
    <w:rsid w:val="001B24BD"/>
    <w:rsid w:val="001B2DA3"/>
    <w:rsid w:val="001B3434"/>
    <w:rsid w:val="001B43C8"/>
    <w:rsid w:val="001B4651"/>
    <w:rsid w:val="001B4902"/>
    <w:rsid w:val="001B53BB"/>
    <w:rsid w:val="001B5AE9"/>
    <w:rsid w:val="001B5C50"/>
    <w:rsid w:val="001B5F8F"/>
    <w:rsid w:val="001B6015"/>
    <w:rsid w:val="001B6473"/>
    <w:rsid w:val="001B697A"/>
    <w:rsid w:val="001B7863"/>
    <w:rsid w:val="001B78B9"/>
    <w:rsid w:val="001C0211"/>
    <w:rsid w:val="001C0343"/>
    <w:rsid w:val="001C043F"/>
    <w:rsid w:val="001C129D"/>
    <w:rsid w:val="001C13F5"/>
    <w:rsid w:val="001C1CE4"/>
    <w:rsid w:val="001C2009"/>
    <w:rsid w:val="001C22C0"/>
    <w:rsid w:val="001C2AE9"/>
    <w:rsid w:val="001C3226"/>
    <w:rsid w:val="001C32FF"/>
    <w:rsid w:val="001C3378"/>
    <w:rsid w:val="001C34C4"/>
    <w:rsid w:val="001C4561"/>
    <w:rsid w:val="001C473F"/>
    <w:rsid w:val="001C498C"/>
    <w:rsid w:val="001C4A00"/>
    <w:rsid w:val="001C4CCC"/>
    <w:rsid w:val="001C4D50"/>
    <w:rsid w:val="001C577F"/>
    <w:rsid w:val="001C5CCD"/>
    <w:rsid w:val="001C5D7E"/>
    <w:rsid w:val="001C5DDF"/>
    <w:rsid w:val="001C5F57"/>
    <w:rsid w:val="001C603B"/>
    <w:rsid w:val="001C6201"/>
    <w:rsid w:val="001C6685"/>
    <w:rsid w:val="001C6BE6"/>
    <w:rsid w:val="001C6DE3"/>
    <w:rsid w:val="001C7792"/>
    <w:rsid w:val="001C7EC4"/>
    <w:rsid w:val="001D0090"/>
    <w:rsid w:val="001D020B"/>
    <w:rsid w:val="001D0642"/>
    <w:rsid w:val="001D0696"/>
    <w:rsid w:val="001D08A0"/>
    <w:rsid w:val="001D0913"/>
    <w:rsid w:val="001D1600"/>
    <w:rsid w:val="001D1AFA"/>
    <w:rsid w:val="001D1E25"/>
    <w:rsid w:val="001D1F70"/>
    <w:rsid w:val="001D1FA7"/>
    <w:rsid w:val="001D214C"/>
    <w:rsid w:val="001D2656"/>
    <w:rsid w:val="001D27A8"/>
    <w:rsid w:val="001D2DE7"/>
    <w:rsid w:val="001D322D"/>
    <w:rsid w:val="001D3883"/>
    <w:rsid w:val="001D3BA2"/>
    <w:rsid w:val="001D3D1B"/>
    <w:rsid w:val="001D436F"/>
    <w:rsid w:val="001D44B7"/>
    <w:rsid w:val="001D4A0E"/>
    <w:rsid w:val="001D4B1D"/>
    <w:rsid w:val="001D4BCA"/>
    <w:rsid w:val="001D5123"/>
    <w:rsid w:val="001D53F8"/>
    <w:rsid w:val="001D5A76"/>
    <w:rsid w:val="001D5CBC"/>
    <w:rsid w:val="001D60D8"/>
    <w:rsid w:val="001D6236"/>
    <w:rsid w:val="001D62B1"/>
    <w:rsid w:val="001D6447"/>
    <w:rsid w:val="001D64D0"/>
    <w:rsid w:val="001D653E"/>
    <w:rsid w:val="001D69A8"/>
    <w:rsid w:val="001D6B31"/>
    <w:rsid w:val="001D6C36"/>
    <w:rsid w:val="001D6E01"/>
    <w:rsid w:val="001D70F5"/>
    <w:rsid w:val="001D7141"/>
    <w:rsid w:val="001D789D"/>
    <w:rsid w:val="001D79A8"/>
    <w:rsid w:val="001E082A"/>
    <w:rsid w:val="001E09DA"/>
    <w:rsid w:val="001E0EB5"/>
    <w:rsid w:val="001E11BC"/>
    <w:rsid w:val="001E1E94"/>
    <w:rsid w:val="001E2038"/>
    <w:rsid w:val="001E220A"/>
    <w:rsid w:val="001E2921"/>
    <w:rsid w:val="001E3971"/>
    <w:rsid w:val="001E3B1E"/>
    <w:rsid w:val="001E3BB3"/>
    <w:rsid w:val="001E3E2E"/>
    <w:rsid w:val="001E4612"/>
    <w:rsid w:val="001E48E8"/>
    <w:rsid w:val="001E4E20"/>
    <w:rsid w:val="001E4F59"/>
    <w:rsid w:val="001E5333"/>
    <w:rsid w:val="001E5710"/>
    <w:rsid w:val="001E58E4"/>
    <w:rsid w:val="001E590E"/>
    <w:rsid w:val="001E5924"/>
    <w:rsid w:val="001E5C98"/>
    <w:rsid w:val="001E6576"/>
    <w:rsid w:val="001E7B23"/>
    <w:rsid w:val="001E7CFC"/>
    <w:rsid w:val="001E7DDF"/>
    <w:rsid w:val="001E7FD3"/>
    <w:rsid w:val="001F0048"/>
    <w:rsid w:val="001F0229"/>
    <w:rsid w:val="001F09B7"/>
    <w:rsid w:val="001F0CE1"/>
    <w:rsid w:val="001F11B4"/>
    <w:rsid w:val="001F1527"/>
    <w:rsid w:val="001F1A08"/>
    <w:rsid w:val="001F2ADC"/>
    <w:rsid w:val="001F2C5F"/>
    <w:rsid w:val="001F2D8C"/>
    <w:rsid w:val="001F2DED"/>
    <w:rsid w:val="001F30C5"/>
    <w:rsid w:val="001F390C"/>
    <w:rsid w:val="001F3D22"/>
    <w:rsid w:val="001F4168"/>
    <w:rsid w:val="001F4469"/>
    <w:rsid w:val="001F5228"/>
    <w:rsid w:val="001F5347"/>
    <w:rsid w:val="001F5390"/>
    <w:rsid w:val="001F58E4"/>
    <w:rsid w:val="001F6725"/>
    <w:rsid w:val="001F6784"/>
    <w:rsid w:val="001F6968"/>
    <w:rsid w:val="001F6DC3"/>
    <w:rsid w:val="001F7C33"/>
    <w:rsid w:val="001F7CA4"/>
    <w:rsid w:val="002001D6"/>
    <w:rsid w:val="00200264"/>
    <w:rsid w:val="0020031B"/>
    <w:rsid w:val="00200413"/>
    <w:rsid w:val="00200949"/>
    <w:rsid w:val="00201EAC"/>
    <w:rsid w:val="00201F90"/>
    <w:rsid w:val="002023D0"/>
    <w:rsid w:val="002027C4"/>
    <w:rsid w:val="002028FD"/>
    <w:rsid w:val="00203527"/>
    <w:rsid w:val="0020397D"/>
    <w:rsid w:val="00203AB4"/>
    <w:rsid w:val="00203F29"/>
    <w:rsid w:val="002040E6"/>
    <w:rsid w:val="00204328"/>
    <w:rsid w:val="002047EC"/>
    <w:rsid w:val="002048A1"/>
    <w:rsid w:val="00204BC5"/>
    <w:rsid w:val="00204F8E"/>
    <w:rsid w:val="002051F1"/>
    <w:rsid w:val="00205662"/>
    <w:rsid w:val="00205A17"/>
    <w:rsid w:val="0020629A"/>
    <w:rsid w:val="00206580"/>
    <w:rsid w:val="00206B01"/>
    <w:rsid w:val="00206DC5"/>
    <w:rsid w:val="0020703B"/>
    <w:rsid w:val="00207BB8"/>
    <w:rsid w:val="00207EAE"/>
    <w:rsid w:val="00210238"/>
    <w:rsid w:val="00210659"/>
    <w:rsid w:val="00210695"/>
    <w:rsid w:val="00210978"/>
    <w:rsid w:val="0021097F"/>
    <w:rsid w:val="00210C56"/>
    <w:rsid w:val="00211016"/>
    <w:rsid w:val="00211F14"/>
    <w:rsid w:val="00212167"/>
    <w:rsid w:val="0021362C"/>
    <w:rsid w:val="002137FD"/>
    <w:rsid w:val="00213851"/>
    <w:rsid w:val="0021489C"/>
    <w:rsid w:val="00214C9D"/>
    <w:rsid w:val="00214D69"/>
    <w:rsid w:val="00214D71"/>
    <w:rsid w:val="00215000"/>
    <w:rsid w:val="002152EB"/>
    <w:rsid w:val="00215467"/>
    <w:rsid w:val="00215943"/>
    <w:rsid w:val="00215AC8"/>
    <w:rsid w:val="00215D8C"/>
    <w:rsid w:val="00215E44"/>
    <w:rsid w:val="00215F28"/>
    <w:rsid w:val="00215FD9"/>
    <w:rsid w:val="0021602D"/>
    <w:rsid w:val="002162BF"/>
    <w:rsid w:val="002163F3"/>
    <w:rsid w:val="00216404"/>
    <w:rsid w:val="0021659D"/>
    <w:rsid w:val="00216916"/>
    <w:rsid w:val="00217552"/>
    <w:rsid w:val="002179AF"/>
    <w:rsid w:val="00217A06"/>
    <w:rsid w:val="002205DC"/>
    <w:rsid w:val="002206F5"/>
    <w:rsid w:val="002208BE"/>
    <w:rsid w:val="00220ACD"/>
    <w:rsid w:val="002211DB"/>
    <w:rsid w:val="0022134C"/>
    <w:rsid w:val="002214D4"/>
    <w:rsid w:val="0022168D"/>
    <w:rsid w:val="00221864"/>
    <w:rsid w:val="00221A5A"/>
    <w:rsid w:val="00221AAE"/>
    <w:rsid w:val="00221C15"/>
    <w:rsid w:val="00221C22"/>
    <w:rsid w:val="00221EDC"/>
    <w:rsid w:val="002229E0"/>
    <w:rsid w:val="00222A8E"/>
    <w:rsid w:val="00222DD1"/>
    <w:rsid w:val="00222DE5"/>
    <w:rsid w:val="002230C1"/>
    <w:rsid w:val="002233FB"/>
    <w:rsid w:val="002233FE"/>
    <w:rsid w:val="002239B8"/>
    <w:rsid w:val="00223AAD"/>
    <w:rsid w:val="00223F06"/>
    <w:rsid w:val="002241AA"/>
    <w:rsid w:val="00224222"/>
    <w:rsid w:val="002244E6"/>
    <w:rsid w:val="0022493A"/>
    <w:rsid w:val="00224A5A"/>
    <w:rsid w:val="00224A71"/>
    <w:rsid w:val="002250FB"/>
    <w:rsid w:val="002254CA"/>
    <w:rsid w:val="002256A7"/>
    <w:rsid w:val="0022582F"/>
    <w:rsid w:val="0022592D"/>
    <w:rsid w:val="00225B90"/>
    <w:rsid w:val="002265E1"/>
    <w:rsid w:val="00226639"/>
    <w:rsid w:val="0022669B"/>
    <w:rsid w:val="00226C73"/>
    <w:rsid w:val="00226D57"/>
    <w:rsid w:val="00226EDC"/>
    <w:rsid w:val="00227027"/>
    <w:rsid w:val="00227A11"/>
    <w:rsid w:val="00230461"/>
    <w:rsid w:val="002307CA"/>
    <w:rsid w:val="00230BBF"/>
    <w:rsid w:val="00230EE6"/>
    <w:rsid w:val="0023124A"/>
    <w:rsid w:val="00231A52"/>
    <w:rsid w:val="00231BA8"/>
    <w:rsid w:val="00232064"/>
    <w:rsid w:val="002328F1"/>
    <w:rsid w:val="00232BC3"/>
    <w:rsid w:val="00232D13"/>
    <w:rsid w:val="00232D48"/>
    <w:rsid w:val="00233655"/>
    <w:rsid w:val="00233BA5"/>
    <w:rsid w:val="00233E76"/>
    <w:rsid w:val="00234C4E"/>
    <w:rsid w:val="00235144"/>
    <w:rsid w:val="00235A6B"/>
    <w:rsid w:val="00235FAC"/>
    <w:rsid w:val="00236099"/>
    <w:rsid w:val="002361C0"/>
    <w:rsid w:val="00236257"/>
    <w:rsid w:val="002362B7"/>
    <w:rsid w:val="002362C2"/>
    <w:rsid w:val="002368DD"/>
    <w:rsid w:val="00236993"/>
    <w:rsid w:val="00236AFA"/>
    <w:rsid w:val="00236B76"/>
    <w:rsid w:val="00237003"/>
    <w:rsid w:val="002373C4"/>
    <w:rsid w:val="002379C7"/>
    <w:rsid w:val="00237BE9"/>
    <w:rsid w:val="00237D76"/>
    <w:rsid w:val="00237E4C"/>
    <w:rsid w:val="00240400"/>
    <w:rsid w:val="00240743"/>
    <w:rsid w:val="0024175E"/>
    <w:rsid w:val="002418E3"/>
    <w:rsid w:val="00241E61"/>
    <w:rsid w:val="00241EDE"/>
    <w:rsid w:val="00242597"/>
    <w:rsid w:val="00242E00"/>
    <w:rsid w:val="00242EF7"/>
    <w:rsid w:val="00242F3C"/>
    <w:rsid w:val="0024318C"/>
    <w:rsid w:val="002434C0"/>
    <w:rsid w:val="00243561"/>
    <w:rsid w:val="00243639"/>
    <w:rsid w:val="002437F9"/>
    <w:rsid w:val="00244BFE"/>
    <w:rsid w:val="00244D83"/>
    <w:rsid w:val="00245334"/>
    <w:rsid w:val="00246AEB"/>
    <w:rsid w:val="00246B16"/>
    <w:rsid w:val="00246CB2"/>
    <w:rsid w:val="002471DB"/>
    <w:rsid w:val="00247594"/>
    <w:rsid w:val="002476EF"/>
    <w:rsid w:val="0024775D"/>
    <w:rsid w:val="0024781C"/>
    <w:rsid w:val="00247FC0"/>
    <w:rsid w:val="002500F5"/>
    <w:rsid w:val="00250629"/>
    <w:rsid w:val="0025065C"/>
    <w:rsid w:val="00250946"/>
    <w:rsid w:val="00250C29"/>
    <w:rsid w:val="00251762"/>
    <w:rsid w:val="00251D68"/>
    <w:rsid w:val="002520C2"/>
    <w:rsid w:val="002522F6"/>
    <w:rsid w:val="0025235B"/>
    <w:rsid w:val="002525F9"/>
    <w:rsid w:val="00252A7E"/>
    <w:rsid w:val="00252BEC"/>
    <w:rsid w:val="00252E3B"/>
    <w:rsid w:val="00252E7A"/>
    <w:rsid w:val="00253124"/>
    <w:rsid w:val="002534AB"/>
    <w:rsid w:val="002536F6"/>
    <w:rsid w:val="00253CAD"/>
    <w:rsid w:val="00253DAC"/>
    <w:rsid w:val="00253E21"/>
    <w:rsid w:val="002553ED"/>
    <w:rsid w:val="00255B97"/>
    <w:rsid w:val="00255C93"/>
    <w:rsid w:val="00255FF9"/>
    <w:rsid w:val="00256190"/>
    <w:rsid w:val="0025624B"/>
    <w:rsid w:val="00256E2F"/>
    <w:rsid w:val="00257511"/>
    <w:rsid w:val="00257DB9"/>
    <w:rsid w:val="00260224"/>
    <w:rsid w:val="002603F3"/>
    <w:rsid w:val="0026090F"/>
    <w:rsid w:val="002611C3"/>
    <w:rsid w:val="002613BC"/>
    <w:rsid w:val="0026247C"/>
    <w:rsid w:val="00262695"/>
    <w:rsid w:val="002629AE"/>
    <w:rsid w:val="00262BD1"/>
    <w:rsid w:val="00262E2B"/>
    <w:rsid w:val="002632B6"/>
    <w:rsid w:val="00263853"/>
    <w:rsid w:val="00264641"/>
    <w:rsid w:val="00264C0A"/>
    <w:rsid w:val="00265092"/>
    <w:rsid w:val="00265501"/>
    <w:rsid w:val="002656E8"/>
    <w:rsid w:val="002662BB"/>
    <w:rsid w:val="00266322"/>
    <w:rsid w:val="00266E46"/>
    <w:rsid w:val="0026711C"/>
    <w:rsid w:val="00267239"/>
    <w:rsid w:val="00267305"/>
    <w:rsid w:val="00267D31"/>
    <w:rsid w:val="00270272"/>
    <w:rsid w:val="002706CA"/>
    <w:rsid w:val="00270A31"/>
    <w:rsid w:val="00271132"/>
    <w:rsid w:val="0027255D"/>
    <w:rsid w:val="0027266F"/>
    <w:rsid w:val="00272983"/>
    <w:rsid w:val="002730EF"/>
    <w:rsid w:val="002731A8"/>
    <w:rsid w:val="0027369B"/>
    <w:rsid w:val="00273A9D"/>
    <w:rsid w:val="00273BDD"/>
    <w:rsid w:val="00273E2D"/>
    <w:rsid w:val="00273F2A"/>
    <w:rsid w:val="00274248"/>
    <w:rsid w:val="002744DB"/>
    <w:rsid w:val="00274889"/>
    <w:rsid w:val="0027580B"/>
    <w:rsid w:val="00275858"/>
    <w:rsid w:val="00275A4C"/>
    <w:rsid w:val="002765B5"/>
    <w:rsid w:val="00276B81"/>
    <w:rsid w:val="00276C4B"/>
    <w:rsid w:val="00276F00"/>
    <w:rsid w:val="0027752A"/>
    <w:rsid w:val="00277747"/>
    <w:rsid w:val="00277917"/>
    <w:rsid w:val="00277BAE"/>
    <w:rsid w:val="00277F69"/>
    <w:rsid w:val="00280071"/>
    <w:rsid w:val="0028049C"/>
    <w:rsid w:val="002804FE"/>
    <w:rsid w:val="002806A1"/>
    <w:rsid w:val="0028089E"/>
    <w:rsid w:val="00280BC5"/>
    <w:rsid w:val="00280BFD"/>
    <w:rsid w:val="002816AD"/>
    <w:rsid w:val="00281805"/>
    <w:rsid w:val="00282006"/>
    <w:rsid w:val="00283192"/>
    <w:rsid w:val="002832DB"/>
    <w:rsid w:val="00283AE7"/>
    <w:rsid w:val="00283BC8"/>
    <w:rsid w:val="00283D7F"/>
    <w:rsid w:val="00283EA8"/>
    <w:rsid w:val="00283FC6"/>
    <w:rsid w:val="0028401F"/>
    <w:rsid w:val="00284AA0"/>
    <w:rsid w:val="0028543A"/>
    <w:rsid w:val="00285596"/>
    <w:rsid w:val="002857DA"/>
    <w:rsid w:val="00286286"/>
    <w:rsid w:val="00286625"/>
    <w:rsid w:val="00286D57"/>
    <w:rsid w:val="00286F12"/>
    <w:rsid w:val="00286F37"/>
    <w:rsid w:val="0028780F"/>
    <w:rsid w:val="00287FC1"/>
    <w:rsid w:val="00290350"/>
    <w:rsid w:val="002904A6"/>
    <w:rsid w:val="00290B07"/>
    <w:rsid w:val="00290DFC"/>
    <w:rsid w:val="00291F31"/>
    <w:rsid w:val="002922E8"/>
    <w:rsid w:val="00292E9D"/>
    <w:rsid w:val="002933D8"/>
    <w:rsid w:val="00293445"/>
    <w:rsid w:val="002936B8"/>
    <w:rsid w:val="00293754"/>
    <w:rsid w:val="00293B88"/>
    <w:rsid w:val="00293C8C"/>
    <w:rsid w:val="00293FD2"/>
    <w:rsid w:val="002945BB"/>
    <w:rsid w:val="00294A51"/>
    <w:rsid w:val="00295273"/>
    <w:rsid w:val="00295747"/>
    <w:rsid w:val="00295903"/>
    <w:rsid w:val="0029595D"/>
    <w:rsid w:val="00295B95"/>
    <w:rsid w:val="00295DC6"/>
    <w:rsid w:val="00296F5E"/>
    <w:rsid w:val="00296FD5"/>
    <w:rsid w:val="0029719C"/>
    <w:rsid w:val="00297370"/>
    <w:rsid w:val="00297447"/>
    <w:rsid w:val="00297F53"/>
    <w:rsid w:val="002A060F"/>
    <w:rsid w:val="002A085E"/>
    <w:rsid w:val="002A0BFD"/>
    <w:rsid w:val="002A10CC"/>
    <w:rsid w:val="002A1B6B"/>
    <w:rsid w:val="002A1DC6"/>
    <w:rsid w:val="002A1E4C"/>
    <w:rsid w:val="002A26E0"/>
    <w:rsid w:val="002A2918"/>
    <w:rsid w:val="002A29CD"/>
    <w:rsid w:val="002A305A"/>
    <w:rsid w:val="002A3208"/>
    <w:rsid w:val="002A3353"/>
    <w:rsid w:val="002A37BB"/>
    <w:rsid w:val="002A39E9"/>
    <w:rsid w:val="002A4457"/>
    <w:rsid w:val="002A4504"/>
    <w:rsid w:val="002A4DE2"/>
    <w:rsid w:val="002A4FD4"/>
    <w:rsid w:val="002A53D2"/>
    <w:rsid w:val="002A57B9"/>
    <w:rsid w:val="002A58ED"/>
    <w:rsid w:val="002A5E24"/>
    <w:rsid w:val="002A5EE6"/>
    <w:rsid w:val="002A6033"/>
    <w:rsid w:val="002A640F"/>
    <w:rsid w:val="002A6419"/>
    <w:rsid w:val="002A67C6"/>
    <w:rsid w:val="002A6D9C"/>
    <w:rsid w:val="002A6E27"/>
    <w:rsid w:val="002A71C3"/>
    <w:rsid w:val="002A7447"/>
    <w:rsid w:val="002A7467"/>
    <w:rsid w:val="002A7BEF"/>
    <w:rsid w:val="002A7D34"/>
    <w:rsid w:val="002A7D4D"/>
    <w:rsid w:val="002A7E71"/>
    <w:rsid w:val="002B0431"/>
    <w:rsid w:val="002B0B66"/>
    <w:rsid w:val="002B0C28"/>
    <w:rsid w:val="002B0E3E"/>
    <w:rsid w:val="002B10BF"/>
    <w:rsid w:val="002B16F8"/>
    <w:rsid w:val="002B17E0"/>
    <w:rsid w:val="002B19E2"/>
    <w:rsid w:val="002B1EEB"/>
    <w:rsid w:val="002B2005"/>
    <w:rsid w:val="002B226C"/>
    <w:rsid w:val="002B238D"/>
    <w:rsid w:val="002B2DE5"/>
    <w:rsid w:val="002B2DF3"/>
    <w:rsid w:val="002B32CD"/>
    <w:rsid w:val="002B3561"/>
    <w:rsid w:val="002B38C3"/>
    <w:rsid w:val="002B38D2"/>
    <w:rsid w:val="002B41EF"/>
    <w:rsid w:val="002B428E"/>
    <w:rsid w:val="002B5557"/>
    <w:rsid w:val="002B58C0"/>
    <w:rsid w:val="002B638A"/>
    <w:rsid w:val="002B6637"/>
    <w:rsid w:val="002B69E5"/>
    <w:rsid w:val="002B6A73"/>
    <w:rsid w:val="002B6E9B"/>
    <w:rsid w:val="002B7425"/>
    <w:rsid w:val="002B75EB"/>
    <w:rsid w:val="002B78AF"/>
    <w:rsid w:val="002B7A69"/>
    <w:rsid w:val="002B7E3A"/>
    <w:rsid w:val="002C02A3"/>
    <w:rsid w:val="002C03E7"/>
    <w:rsid w:val="002C0537"/>
    <w:rsid w:val="002C05C7"/>
    <w:rsid w:val="002C0D87"/>
    <w:rsid w:val="002C1967"/>
    <w:rsid w:val="002C1AAC"/>
    <w:rsid w:val="002C1EA9"/>
    <w:rsid w:val="002C1F4D"/>
    <w:rsid w:val="002C22EA"/>
    <w:rsid w:val="002C23B1"/>
    <w:rsid w:val="002C2E7C"/>
    <w:rsid w:val="002C2EEA"/>
    <w:rsid w:val="002C34A5"/>
    <w:rsid w:val="002C3647"/>
    <w:rsid w:val="002C3974"/>
    <w:rsid w:val="002C3C2D"/>
    <w:rsid w:val="002C40A9"/>
    <w:rsid w:val="002C4373"/>
    <w:rsid w:val="002C475C"/>
    <w:rsid w:val="002C483D"/>
    <w:rsid w:val="002C4C72"/>
    <w:rsid w:val="002C4EED"/>
    <w:rsid w:val="002C4FBB"/>
    <w:rsid w:val="002C4FE0"/>
    <w:rsid w:val="002C5228"/>
    <w:rsid w:val="002C55B3"/>
    <w:rsid w:val="002C55F7"/>
    <w:rsid w:val="002C580F"/>
    <w:rsid w:val="002C58E0"/>
    <w:rsid w:val="002C5A99"/>
    <w:rsid w:val="002C6017"/>
    <w:rsid w:val="002C6158"/>
    <w:rsid w:val="002C644E"/>
    <w:rsid w:val="002C65C0"/>
    <w:rsid w:val="002C68EA"/>
    <w:rsid w:val="002C6ADE"/>
    <w:rsid w:val="002C6C96"/>
    <w:rsid w:val="002C70AC"/>
    <w:rsid w:val="002C77ED"/>
    <w:rsid w:val="002D01DC"/>
    <w:rsid w:val="002D029C"/>
    <w:rsid w:val="002D02E0"/>
    <w:rsid w:val="002D066D"/>
    <w:rsid w:val="002D0D37"/>
    <w:rsid w:val="002D1197"/>
    <w:rsid w:val="002D15F0"/>
    <w:rsid w:val="002D1775"/>
    <w:rsid w:val="002D1CE4"/>
    <w:rsid w:val="002D216F"/>
    <w:rsid w:val="002D219D"/>
    <w:rsid w:val="002D21A9"/>
    <w:rsid w:val="002D2385"/>
    <w:rsid w:val="002D2781"/>
    <w:rsid w:val="002D282F"/>
    <w:rsid w:val="002D2C9C"/>
    <w:rsid w:val="002D2D9D"/>
    <w:rsid w:val="002D2FCB"/>
    <w:rsid w:val="002D3AEC"/>
    <w:rsid w:val="002D414A"/>
    <w:rsid w:val="002D4390"/>
    <w:rsid w:val="002D4898"/>
    <w:rsid w:val="002D4954"/>
    <w:rsid w:val="002D52AA"/>
    <w:rsid w:val="002D559A"/>
    <w:rsid w:val="002D55F3"/>
    <w:rsid w:val="002D5D3C"/>
    <w:rsid w:val="002D5E57"/>
    <w:rsid w:val="002D62EC"/>
    <w:rsid w:val="002D62F4"/>
    <w:rsid w:val="002D6327"/>
    <w:rsid w:val="002D6D15"/>
    <w:rsid w:val="002D6FA5"/>
    <w:rsid w:val="002D705E"/>
    <w:rsid w:val="002D7BB6"/>
    <w:rsid w:val="002D7BC5"/>
    <w:rsid w:val="002D7BD9"/>
    <w:rsid w:val="002D7F6B"/>
    <w:rsid w:val="002E0437"/>
    <w:rsid w:val="002E0887"/>
    <w:rsid w:val="002E0ADE"/>
    <w:rsid w:val="002E13DD"/>
    <w:rsid w:val="002E18B1"/>
    <w:rsid w:val="002E1A62"/>
    <w:rsid w:val="002E22EF"/>
    <w:rsid w:val="002E23D6"/>
    <w:rsid w:val="002E278F"/>
    <w:rsid w:val="002E2BC6"/>
    <w:rsid w:val="002E2BE0"/>
    <w:rsid w:val="002E351E"/>
    <w:rsid w:val="002E37E6"/>
    <w:rsid w:val="002E3DF4"/>
    <w:rsid w:val="002E3FEA"/>
    <w:rsid w:val="002E403E"/>
    <w:rsid w:val="002E45CB"/>
    <w:rsid w:val="002E46D2"/>
    <w:rsid w:val="002E4E72"/>
    <w:rsid w:val="002E5112"/>
    <w:rsid w:val="002E6068"/>
    <w:rsid w:val="002E64CF"/>
    <w:rsid w:val="002E72E5"/>
    <w:rsid w:val="002E7856"/>
    <w:rsid w:val="002E7914"/>
    <w:rsid w:val="002E7C15"/>
    <w:rsid w:val="002F0165"/>
    <w:rsid w:val="002F053E"/>
    <w:rsid w:val="002F0855"/>
    <w:rsid w:val="002F1207"/>
    <w:rsid w:val="002F18E7"/>
    <w:rsid w:val="002F2574"/>
    <w:rsid w:val="002F2679"/>
    <w:rsid w:val="002F2731"/>
    <w:rsid w:val="002F2814"/>
    <w:rsid w:val="002F2D17"/>
    <w:rsid w:val="002F2F36"/>
    <w:rsid w:val="002F3687"/>
    <w:rsid w:val="002F3894"/>
    <w:rsid w:val="002F38F2"/>
    <w:rsid w:val="002F3DC9"/>
    <w:rsid w:val="002F3E44"/>
    <w:rsid w:val="002F41CF"/>
    <w:rsid w:val="002F4665"/>
    <w:rsid w:val="002F4885"/>
    <w:rsid w:val="002F53A4"/>
    <w:rsid w:val="002F5486"/>
    <w:rsid w:val="002F54AC"/>
    <w:rsid w:val="002F55E0"/>
    <w:rsid w:val="002F5725"/>
    <w:rsid w:val="002F5C18"/>
    <w:rsid w:val="002F5ED9"/>
    <w:rsid w:val="002F6157"/>
    <w:rsid w:val="002F64CA"/>
    <w:rsid w:val="002F6B09"/>
    <w:rsid w:val="002F6B8A"/>
    <w:rsid w:val="002F6B94"/>
    <w:rsid w:val="002F6EF7"/>
    <w:rsid w:val="002F73BB"/>
    <w:rsid w:val="002F7750"/>
    <w:rsid w:val="002F7CF8"/>
    <w:rsid w:val="003004C1"/>
    <w:rsid w:val="003008F9"/>
    <w:rsid w:val="00300BEC"/>
    <w:rsid w:val="00300F2A"/>
    <w:rsid w:val="003011E9"/>
    <w:rsid w:val="0030129F"/>
    <w:rsid w:val="00301795"/>
    <w:rsid w:val="0030192D"/>
    <w:rsid w:val="00301ED0"/>
    <w:rsid w:val="00302060"/>
    <w:rsid w:val="00302227"/>
    <w:rsid w:val="003025CF"/>
    <w:rsid w:val="00302BDD"/>
    <w:rsid w:val="00303401"/>
    <w:rsid w:val="0030488F"/>
    <w:rsid w:val="00304923"/>
    <w:rsid w:val="003052F2"/>
    <w:rsid w:val="003054EC"/>
    <w:rsid w:val="00305A73"/>
    <w:rsid w:val="00306631"/>
    <w:rsid w:val="00306A42"/>
    <w:rsid w:val="00306EEA"/>
    <w:rsid w:val="003070B2"/>
    <w:rsid w:val="0030717E"/>
    <w:rsid w:val="003073BE"/>
    <w:rsid w:val="0030743C"/>
    <w:rsid w:val="003078AD"/>
    <w:rsid w:val="00311143"/>
    <w:rsid w:val="00311778"/>
    <w:rsid w:val="00311819"/>
    <w:rsid w:val="0031195E"/>
    <w:rsid w:val="003119B6"/>
    <w:rsid w:val="003121D7"/>
    <w:rsid w:val="00312294"/>
    <w:rsid w:val="003125B5"/>
    <w:rsid w:val="003129D4"/>
    <w:rsid w:val="00312A9B"/>
    <w:rsid w:val="00312C4B"/>
    <w:rsid w:val="0031300A"/>
    <w:rsid w:val="003131F5"/>
    <w:rsid w:val="00314359"/>
    <w:rsid w:val="003147AD"/>
    <w:rsid w:val="0031486F"/>
    <w:rsid w:val="00315118"/>
    <w:rsid w:val="00315257"/>
    <w:rsid w:val="00315934"/>
    <w:rsid w:val="00315B1C"/>
    <w:rsid w:val="00315DC3"/>
    <w:rsid w:val="00315FDC"/>
    <w:rsid w:val="003167C8"/>
    <w:rsid w:val="00316D10"/>
    <w:rsid w:val="0031711D"/>
    <w:rsid w:val="0031722B"/>
    <w:rsid w:val="00317295"/>
    <w:rsid w:val="003176A1"/>
    <w:rsid w:val="003177F2"/>
    <w:rsid w:val="003179EC"/>
    <w:rsid w:val="00317A18"/>
    <w:rsid w:val="00317E6F"/>
    <w:rsid w:val="00320107"/>
    <w:rsid w:val="00320283"/>
    <w:rsid w:val="00320DC1"/>
    <w:rsid w:val="00321368"/>
    <w:rsid w:val="003215EA"/>
    <w:rsid w:val="00321614"/>
    <w:rsid w:val="00321725"/>
    <w:rsid w:val="003217BA"/>
    <w:rsid w:val="00321C86"/>
    <w:rsid w:val="003228A3"/>
    <w:rsid w:val="00322AE0"/>
    <w:rsid w:val="00323122"/>
    <w:rsid w:val="003241A0"/>
    <w:rsid w:val="0032441D"/>
    <w:rsid w:val="0032458F"/>
    <w:rsid w:val="003246AB"/>
    <w:rsid w:val="0032485D"/>
    <w:rsid w:val="00324E34"/>
    <w:rsid w:val="00324EBF"/>
    <w:rsid w:val="00324FC7"/>
    <w:rsid w:val="00325074"/>
    <w:rsid w:val="0032530A"/>
    <w:rsid w:val="00325327"/>
    <w:rsid w:val="003259C9"/>
    <w:rsid w:val="0032600C"/>
    <w:rsid w:val="0032638F"/>
    <w:rsid w:val="003269F6"/>
    <w:rsid w:val="00326A38"/>
    <w:rsid w:val="00327585"/>
    <w:rsid w:val="00327AD6"/>
    <w:rsid w:val="00327C8D"/>
    <w:rsid w:val="00327E64"/>
    <w:rsid w:val="0033092A"/>
    <w:rsid w:val="00330B12"/>
    <w:rsid w:val="00330B58"/>
    <w:rsid w:val="00330D22"/>
    <w:rsid w:val="00330F3A"/>
    <w:rsid w:val="003315A6"/>
    <w:rsid w:val="00331652"/>
    <w:rsid w:val="00332996"/>
    <w:rsid w:val="00332B2E"/>
    <w:rsid w:val="00332C95"/>
    <w:rsid w:val="00332D6A"/>
    <w:rsid w:val="00333208"/>
    <w:rsid w:val="003333B4"/>
    <w:rsid w:val="003339C5"/>
    <w:rsid w:val="003339DA"/>
    <w:rsid w:val="00334EF1"/>
    <w:rsid w:val="00334FB4"/>
    <w:rsid w:val="00335138"/>
    <w:rsid w:val="00335235"/>
    <w:rsid w:val="00335A2C"/>
    <w:rsid w:val="00335A2D"/>
    <w:rsid w:val="003363A0"/>
    <w:rsid w:val="003364E6"/>
    <w:rsid w:val="0033723F"/>
    <w:rsid w:val="0033738E"/>
    <w:rsid w:val="003375D4"/>
    <w:rsid w:val="003376DB"/>
    <w:rsid w:val="003403F2"/>
    <w:rsid w:val="0034056F"/>
    <w:rsid w:val="00340EBD"/>
    <w:rsid w:val="00340F90"/>
    <w:rsid w:val="0034101A"/>
    <w:rsid w:val="003417DB"/>
    <w:rsid w:val="00341826"/>
    <w:rsid w:val="00342121"/>
    <w:rsid w:val="0034236A"/>
    <w:rsid w:val="00342495"/>
    <w:rsid w:val="00342F75"/>
    <w:rsid w:val="00342FDE"/>
    <w:rsid w:val="003431D6"/>
    <w:rsid w:val="00343270"/>
    <w:rsid w:val="00343974"/>
    <w:rsid w:val="003439BB"/>
    <w:rsid w:val="00343A01"/>
    <w:rsid w:val="00343E0E"/>
    <w:rsid w:val="00344346"/>
    <w:rsid w:val="0034458C"/>
    <w:rsid w:val="00344696"/>
    <w:rsid w:val="0034488B"/>
    <w:rsid w:val="00344AB6"/>
    <w:rsid w:val="00345459"/>
    <w:rsid w:val="0034584B"/>
    <w:rsid w:val="00345B1F"/>
    <w:rsid w:val="00345EE8"/>
    <w:rsid w:val="0034618F"/>
    <w:rsid w:val="003462E8"/>
    <w:rsid w:val="00346E01"/>
    <w:rsid w:val="00346EF8"/>
    <w:rsid w:val="003470E5"/>
    <w:rsid w:val="0034737A"/>
    <w:rsid w:val="003477F6"/>
    <w:rsid w:val="00347DAE"/>
    <w:rsid w:val="00350027"/>
    <w:rsid w:val="00350153"/>
    <w:rsid w:val="00350676"/>
    <w:rsid w:val="00350D04"/>
    <w:rsid w:val="0035163C"/>
    <w:rsid w:val="00351A5F"/>
    <w:rsid w:val="00351F96"/>
    <w:rsid w:val="003520CF"/>
    <w:rsid w:val="00352632"/>
    <w:rsid w:val="00352746"/>
    <w:rsid w:val="0035287A"/>
    <w:rsid w:val="00352C5E"/>
    <w:rsid w:val="00352FE3"/>
    <w:rsid w:val="00353568"/>
    <w:rsid w:val="00353A9A"/>
    <w:rsid w:val="00353E12"/>
    <w:rsid w:val="00354065"/>
    <w:rsid w:val="0035416B"/>
    <w:rsid w:val="00354A8C"/>
    <w:rsid w:val="00354E5A"/>
    <w:rsid w:val="00355136"/>
    <w:rsid w:val="003556C2"/>
    <w:rsid w:val="00355A0E"/>
    <w:rsid w:val="0035600F"/>
    <w:rsid w:val="003561A8"/>
    <w:rsid w:val="00356376"/>
    <w:rsid w:val="00356AC7"/>
    <w:rsid w:val="00356CF0"/>
    <w:rsid w:val="00356F83"/>
    <w:rsid w:val="00357115"/>
    <w:rsid w:val="0035723A"/>
    <w:rsid w:val="00357449"/>
    <w:rsid w:val="00360250"/>
    <w:rsid w:val="003603A3"/>
    <w:rsid w:val="003608D5"/>
    <w:rsid w:val="00360C16"/>
    <w:rsid w:val="00360E68"/>
    <w:rsid w:val="00361089"/>
    <w:rsid w:val="00361811"/>
    <w:rsid w:val="00361832"/>
    <w:rsid w:val="00361874"/>
    <w:rsid w:val="00361BD6"/>
    <w:rsid w:val="00361EED"/>
    <w:rsid w:val="00361FDD"/>
    <w:rsid w:val="0036215E"/>
    <w:rsid w:val="003623F3"/>
    <w:rsid w:val="00362B7C"/>
    <w:rsid w:val="00362CA3"/>
    <w:rsid w:val="00362D7A"/>
    <w:rsid w:val="003630F8"/>
    <w:rsid w:val="003637F3"/>
    <w:rsid w:val="00364750"/>
    <w:rsid w:val="00364B2A"/>
    <w:rsid w:val="00364C04"/>
    <w:rsid w:val="00365479"/>
    <w:rsid w:val="003655F0"/>
    <w:rsid w:val="003657EA"/>
    <w:rsid w:val="00365A0C"/>
    <w:rsid w:val="00365C2D"/>
    <w:rsid w:val="00365CAD"/>
    <w:rsid w:val="00366246"/>
    <w:rsid w:val="003667A4"/>
    <w:rsid w:val="00366D9C"/>
    <w:rsid w:val="00366F0B"/>
    <w:rsid w:val="00367134"/>
    <w:rsid w:val="00367474"/>
    <w:rsid w:val="00367767"/>
    <w:rsid w:val="00367C07"/>
    <w:rsid w:val="0037006C"/>
    <w:rsid w:val="003702AC"/>
    <w:rsid w:val="00370456"/>
    <w:rsid w:val="00370660"/>
    <w:rsid w:val="00370D27"/>
    <w:rsid w:val="00371032"/>
    <w:rsid w:val="0037106E"/>
    <w:rsid w:val="00371803"/>
    <w:rsid w:val="00371D39"/>
    <w:rsid w:val="00371D66"/>
    <w:rsid w:val="00372011"/>
    <w:rsid w:val="00372E34"/>
    <w:rsid w:val="00373661"/>
    <w:rsid w:val="00373C77"/>
    <w:rsid w:val="00373E8F"/>
    <w:rsid w:val="003740F1"/>
    <w:rsid w:val="003743D9"/>
    <w:rsid w:val="00374A82"/>
    <w:rsid w:val="00374BBB"/>
    <w:rsid w:val="003751CE"/>
    <w:rsid w:val="00375486"/>
    <w:rsid w:val="0037557F"/>
    <w:rsid w:val="003756AB"/>
    <w:rsid w:val="0037585C"/>
    <w:rsid w:val="00375F9E"/>
    <w:rsid w:val="003764AD"/>
    <w:rsid w:val="00376DB8"/>
    <w:rsid w:val="00377543"/>
    <w:rsid w:val="0037761C"/>
    <w:rsid w:val="00377BE8"/>
    <w:rsid w:val="00377C80"/>
    <w:rsid w:val="00377F88"/>
    <w:rsid w:val="00377FCB"/>
    <w:rsid w:val="00380110"/>
    <w:rsid w:val="003801A2"/>
    <w:rsid w:val="003801BB"/>
    <w:rsid w:val="00380546"/>
    <w:rsid w:val="003809E1"/>
    <w:rsid w:val="00380DD4"/>
    <w:rsid w:val="00381271"/>
    <w:rsid w:val="003822BD"/>
    <w:rsid w:val="003822D2"/>
    <w:rsid w:val="00382C7D"/>
    <w:rsid w:val="00382F13"/>
    <w:rsid w:val="003830D4"/>
    <w:rsid w:val="0038318E"/>
    <w:rsid w:val="00383200"/>
    <w:rsid w:val="00383B81"/>
    <w:rsid w:val="003843AE"/>
    <w:rsid w:val="00384E12"/>
    <w:rsid w:val="003851B9"/>
    <w:rsid w:val="0038520E"/>
    <w:rsid w:val="003854BA"/>
    <w:rsid w:val="00385C0E"/>
    <w:rsid w:val="00386037"/>
    <w:rsid w:val="003869D9"/>
    <w:rsid w:val="00387200"/>
    <w:rsid w:val="00387A20"/>
    <w:rsid w:val="0039003B"/>
    <w:rsid w:val="003904FC"/>
    <w:rsid w:val="00390628"/>
    <w:rsid w:val="003906EC"/>
    <w:rsid w:val="00390733"/>
    <w:rsid w:val="003908B5"/>
    <w:rsid w:val="00390900"/>
    <w:rsid w:val="00390BC2"/>
    <w:rsid w:val="00390C66"/>
    <w:rsid w:val="00391075"/>
    <w:rsid w:val="003913C0"/>
    <w:rsid w:val="003916D1"/>
    <w:rsid w:val="0039172C"/>
    <w:rsid w:val="00391819"/>
    <w:rsid w:val="003919B3"/>
    <w:rsid w:val="003919E7"/>
    <w:rsid w:val="00391C10"/>
    <w:rsid w:val="0039245A"/>
    <w:rsid w:val="00392638"/>
    <w:rsid w:val="00392F38"/>
    <w:rsid w:val="003932CA"/>
    <w:rsid w:val="00393638"/>
    <w:rsid w:val="00393C4C"/>
    <w:rsid w:val="00393E70"/>
    <w:rsid w:val="00393E82"/>
    <w:rsid w:val="00393FC7"/>
    <w:rsid w:val="00394205"/>
    <w:rsid w:val="00394330"/>
    <w:rsid w:val="00394492"/>
    <w:rsid w:val="003945C8"/>
    <w:rsid w:val="00394D40"/>
    <w:rsid w:val="00394D91"/>
    <w:rsid w:val="00394E8A"/>
    <w:rsid w:val="0039514E"/>
    <w:rsid w:val="0039527B"/>
    <w:rsid w:val="0039550F"/>
    <w:rsid w:val="00395998"/>
    <w:rsid w:val="00395E99"/>
    <w:rsid w:val="003965F8"/>
    <w:rsid w:val="00396809"/>
    <w:rsid w:val="00396D0B"/>
    <w:rsid w:val="003973E2"/>
    <w:rsid w:val="0039743F"/>
    <w:rsid w:val="00397926"/>
    <w:rsid w:val="0039793B"/>
    <w:rsid w:val="00397B7B"/>
    <w:rsid w:val="003A02C6"/>
    <w:rsid w:val="003A0977"/>
    <w:rsid w:val="003A0C7D"/>
    <w:rsid w:val="003A0E4E"/>
    <w:rsid w:val="003A15E2"/>
    <w:rsid w:val="003A17F0"/>
    <w:rsid w:val="003A19E8"/>
    <w:rsid w:val="003A1AE8"/>
    <w:rsid w:val="003A1D7C"/>
    <w:rsid w:val="003A1FDB"/>
    <w:rsid w:val="003A2047"/>
    <w:rsid w:val="003A289C"/>
    <w:rsid w:val="003A2E37"/>
    <w:rsid w:val="003A2E79"/>
    <w:rsid w:val="003A30F5"/>
    <w:rsid w:val="003A380A"/>
    <w:rsid w:val="003A464E"/>
    <w:rsid w:val="003A48F8"/>
    <w:rsid w:val="003A4F21"/>
    <w:rsid w:val="003A4FD5"/>
    <w:rsid w:val="003A5A50"/>
    <w:rsid w:val="003A62A6"/>
    <w:rsid w:val="003A6339"/>
    <w:rsid w:val="003A6729"/>
    <w:rsid w:val="003A6A30"/>
    <w:rsid w:val="003A6B91"/>
    <w:rsid w:val="003A7330"/>
    <w:rsid w:val="003B0114"/>
    <w:rsid w:val="003B0451"/>
    <w:rsid w:val="003B04C6"/>
    <w:rsid w:val="003B0688"/>
    <w:rsid w:val="003B0786"/>
    <w:rsid w:val="003B0795"/>
    <w:rsid w:val="003B0B40"/>
    <w:rsid w:val="003B0E6C"/>
    <w:rsid w:val="003B20CC"/>
    <w:rsid w:val="003B21CF"/>
    <w:rsid w:val="003B22E6"/>
    <w:rsid w:val="003B237F"/>
    <w:rsid w:val="003B25A3"/>
    <w:rsid w:val="003B295F"/>
    <w:rsid w:val="003B2960"/>
    <w:rsid w:val="003B327A"/>
    <w:rsid w:val="003B34DB"/>
    <w:rsid w:val="003B39F8"/>
    <w:rsid w:val="003B410F"/>
    <w:rsid w:val="003B421A"/>
    <w:rsid w:val="003B4653"/>
    <w:rsid w:val="003B4EB1"/>
    <w:rsid w:val="003B50FC"/>
    <w:rsid w:val="003B5656"/>
    <w:rsid w:val="003B620D"/>
    <w:rsid w:val="003B6319"/>
    <w:rsid w:val="003B63C2"/>
    <w:rsid w:val="003B67A2"/>
    <w:rsid w:val="003B67DF"/>
    <w:rsid w:val="003B6C74"/>
    <w:rsid w:val="003B70F8"/>
    <w:rsid w:val="003B714B"/>
    <w:rsid w:val="003B726D"/>
    <w:rsid w:val="003B736F"/>
    <w:rsid w:val="003B7505"/>
    <w:rsid w:val="003B7705"/>
    <w:rsid w:val="003B7729"/>
    <w:rsid w:val="003B793C"/>
    <w:rsid w:val="003B7B78"/>
    <w:rsid w:val="003B7C4E"/>
    <w:rsid w:val="003B7DE6"/>
    <w:rsid w:val="003C021C"/>
    <w:rsid w:val="003C02F5"/>
    <w:rsid w:val="003C04EF"/>
    <w:rsid w:val="003C0B41"/>
    <w:rsid w:val="003C0E7B"/>
    <w:rsid w:val="003C12EA"/>
    <w:rsid w:val="003C15A4"/>
    <w:rsid w:val="003C228B"/>
    <w:rsid w:val="003C2898"/>
    <w:rsid w:val="003C2C45"/>
    <w:rsid w:val="003C2D0C"/>
    <w:rsid w:val="003C2E7C"/>
    <w:rsid w:val="003C328F"/>
    <w:rsid w:val="003C3598"/>
    <w:rsid w:val="003C3806"/>
    <w:rsid w:val="003C3E36"/>
    <w:rsid w:val="003C3E58"/>
    <w:rsid w:val="003C42C4"/>
    <w:rsid w:val="003C49F5"/>
    <w:rsid w:val="003C4D42"/>
    <w:rsid w:val="003C4E0D"/>
    <w:rsid w:val="003C5270"/>
    <w:rsid w:val="003C5334"/>
    <w:rsid w:val="003C5463"/>
    <w:rsid w:val="003C56AC"/>
    <w:rsid w:val="003C5832"/>
    <w:rsid w:val="003C6765"/>
    <w:rsid w:val="003C67D1"/>
    <w:rsid w:val="003C6B8B"/>
    <w:rsid w:val="003C6EF1"/>
    <w:rsid w:val="003C7721"/>
    <w:rsid w:val="003D09A1"/>
    <w:rsid w:val="003D0B84"/>
    <w:rsid w:val="003D0CE5"/>
    <w:rsid w:val="003D0DE8"/>
    <w:rsid w:val="003D10C0"/>
    <w:rsid w:val="003D140B"/>
    <w:rsid w:val="003D1467"/>
    <w:rsid w:val="003D1890"/>
    <w:rsid w:val="003D19B8"/>
    <w:rsid w:val="003D211E"/>
    <w:rsid w:val="003D23E5"/>
    <w:rsid w:val="003D288A"/>
    <w:rsid w:val="003D2D28"/>
    <w:rsid w:val="003D3562"/>
    <w:rsid w:val="003D378C"/>
    <w:rsid w:val="003D3898"/>
    <w:rsid w:val="003D398E"/>
    <w:rsid w:val="003D3A48"/>
    <w:rsid w:val="003D3CA2"/>
    <w:rsid w:val="003D3E3F"/>
    <w:rsid w:val="003D4B93"/>
    <w:rsid w:val="003D612A"/>
    <w:rsid w:val="003D6799"/>
    <w:rsid w:val="003D6C70"/>
    <w:rsid w:val="003D755C"/>
    <w:rsid w:val="003E012D"/>
    <w:rsid w:val="003E0316"/>
    <w:rsid w:val="003E0418"/>
    <w:rsid w:val="003E103D"/>
    <w:rsid w:val="003E1282"/>
    <w:rsid w:val="003E1688"/>
    <w:rsid w:val="003E1BC0"/>
    <w:rsid w:val="003E2E10"/>
    <w:rsid w:val="003E2F4A"/>
    <w:rsid w:val="003E2FB2"/>
    <w:rsid w:val="003E32FC"/>
    <w:rsid w:val="003E3681"/>
    <w:rsid w:val="003E3FF7"/>
    <w:rsid w:val="003E4A21"/>
    <w:rsid w:val="003E4C1C"/>
    <w:rsid w:val="003E4CBC"/>
    <w:rsid w:val="003E5232"/>
    <w:rsid w:val="003E5893"/>
    <w:rsid w:val="003E5FEB"/>
    <w:rsid w:val="003E612F"/>
    <w:rsid w:val="003E679A"/>
    <w:rsid w:val="003E6B31"/>
    <w:rsid w:val="003E6FAB"/>
    <w:rsid w:val="003E703E"/>
    <w:rsid w:val="003E7302"/>
    <w:rsid w:val="003E74E9"/>
    <w:rsid w:val="003E79B8"/>
    <w:rsid w:val="003E7BB2"/>
    <w:rsid w:val="003F02A8"/>
    <w:rsid w:val="003F04DC"/>
    <w:rsid w:val="003F0792"/>
    <w:rsid w:val="003F0909"/>
    <w:rsid w:val="003F0CB8"/>
    <w:rsid w:val="003F10FD"/>
    <w:rsid w:val="003F1163"/>
    <w:rsid w:val="003F13EF"/>
    <w:rsid w:val="003F14A8"/>
    <w:rsid w:val="003F18CF"/>
    <w:rsid w:val="003F252B"/>
    <w:rsid w:val="003F26E1"/>
    <w:rsid w:val="003F2996"/>
    <w:rsid w:val="003F2C31"/>
    <w:rsid w:val="003F2D00"/>
    <w:rsid w:val="003F2F99"/>
    <w:rsid w:val="003F3360"/>
    <w:rsid w:val="003F3411"/>
    <w:rsid w:val="003F401F"/>
    <w:rsid w:val="003F4B75"/>
    <w:rsid w:val="003F4F5A"/>
    <w:rsid w:val="003F4F97"/>
    <w:rsid w:val="003F55A3"/>
    <w:rsid w:val="003F5808"/>
    <w:rsid w:val="003F5C4B"/>
    <w:rsid w:val="003F6E6B"/>
    <w:rsid w:val="003F6EEA"/>
    <w:rsid w:val="003F6F22"/>
    <w:rsid w:val="003F6FCF"/>
    <w:rsid w:val="003F7324"/>
    <w:rsid w:val="003F770C"/>
    <w:rsid w:val="003F7CFC"/>
    <w:rsid w:val="003F7D3A"/>
    <w:rsid w:val="003F7EC5"/>
    <w:rsid w:val="003F7F06"/>
    <w:rsid w:val="00400853"/>
    <w:rsid w:val="00400B5D"/>
    <w:rsid w:val="00400D0B"/>
    <w:rsid w:val="00400D7F"/>
    <w:rsid w:val="00401467"/>
    <w:rsid w:val="00401718"/>
    <w:rsid w:val="0040182D"/>
    <w:rsid w:val="004022DE"/>
    <w:rsid w:val="00402CE7"/>
    <w:rsid w:val="00402FE7"/>
    <w:rsid w:val="00403322"/>
    <w:rsid w:val="00403402"/>
    <w:rsid w:val="00403A5D"/>
    <w:rsid w:val="00403D72"/>
    <w:rsid w:val="00403E15"/>
    <w:rsid w:val="00404012"/>
    <w:rsid w:val="004041E5"/>
    <w:rsid w:val="004042F6"/>
    <w:rsid w:val="0040456B"/>
    <w:rsid w:val="00404C9B"/>
    <w:rsid w:val="00404CBE"/>
    <w:rsid w:val="00404E5D"/>
    <w:rsid w:val="0040555C"/>
    <w:rsid w:val="004059E4"/>
    <w:rsid w:val="00405B9B"/>
    <w:rsid w:val="00405D73"/>
    <w:rsid w:val="00405F2F"/>
    <w:rsid w:val="00406584"/>
    <w:rsid w:val="00406765"/>
    <w:rsid w:val="004067CF"/>
    <w:rsid w:val="00407273"/>
    <w:rsid w:val="0040740C"/>
    <w:rsid w:val="004074FA"/>
    <w:rsid w:val="004076F4"/>
    <w:rsid w:val="00407BB7"/>
    <w:rsid w:val="00410294"/>
    <w:rsid w:val="004106FF"/>
    <w:rsid w:val="004108E4"/>
    <w:rsid w:val="0041090C"/>
    <w:rsid w:val="004109E5"/>
    <w:rsid w:val="00410A94"/>
    <w:rsid w:val="00410D6A"/>
    <w:rsid w:val="00410F72"/>
    <w:rsid w:val="00411DE6"/>
    <w:rsid w:val="00411F8E"/>
    <w:rsid w:val="0041237E"/>
    <w:rsid w:val="00412CE5"/>
    <w:rsid w:val="004135FB"/>
    <w:rsid w:val="00413751"/>
    <w:rsid w:val="004137C1"/>
    <w:rsid w:val="00413DD9"/>
    <w:rsid w:val="00413F2E"/>
    <w:rsid w:val="00414480"/>
    <w:rsid w:val="00414624"/>
    <w:rsid w:val="00414E23"/>
    <w:rsid w:val="00414E41"/>
    <w:rsid w:val="00415223"/>
    <w:rsid w:val="00415288"/>
    <w:rsid w:val="00415465"/>
    <w:rsid w:val="004154B9"/>
    <w:rsid w:val="004155D6"/>
    <w:rsid w:val="00415BA3"/>
    <w:rsid w:val="00416013"/>
    <w:rsid w:val="004166B5"/>
    <w:rsid w:val="004168FE"/>
    <w:rsid w:val="00417386"/>
    <w:rsid w:val="00417AC6"/>
    <w:rsid w:val="00417E93"/>
    <w:rsid w:val="00420417"/>
    <w:rsid w:val="00420971"/>
    <w:rsid w:val="0042169C"/>
    <w:rsid w:val="004219AD"/>
    <w:rsid w:val="004219F2"/>
    <w:rsid w:val="00421EA4"/>
    <w:rsid w:val="00421FB4"/>
    <w:rsid w:val="00421FB5"/>
    <w:rsid w:val="00421FFA"/>
    <w:rsid w:val="004220ED"/>
    <w:rsid w:val="00422620"/>
    <w:rsid w:val="004227D0"/>
    <w:rsid w:val="0042291C"/>
    <w:rsid w:val="00422D86"/>
    <w:rsid w:val="00422DC8"/>
    <w:rsid w:val="00423098"/>
    <w:rsid w:val="00423293"/>
    <w:rsid w:val="00423515"/>
    <w:rsid w:val="004236C4"/>
    <w:rsid w:val="004239B1"/>
    <w:rsid w:val="00423A6E"/>
    <w:rsid w:val="00424890"/>
    <w:rsid w:val="00424B28"/>
    <w:rsid w:val="00424F5A"/>
    <w:rsid w:val="00425103"/>
    <w:rsid w:val="004251ED"/>
    <w:rsid w:val="00425757"/>
    <w:rsid w:val="00425E97"/>
    <w:rsid w:val="00425F3F"/>
    <w:rsid w:val="0042602E"/>
    <w:rsid w:val="0042663F"/>
    <w:rsid w:val="004267BD"/>
    <w:rsid w:val="00426E94"/>
    <w:rsid w:val="00427094"/>
    <w:rsid w:val="004276F3"/>
    <w:rsid w:val="00427DE6"/>
    <w:rsid w:val="004302BB"/>
    <w:rsid w:val="004303A1"/>
    <w:rsid w:val="00430A99"/>
    <w:rsid w:val="004313A5"/>
    <w:rsid w:val="004318DA"/>
    <w:rsid w:val="00431A04"/>
    <w:rsid w:val="00431D0E"/>
    <w:rsid w:val="00431D36"/>
    <w:rsid w:val="004324DC"/>
    <w:rsid w:val="004333F8"/>
    <w:rsid w:val="00433683"/>
    <w:rsid w:val="00433913"/>
    <w:rsid w:val="004339A0"/>
    <w:rsid w:val="00433FA9"/>
    <w:rsid w:val="004348CB"/>
    <w:rsid w:val="0043499C"/>
    <w:rsid w:val="00434C18"/>
    <w:rsid w:val="00434D1A"/>
    <w:rsid w:val="00434EC0"/>
    <w:rsid w:val="0043502C"/>
    <w:rsid w:val="004352E2"/>
    <w:rsid w:val="00435B32"/>
    <w:rsid w:val="00435BC9"/>
    <w:rsid w:val="004362E1"/>
    <w:rsid w:val="00436368"/>
    <w:rsid w:val="0043667A"/>
    <w:rsid w:val="00436809"/>
    <w:rsid w:val="00436A93"/>
    <w:rsid w:val="0043734A"/>
    <w:rsid w:val="00440463"/>
    <w:rsid w:val="004405BC"/>
    <w:rsid w:val="0044067B"/>
    <w:rsid w:val="004407B7"/>
    <w:rsid w:val="00440A68"/>
    <w:rsid w:val="00440C7C"/>
    <w:rsid w:val="00440EB8"/>
    <w:rsid w:val="0044131C"/>
    <w:rsid w:val="0044188D"/>
    <w:rsid w:val="004419C2"/>
    <w:rsid w:val="00442513"/>
    <w:rsid w:val="00442588"/>
    <w:rsid w:val="00442F93"/>
    <w:rsid w:val="00443409"/>
    <w:rsid w:val="0044366D"/>
    <w:rsid w:val="004436BB"/>
    <w:rsid w:val="00443A65"/>
    <w:rsid w:val="00443BF5"/>
    <w:rsid w:val="00443CB9"/>
    <w:rsid w:val="00443D51"/>
    <w:rsid w:val="004443F8"/>
    <w:rsid w:val="00445450"/>
    <w:rsid w:val="00445DAD"/>
    <w:rsid w:val="0044628C"/>
    <w:rsid w:val="004463EB"/>
    <w:rsid w:val="00446568"/>
    <w:rsid w:val="00446732"/>
    <w:rsid w:val="004470F3"/>
    <w:rsid w:val="00447585"/>
    <w:rsid w:val="00447599"/>
    <w:rsid w:val="00447E82"/>
    <w:rsid w:val="00450365"/>
    <w:rsid w:val="0045042B"/>
    <w:rsid w:val="0045044F"/>
    <w:rsid w:val="004504CD"/>
    <w:rsid w:val="00450B12"/>
    <w:rsid w:val="00450D02"/>
    <w:rsid w:val="00451063"/>
    <w:rsid w:val="004511CB"/>
    <w:rsid w:val="004512E3"/>
    <w:rsid w:val="00451B82"/>
    <w:rsid w:val="00451E9E"/>
    <w:rsid w:val="004527F9"/>
    <w:rsid w:val="0045295C"/>
    <w:rsid w:val="0045301D"/>
    <w:rsid w:val="004530BD"/>
    <w:rsid w:val="004530F0"/>
    <w:rsid w:val="004537B3"/>
    <w:rsid w:val="00453C5C"/>
    <w:rsid w:val="00454F92"/>
    <w:rsid w:val="00455758"/>
    <w:rsid w:val="00455878"/>
    <w:rsid w:val="0045594E"/>
    <w:rsid w:val="00455D72"/>
    <w:rsid w:val="00455F34"/>
    <w:rsid w:val="0045619C"/>
    <w:rsid w:val="00456319"/>
    <w:rsid w:val="00456FB5"/>
    <w:rsid w:val="004570E2"/>
    <w:rsid w:val="00457387"/>
    <w:rsid w:val="0045739B"/>
    <w:rsid w:val="00457AC0"/>
    <w:rsid w:val="00457F9F"/>
    <w:rsid w:val="00460391"/>
    <w:rsid w:val="00460870"/>
    <w:rsid w:val="00460C1A"/>
    <w:rsid w:val="004611E6"/>
    <w:rsid w:val="004618A8"/>
    <w:rsid w:val="00461E97"/>
    <w:rsid w:val="00462309"/>
    <w:rsid w:val="00462312"/>
    <w:rsid w:val="0046240B"/>
    <w:rsid w:val="00462580"/>
    <w:rsid w:val="00462633"/>
    <w:rsid w:val="00462AAC"/>
    <w:rsid w:val="004631B6"/>
    <w:rsid w:val="00463B8F"/>
    <w:rsid w:val="00463C1C"/>
    <w:rsid w:val="00463EDE"/>
    <w:rsid w:val="004642D3"/>
    <w:rsid w:val="0046471F"/>
    <w:rsid w:val="004649F6"/>
    <w:rsid w:val="004650C9"/>
    <w:rsid w:val="004653E7"/>
    <w:rsid w:val="0046555B"/>
    <w:rsid w:val="00465704"/>
    <w:rsid w:val="0046593B"/>
    <w:rsid w:val="00465B16"/>
    <w:rsid w:val="00465ED4"/>
    <w:rsid w:val="004663F4"/>
    <w:rsid w:val="004664FA"/>
    <w:rsid w:val="00466986"/>
    <w:rsid w:val="004672FD"/>
    <w:rsid w:val="00467A27"/>
    <w:rsid w:val="00470046"/>
    <w:rsid w:val="00470250"/>
    <w:rsid w:val="004703C3"/>
    <w:rsid w:val="00470422"/>
    <w:rsid w:val="004707D5"/>
    <w:rsid w:val="00470B89"/>
    <w:rsid w:val="00470C1B"/>
    <w:rsid w:val="00470CCD"/>
    <w:rsid w:val="00470DCB"/>
    <w:rsid w:val="00471249"/>
    <w:rsid w:val="00471AFD"/>
    <w:rsid w:val="00472ED8"/>
    <w:rsid w:val="00472FB9"/>
    <w:rsid w:val="00473099"/>
    <w:rsid w:val="00473584"/>
    <w:rsid w:val="00473833"/>
    <w:rsid w:val="00473CA4"/>
    <w:rsid w:val="00473E16"/>
    <w:rsid w:val="00473FF9"/>
    <w:rsid w:val="00474113"/>
    <w:rsid w:val="004742E7"/>
    <w:rsid w:val="004742F2"/>
    <w:rsid w:val="004746EA"/>
    <w:rsid w:val="00474991"/>
    <w:rsid w:val="004749DA"/>
    <w:rsid w:val="004749F8"/>
    <w:rsid w:val="00474F69"/>
    <w:rsid w:val="00475072"/>
    <w:rsid w:val="00475393"/>
    <w:rsid w:val="00475702"/>
    <w:rsid w:val="004758DE"/>
    <w:rsid w:val="004759A0"/>
    <w:rsid w:val="00475BCB"/>
    <w:rsid w:val="00476307"/>
    <w:rsid w:val="004766A9"/>
    <w:rsid w:val="004768AC"/>
    <w:rsid w:val="00476B6C"/>
    <w:rsid w:val="004772A1"/>
    <w:rsid w:val="004772A3"/>
    <w:rsid w:val="00477660"/>
    <w:rsid w:val="00477A68"/>
    <w:rsid w:val="00480302"/>
    <w:rsid w:val="00480A43"/>
    <w:rsid w:val="0048140D"/>
    <w:rsid w:val="0048177C"/>
    <w:rsid w:val="00481854"/>
    <w:rsid w:val="00481C9F"/>
    <w:rsid w:val="00481D93"/>
    <w:rsid w:val="0048223E"/>
    <w:rsid w:val="00482700"/>
    <w:rsid w:val="00482AA0"/>
    <w:rsid w:val="00482C69"/>
    <w:rsid w:val="00482DD2"/>
    <w:rsid w:val="00483004"/>
    <w:rsid w:val="00483506"/>
    <w:rsid w:val="00483F8A"/>
    <w:rsid w:val="00483F8D"/>
    <w:rsid w:val="004840F6"/>
    <w:rsid w:val="004844D2"/>
    <w:rsid w:val="004849FA"/>
    <w:rsid w:val="00484B1B"/>
    <w:rsid w:val="00484CCB"/>
    <w:rsid w:val="004850B9"/>
    <w:rsid w:val="004851C1"/>
    <w:rsid w:val="004851F5"/>
    <w:rsid w:val="0048566C"/>
    <w:rsid w:val="0048587A"/>
    <w:rsid w:val="00486164"/>
    <w:rsid w:val="00486932"/>
    <w:rsid w:val="00486A3D"/>
    <w:rsid w:val="00486EF2"/>
    <w:rsid w:val="004878C5"/>
    <w:rsid w:val="00487C55"/>
    <w:rsid w:val="00487F74"/>
    <w:rsid w:val="00490690"/>
    <w:rsid w:val="004906CC"/>
    <w:rsid w:val="0049084D"/>
    <w:rsid w:val="0049091F"/>
    <w:rsid w:val="00490EB1"/>
    <w:rsid w:val="004910E3"/>
    <w:rsid w:val="004915F4"/>
    <w:rsid w:val="00491F2C"/>
    <w:rsid w:val="0049213F"/>
    <w:rsid w:val="004924CF"/>
    <w:rsid w:val="00493427"/>
    <w:rsid w:val="00493531"/>
    <w:rsid w:val="00493725"/>
    <w:rsid w:val="004942DB"/>
    <w:rsid w:val="0049443B"/>
    <w:rsid w:val="004945FB"/>
    <w:rsid w:val="00494D8F"/>
    <w:rsid w:val="00494EE1"/>
    <w:rsid w:val="00495051"/>
    <w:rsid w:val="0049531F"/>
    <w:rsid w:val="004955C7"/>
    <w:rsid w:val="00495E5F"/>
    <w:rsid w:val="004960FA"/>
    <w:rsid w:val="00496333"/>
    <w:rsid w:val="004965BB"/>
    <w:rsid w:val="00496B08"/>
    <w:rsid w:val="00497195"/>
    <w:rsid w:val="004972FA"/>
    <w:rsid w:val="004974C8"/>
    <w:rsid w:val="004978F1"/>
    <w:rsid w:val="004A0DC6"/>
    <w:rsid w:val="004A108D"/>
    <w:rsid w:val="004A115E"/>
    <w:rsid w:val="004A149C"/>
    <w:rsid w:val="004A16FC"/>
    <w:rsid w:val="004A193C"/>
    <w:rsid w:val="004A19A4"/>
    <w:rsid w:val="004A1E91"/>
    <w:rsid w:val="004A26ED"/>
    <w:rsid w:val="004A2728"/>
    <w:rsid w:val="004A314E"/>
    <w:rsid w:val="004A351F"/>
    <w:rsid w:val="004A3624"/>
    <w:rsid w:val="004A4DF6"/>
    <w:rsid w:val="004A4F90"/>
    <w:rsid w:val="004A5689"/>
    <w:rsid w:val="004A56C3"/>
    <w:rsid w:val="004A5990"/>
    <w:rsid w:val="004A5EBA"/>
    <w:rsid w:val="004A6670"/>
    <w:rsid w:val="004A699B"/>
    <w:rsid w:val="004A6E87"/>
    <w:rsid w:val="004A6EAE"/>
    <w:rsid w:val="004A6F9C"/>
    <w:rsid w:val="004A7094"/>
    <w:rsid w:val="004A72E0"/>
    <w:rsid w:val="004A7BAC"/>
    <w:rsid w:val="004A7BD3"/>
    <w:rsid w:val="004A7EF0"/>
    <w:rsid w:val="004A7FE6"/>
    <w:rsid w:val="004B0001"/>
    <w:rsid w:val="004B0515"/>
    <w:rsid w:val="004B0A4A"/>
    <w:rsid w:val="004B0A98"/>
    <w:rsid w:val="004B0F2A"/>
    <w:rsid w:val="004B1097"/>
    <w:rsid w:val="004B11F0"/>
    <w:rsid w:val="004B12DC"/>
    <w:rsid w:val="004B1748"/>
    <w:rsid w:val="004B1FED"/>
    <w:rsid w:val="004B2075"/>
    <w:rsid w:val="004B23C8"/>
    <w:rsid w:val="004B247B"/>
    <w:rsid w:val="004B323D"/>
    <w:rsid w:val="004B3668"/>
    <w:rsid w:val="004B3707"/>
    <w:rsid w:val="004B37D4"/>
    <w:rsid w:val="004B3CC0"/>
    <w:rsid w:val="004B3DF3"/>
    <w:rsid w:val="004B42DC"/>
    <w:rsid w:val="004B4656"/>
    <w:rsid w:val="004B491E"/>
    <w:rsid w:val="004B49A0"/>
    <w:rsid w:val="004B4AC3"/>
    <w:rsid w:val="004B4BF7"/>
    <w:rsid w:val="004B517A"/>
    <w:rsid w:val="004B522D"/>
    <w:rsid w:val="004B5B2B"/>
    <w:rsid w:val="004B5C00"/>
    <w:rsid w:val="004B5D61"/>
    <w:rsid w:val="004B5FCF"/>
    <w:rsid w:val="004B6121"/>
    <w:rsid w:val="004B655D"/>
    <w:rsid w:val="004B687F"/>
    <w:rsid w:val="004B6BAA"/>
    <w:rsid w:val="004B6C3C"/>
    <w:rsid w:val="004B727E"/>
    <w:rsid w:val="004B7894"/>
    <w:rsid w:val="004B7C27"/>
    <w:rsid w:val="004C0163"/>
    <w:rsid w:val="004C0644"/>
    <w:rsid w:val="004C0669"/>
    <w:rsid w:val="004C0697"/>
    <w:rsid w:val="004C0D8B"/>
    <w:rsid w:val="004C14E8"/>
    <w:rsid w:val="004C16EA"/>
    <w:rsid w:val="004C19B3"/>
    <w:rsid w:val="004C1EA0"/>
    <w:rsid w:val="004C252B"/>
    <w:rsid w:val="004C329E"/>
    <w:rsid w:val="004C396C"/>
    <w:rsid w:val="004C3F2D"/>
    <w:rsid w:val="004C3F61"/>
    <w:rsid w:val="004C3FB9"/>
    <w:rsid w:val="004C4281"/>
    <w:rsid w:val="004C4916"/>
    <w:rsid w:val="004C49CA"/>
    <w:rsid w:val="004C4A16"/>
    <w:rsid w:val="004C512D"/>
    <w:rsid w:val="004C5186"/>
    <w:rsid w:val="004C51D4"/>
    <w:rsid w:val="004C526B"/>
    <w:rsid w:val="004C5F72"/>
    <w:rsid w:val="004C6837"/>
    <w:rsid w:val="004C6C19"/>
    <w:rsid w:val="004C6CEF"/>
    <w:rsid w:val="004C6FD9"/>
    <w:rsid w:val="004C7238"/>
    <w:rsid w:val="004C7360"/>
    <w:rsid w:val="004C751A"/>
    <w:rsid w:val="004C7803"/>
    <w:rsid w:val="004C7D76"/>
    <w:rsid w:val="004C7DBB"/>
    <w:rsid w:val="004D076F"/>
    <w:rsid w:val="004D09C1"/>
    <w:rsid w:val="004D0A1A"/>
    <w:rsid w:val="004D0AA7"/>
    <w:rsid w:val="004D12FF"/>
    <w:rsid w:val="004D13A5"/>
    <w:rsid w:val="004D1496"/>
    <w:rsid w:val="004D156B"/>
    <w:rsid w:val="004D18C4"/>
    <w:rsid w:val="004D191B"/>
    <w:rsid w:val="004D1D4B"/>
    <w:rsid w:val="004D2015"/>
    <w:rsid w:val="004D26A4"/>
    <w:rsid w:val="004D3183"/>
    <w:rsid w:val="004D329D"/>
    <w:rsid w:val="004D3541"/>
    <w:rsid w:val="004D3892"/>
    <w:rsid w:val="004D3C7F"/>
    <w:rsid w:val="004D3EC9"/>
    <w:rsid w:val="004D418D"/>
    <w:rsid w:val="004D4862"/>
    <w:rsid w:val="004D498C"/>
    <w:rsid w:val="004D4AB1"/>
    <w:rsid w:val="004D59F7"/>
    <w:rsid w:val="004D5A5D"/>
    <w:rsid w:val="004D61B8"/>
    <w:rsid w:val="004D6668"/>
    <w:rsid w:val="004D6708"/>
    <w:rsid w:val="004D6901"/>
    <w:rsid w:val="004D6D1E"/>
    <w:rsid w:val="004D6F9C"/>
    <w:rsid w:val="004D7A56"/>
    <w:rsid w:val="004D7C1E"/>
    <w:rsid w:val="004E00AA"/>
    <w:rsid w:val="004E01AA"/>
    <w:rsid w:val="004E0661"/>
    <w:rsid w:val="004E06C9"/>
    <w:rsid w:val="004E087A"/>
    <w:rsid w:val="004E0C6E"/>
    <w:rsid w:val="004E0CC5"/>
    <w:rsid w:val="004E1512"/>
    <w:rsid w:val="004E1552"/>
    <w:rsid w:val="004E1764"/>
    <w:rsid w:val="004E1872"/>
    <w:rsid w:val="004E1B66"/>
    <w:rsid w:val="004E1C8E"/>
    <w:rsid w:val="004E1CDD"/>
    <w:rsid w:val="004E1F1E"/>
    <w:rsid w:val="004E1F31"/>
    <w:rsid w:val="004E2248"/>
    <w:rsid w:val="004E2532"/>
    <w:rsid w:val="004E316C"/>
    <w:rsid w:val="004E34DB"/>
    <w:rsid w:val="004E3538"/>
    <w:rsid w:val="004E3622"/>
    <w:rsid w:val="004E36A5"/>
    <w:rsid w:val="004E44D6"/>
    <w:rsid w:val="004E4F04"/>
    <w:rsid w:val="004E597D"/>
    <w:rsid w:val="004E5C8D"/>
    <w:rsid w:val="004E5C90"/>
    <w:rsid w:val="004E64FC"/>
    <w:rsid w:val="004E6D12"/>
    <w:rsid w:val="004E700C"/>
    <w:rsid w:val="004E70A3"/>
    <w:rsid w:val="004F0B3A"/>
    <w:rsid w:val="004F0D08"/>
    <w:rsid w:val="004F1478"/>
    <w:rsid w:val="004F1D9E"/>
    <w:rsid w:val="004F265A"/>
    <w:rsid w:val="004F26B8"/>
    <w:rsid w:val="004F2756"/>
    <w:rsid w:val="004F2CC6"/>
    <w:rsid w:val="004F2E29"/>
    <w:rsid w:val="004F3C76"/>
    <w:rsid w:val="004F3D86"/>
    <w:rsid w:val="004F42D7"/>
    <w:rsid w:val="004F4537"/>
    <w:rsid w:val="004F45CB"/>
    <w:rsid w:val="004F5012"/>
    <w:rsid w:val="004F50A1"/>
    <w:rsid w:val="004F53E8"/>
    <w:rsid w:val="004F542D"/>
    <w:rsid w:val="004F5565"/>
    <w:rsid w:val="004F57AD"/>
    <w:rsid w:val="004F57F5"/>
    <w:rsid w:val="004F5D67"/>
    <w:rsid w:val="004F62F2"/>
    <w:rsid w:val="004F65DF"/>
    <w:rsid w:val="004F6C65"/>
    <w:rsid w:val="004F6D83"/>
    <w:rsid w:val="004F6DD7"/>
    <w:rsid w:val="004F73E3"/>
    <w:rsid w:val="004F74DC"/>
    <w:rsid w:val="004F769F"/>
    <w:rsid w:val="004F7829"/>
    <w:rsid w:val="004F7A99"/>
    <w:rsid w:val="004F7BF6"/>
    <w:rsid w:val="004F7D0F"/>
    <w:rsid w:val="00500138"/>
    <w:rsid w:val="0050030E"/>
    <w:rsid w:val="005006E3"/>
    <w:rsid w:val="00500A5B"/>
    <w:rsid w:val="005011D4"/>
    <w:rsid w:val="0050128F"/>
    <w:rsid w:val="00501518"/>
    <w:rsid w:val="00501889"/>
    <w:rsid w:val="00501A77"/>
    <w:rsid w:val="005020C9"/>
    <w:rsid w:val="005020E6"/>
    <w:rsid w:val="005023E5"/>
    <w:rsid w:val="00502D4F"/>
    <w:rsid w:val="0050303B"/>
    <w:rsid w:val="00503144"/>
    <w:rsid w:val="005031B4"/>
    <w:rsid w:val="005036BA"/>
    <w:rsid w:val="00503C0A"/>
    <w:rsid w:val="00503E64"/>
    <w:rsid w:val="00504E83"/>
    <w:rsid w:val="00505304"/>
    <w:rsid w:val="0050562F"/>
    <w:rsid w:val="00505651"/>
    <w:rsid w:val="005058BF"/>
    <w:rsid w:val="00505919"/>
    <w:rsid w:val="005061B3"/>
    <w:rsid w:val="0050635A"/>
    <w:rsid w:val="00506793"/>
    <w:rsid w:val="005069E0"/>
    <w:rsid w:val="00506B33"/>
    <w:rsid w:val="00506E70"/>
    <w:rsid w:val="00506EDE"/>
    <w:rsid w:val="00506F4E"/>
    <w:rsid w:val="005070ED"/>
    <w:rsid w:val="00507442"/>
    <w:rsid w:val="00507507"/>
    <w:rsid w:val="00507516"/>
    <w:rsid w:val="005079D9"/>
    <w:rsid w:val="00507B4D"/>
    <w:rsid w:val="00507BB6"/>
    <w:rsid w:val="00507D2E"/>
    <w:rsid w:val="00507FE3"/>
    <w:rsid w:val="00510D08"/>
    <w:rsid w:val="00510D6F"/>
    <w:rsid w:val="00511650"/>
    <w:rsid w:val="00511709"/>
    <w:rsid w:val="005119D9"/>
    <w:rsid w:val="00511C96"/>
    <w:rsid w:val="005120F6"/>
    <w:rsid w:val="005124D0"/>
    <w:rsid w:val="00512A98"/>
    <w:rsid w:val="00512AD6"/>
    <w:rsid w:val="00513037"/>
    <w:rsid w:val="00513050"/>
    <w:rsid w:val="0051325B"/>
    <w:rsid w:val="005132BF"/>
    <w:rsid w:val="005134EE"/>
    <w:rsid w:val="00513B37"/>
    <w:rsid w:val="005141C4"/>
    <w:rsid w:val="00514285"/>
    <w:rsid w:val="005147B6"/>
    <w:rsid w:val="00514809"/>
    <w:rsid w:val="00514CF7"/>
    <w:rsid w:val="0051507F"/>
    <w:rsid w:val="005158C7"/>
    <w:rsid w:val="00515C6F"/>
    <w:rsid w:val="00515D49"/>
    <w:rsid w:val="00515F60"/>
    <w:rsid w:val="005166BB"/>
    <w:rsid w:val="005168DC"/>
    <w:rsid w:val="00516A94"/>
    <w:rsid w:val="00516F9E"/>
    <w:rsid w:val="005171E2"/>
    <w:rsid w:val="00517EC7"/>
    <w:rsid w:val="00520094"/>
    <w:rsid w:val="00520B39"/>
    <w:rsid w:val="00521672"/>
    <w:rsid w:val="005217E6"/>
    <w:rsid w:val="00522129"/>
    <w:rsid w:val="00522A84"/>
    <w:rsid w:val="00522BED"/>
    <w:rsid w:val="00522D19"/>
    <w:rsid w:val="00523023"/>
    <w:rsid w:val="0052317A"/>
    <w:rsid w:val="00523666"/>
    <w:rsid w:val="005236ED"/>
    <w:rsid w:val="0052378B"/>
    <w:rsid w:val="00523DB5"/>
    <w:rsid w:val="00523F43"/>
    <w:rsid w:val="0052449D"/>
    <w:rsid w:val="00524C2E"/>
    <w:rsid w:val="005250D6"/>
    <w:rsid w:val="005250DF"/>
    <w:rsid w:val="005250E9"/>
    <w:rsid w:val="00525842"/>
    <w:rsid w:val="00525DFF"/>
    <w:rsid w:val="00526448"/>
    <w:rsid w:val="005264B9"/>
    <w:rsid w:val="005265B7"/>
    <w:rsid w:val="00526682"/>
    <w:rsid w:val="005268A5"/>
    <w:rsid w:val="00526ADA"/>
    <w:rsid w:val="00526F78"/>
    <w:rsid w:val="005278EF"/>
    <w:rsid w:val="0053027D"/>
    <w:rsid w:val="00530459"/>
    <w:rsid w:val="00530867"/>
    <w:rsid w:val="005312FE"/>
    <w:rsid w:val="005316F6"/>
    <w:rsid w:val="00531856"/>
    <w:rsid w:val="00531901"/>
    <w:rsid w:val="00531B6C"/>
    <w:rsid w:val="00531C50"/>
    <w:rsid w:val="00531E50"/>
    <w:rsid w:val="00532252"/>
    <w:rsid w:val="0053226F"/>
    <w:rsid w:val="0053245F"/>
    <w:rsid w:val="00533200"/>
    <w:rsid w:val="00533447"/>
    <w:rsid w:val="00533DDA"/>
    <w:rsid w:val="00534611"/>
    <w:rsid w:val="005347C8"/>
    <w:rsid w:val="005348E3"/>
    <w:rsid w:val="00536081"/>
    <w:rsid w:val="005360F6"/>
    <w:rsid w:val="005364B2"/>
    <w:rsid w:val="00536F54"/>
    <w:rsid w:val="005376F9"/>
    <w:rsid w:val="00537D3A"/>
    <w:rsid w:val="00540A83"/>
    <w:rsid w:val="00540EFF"/>
    <w:rsid w:val="00540F7B"/>
    <w:rsid w:val="0054145C"/>
    <w:rsid w:val="0054212D"/>
    <w:rsid w:val="005421B4"/>
    <w:rsid w:val="0054222E"/>
    <w:rsid w:val="00542244"/>
    <w:rsid w:val="005427DA"/>
    <w:rsid w:val="0054285E"/>
    <w:rsid w:val="00542C34"/>
    <w:rsid w:val="00542C5F"/>
    <w:rsid w:val="00543BA1"/>
    <w:rsid w:val="0054413E"/>
    <w:rsid w:val="005441C0"/>
    <w:rsid w:val="0054448E"/>
    <w:rsid w:val="005444DD"/>
    <w:rsid w:val="00544E12"/>
    <w:rsid w:val="00544E97"/>
    <w:rsid w:val="00545A24"/>
    <w:rsid w:val="005460A2"/>
    <w:rsid w:val="005460F4"/>
    <w:rsid w:val="00546289"/>
    <w:rsid w:val="00546931"/>
    <w:rsid w:val="00546AA1"/>
    <w:rsid w:val="00546B87"/>
    <w:rsid w:val="0054724F"/>
    <w:rsid w:val="0054736D"/>
    <w:rsid w:val="00547F69"/>
    <w:rsid w:val="00550102"/>
    <w:rsid w:val="005509FF"/>
    <w:rsid w:val="00550B73"/>
    <w:rsid w:val="00550F13"/>
    <w:rsid w:val="00551278"/>
    <w:rsid w:val="0055191E"/>
    <w:rsid w:val="00551BAF"/>
    <w:rsid w:val="00551C2C"/>
    <w:rsid w:val="00551F5A"/>
    <w:rsid w:val="0055233A"/>
    <w:rsid w:val="00552BA4"/>
    <w:rsid w:val="00552C43"/>
    <w:rsid w:val="00552DEA"/>
    <w:rsid w:val="00552E2E"/>
    <w:rsid w:val="00552E8D"/>
    <w:rsid w:val="00553226"/>
    <w:rsid w:val="00553857"/>
    <w:rsid w:val="00553C0A"/>
    <w:rsid w:val="00553EB9"/>
    <w:rsid w:val="00554DC1"/>
    <w:rsid w:val="00555222"/>
    <w:rsid w:val="0055522B"/>
    <w:rsid w:val="005554C9"/>
    <w:rsid w:val="0055603C"/>
    <w:rsid w:val="005565B2"/>
    <w:rsid w:val="00556CB7"/>
    <w:rsid w:val="00556FE6"/>
    <w:rsid w:val="0055741A"/>
    <w:rsid w:val="0055747A"/>
    <w:rsid w:val="00557B6F"/>
    <w:rsid w:val="00557B8F"/>
    <w:rsid w:val="00557B96"/>
    <w:rsid w:val="00557C5A"/>
    <w:rsid w:val="005606C0"/>
    <w:rsid w:val="00560ED3"/>
    <w:rsid w:val="00560EE9"/>
    <w:rsid w:val="0056103F"/>
    <w:rsid w:val="005612AB"/>
    <w:rsid w:val="0056179C"/>
    <w:rsid w:val="00561B64"/>
    <w:rsid w:val="00561E4C"/>
    <w:rsid w:val="00562072"/>
    <w:rsid w:val="0056229F"/>
    <w:rsid w:val="0056247D"/>
    <w:rsid w:val="00562562"/>
    <w:rsid w:val="00562643"/>
    <w:rsid w:val="00562886"/>
    <w:rsid w:val="00562B98"/>
    <w:rsid w:val="00562CE9"/>
    <w:rsid w:val="00563369"/>
    <w:rsid w:val="00563831"/>
    <w:rsid w:val="005639F6"/>
    <w:rsid w:val="00563CD5"/>
    <w:rsid w:val="00563DD7"/>
    <w:rsid w:val="005641A6"/>
    <w:rsid w:val="00564414"/>
    <w:rsid w:val="005644DD"/>
    <w:rsid w:val="00564DF5"/>
    <w:rsid w:val="005651D3"/>
    <w:rsid w:val="00565351"/>
    <w:rsid w:val="00565495"/>
    <w:rsid w:val="005657E9"/>
    <w:rsid w:val="00565825"/>
    <w:rsid w:val="00565D9E"/>
    <w:rsid w:val="00566070"/>
    <w:rsid w:val="00566917"/>
    <w:rsid w:val="00566B96"/>
    <w:rsid w:val="00566CE2"/>
    <w:rsid w:val="00566D90"/>
    <w:rsid w:val="00566FEE"/>
    <w:rsid w:val="005670EC"/>
    <w:rsid w:val="00567B51"/>
    <w:rsid w:val="00567CCA"/>
    <w:rsid w:val="00570358"/>
    <w:rsid w:val="00570791"/>
    <w:rsid w:val="00570C70"/>
    <w:rsid w:val="0057114D"/>
    <w:rsid w:val="005712EE"/>
    <w:rsid w:val="0057164C"/>
    <w:rsid w:val="00571674"/>
    <w:rsid w:val="00571C55"/>
    <w:rsid w:val="00571C88"/>
    <w:rsid w:val="00571D84"/>
    <w:rsid w:val="00572227"/>
    <w:rsid w:val="005722D2"/>
    <w:rsid w:val="00572320"/>
    <w:rsid w:val="0057339C"/>
    <w:rsid w:val="005733E7"/>
    <w:rsid w:val="0057355C"/>
    <w:rsid w:val="005738F2"/>
    <w:rsid w:val="00573A2E"/>
    <w:rsid w:val="00573BCA"/>
    <w:rsid w:val="005741B6"/>
    <w:rsid w:val="005743C4"/>
    <w:rsid w:val="00574811"/>
    <w:rsid w:val="00574E47"/>
    <w:rsid w:val="0057503D"/>
    <w:rsid w:val="00575055"/>
    <w:rsid w:val="005751CC"/>
    <w:rsid w:val="00575661"/>
    <w:rsid w:val="00575A26"/>
    <w:rsid w:val="00575CB3"/>
    <w:rsid w:val="00575CF5"/>
    <w:rsid w:val="00576215"/>
    <w:rsid w:val="00576BC6"/>
    <w:rsid w:val="00576C40"/>
    <w:rsid w:val="00577428"/>
    <w:rsid w:val="00577459"/>
    <w:rsid w:val="005778CB"/>
    <w:rsid w:val="00577D68"/>
    <w:rsid w:val="005801AD"/>
    <w:rsid w:val="00580788"/>
    <w:rsid w:val="005809F9"/>
    <w:rsid w:val="00580AE5"/>
    <w:rsid w:val="00580D6F"/>
    <w:rsid w:val="00581E96"/>
    <w:rsid w:val="005820B1"/>
    <w:rsid w:val="0058228C"/>
    <w:rsid w:val="005823C6"/>
    <w:rsid w:val="0058241C"/>
    <w:rsid w:val="00582A80"/>
    <w:rsid w:val="005830EC"/>
    <w:rsid w:val="00583333"/>
    <w:rsid w:val="00583967"/>
    <w:rsid w:val="005839D3"/>
    <w:rsid w:val="00583FF6"/>
    <w:rsid w:val="005843B6"/>
    <w:rsid w:val="00584468"/>
    <w:rsid w:val="005846D9"/>
    <w:rsid w:val="00584AF0"/>
    <w:rsid w:val="00584BC8"/>
    <w:rsid w:val="00584FD3"/>
    <w:rsid w:val="00585621"/>
    <w:rsid w:val="00585772"/>
    <w:rsid w:val="005859BD"/>
    <w:rsid w:val="00585C67"/>
    <w:rsid w:val="00585E88"/>
    <w:rsid w:val="00585F5D"/>
    <w:rsid w:val="005864BA"/>
    <w:rsid w:val="005867FD"/>
    <w:rsid w:val="00586956"/>
    <w:rsid w:val="00586DA8"/>
    <w:rsid w:val="00586DC2"/>
    <w:rsid w:val="005874B2"/>
    <w:rsid w:val="00587D41"/>
    <w:rsid w:val="005904CE"/>
    <w:rsid w:val="00590544"/>
    <w:rsid w:val="00590C47"/>
    <w:rsid w:val="00590CFA"/>
    <w:rsid w:val="00590F00"/>
    <w:rsid w:val="00591117"/>
    <w:rsid w:val="005914B3"/>
    <w:rsid w:val="005918D0"/>
    <w:rsid w:val="00592186"/>
    <w:rsid w:val="00592A3C"/>
    <w:rsid w:val="00592C6E"/>
    <w:rsid w:val="00592CBE"/>
    <w:rsid w:val="00592E07"/>
    <w:rsid w:val="00592FA0"/>
    <w:rsid w:val="00593215"/>
    <w:rsid w:val="0059384B"/>
    <w:rsid w:val="00593AA5"/>
    <w:rsid w:val="00594265"/>
    <w:rsid w:val="00594568"/>
    <w:rsid w:val="00594A59"/>
    <w:rsid w:val="00594B09"/>
    <w:rsid w:val="0059517B"/>
    <w:rsid w:val="00595DD8"/>
    <w:rsid w:val="005963C0"/>
    <w:rsid w:val="005963ED"/>
    <w:rsid w:val="005964C5"/>
    <w:rsid w:val="00596EC4"/>
    <w:rsid w:val="0059719A"/>
    <w:rsid w:val="00597A87"/>
    <w:rsid w:val="00597B9C"/>
    <w:rsid w:val="00597D02"/>
    <w:rsid w:val="005A01DC"/>
    <w:rsid w:val="005A0363"/>
    <w:rsid w:val="005A091C"/>
    <w:rsid w:val="005A0E5D"/>
    <w:rsid w:val="005A1045"/>
    <w:rsid w:val="005A14C1"/>
    <w:rsid w:val="005A1945"/>
    <w:rsid w:val="005A19D5"/>
    <w:rsid w:val="005A1DF1"/>
    <w:rsid w:val="005A22DE"/>
    <w:rsid w:val="005A2C06"/>
    <w:rsid w:val="005A338D"/>
    <w:rsid w:val="005A3428"/>
    <w:rsid w:val="005A3B7D"/>
    <w:rsid w:val="005A3CF8"/>
    <w:rsid w:val="005A3E18"/>
    <w:rsid w:val="005A451E"/>
    <w:rsid w:val="005A4606"/>
    <w:rsid w:val="005A4B44"/>
    <w:rsid w:val="005A4FEA"/>
    <w:rsid w:val="005A514A"/>
    <w:rsid w:val="005A53A5"/>
    <w:rsid w:val="005A5ADB"/>
    <w:rsid w:val="005A5B9F"/>
    <w:rsid w:val="005A6074"/>
    <w:rsid w:val="005A6113"/>
    <w:rsid w:val="005A6313"/>
    <w:rsid w:val="005A6AED"/>
    <w:rsid w:val="005A6C6B"/>
    <w:rsid w:val="005A6DB2"/>
    <w:rsid w:val="005A71D1"/>
    <w:rsid w:val="005A7246"/>
    <w:rsid w:val="005A760A"/>
    <w:rsid w:val="005A7F96"/>
    <w:rsid w:val="005B08A2"/>
    <w:rsid w:val="005B0AA8"/>
    <w:rsid w:val="005B0D1A"/>
    <w:rsid w:val="005B1112"/>
    <w:rsid w:val="005B1EC9"/>
    <w:rsid w:val="005B24E3"/>
    <w:rsid w:val="005B24EF"/>
    <w:rsid w:val="005B2516"/>
    <w:rsid w:val="005B2564"/>
    <w:rsid w:val="005B2CEA"/>
    <w:rsid w:val="005B3016"/>
    <w:rsid w:val="005B3487"/>
    <w:rsid w:val="005B3A35"/>
    <w:rsid w:val="005B3AA2"/>
    <w:rsid w:val="005B3BB2"/>
    <w:rsid w:val="005B3E1F"/>
    <w:rsid w:val="005B41E6"/>
    <w:rsid w:val="005B46B8"/>
    <w:rsid w:val="005B4E35"/>
    <w:rsid w:val="005B4EAD"/>
    <w:rsid w:val="005B5789"/>
    <w:rsid w:val="005B5AF1"/>
    <w:rsid w:val="005B601F"/>
    <w:rsid w:val="005B612C"/>
    <w:rsid w:val="005B62DB"/>
    <w:rsid w:val="005B7520"/>
    <w:rsid w:val="005B7805"/>
    <w:rsid w:val="005B7D21"/>
    <w:rsid w:val="005C0597"/>
    <w:rsid w:val="005C082C"/>
    <w:rsid w:val="005C0EBF"/>
    <w:rsid w:val="005C1235"/>
    <w:rsid w:val="005C155B"/>
    <w:rsid w:val="005C1893"/>
    <w:rsid w:val="005C2A13"/>
    <w:rsid w:val="005C2F8E"/>
    <w:rsid w:val="005C30DF"/>
    <w:rsid w:val="005C340D"/>
    <w:rsid w:val="005C3761"/>
    <w:rsid w:val="005C3A83"/>
    <w:rsid w:val="005C3B74"/>
    <w:rsid w:val="005C3EC4"/>
    <w:rsid w:val="005C45D9"/>
    <w:rsid w:val="005C4714"/>
    <w:rsid w:val="005C498B"/>
    <w:rsid w:val="005C4B92"/>
    <w:rsid w:val="005C4D0E"/>
    <w:rsid w:val="005C53F5"/>
    <w:rsid w:val="005C56EC"/>
    <w:rsid w:val="005C579E"/>
    <w:rsid w:val="005C5B7C"/>
    <w:rsid w:val="005C5C4E"/>
    <w:rsid w:val="005C5E50"/>
    <w:rsid w:val="005C6411"/>
    <w:rsid w:val="005C668A"/>
    <w:rsid w:val="005C6A6A"/>
    <w:rsid w:val="005C6DE6"/>
    <w:rsid w:val="005C6FC3"/>
    <w:rsid w:val="005C79F8"/>
    <w:rsid w:val="005C7A5B"/>
    <w:rsid w:val="005D01E9"/>
    <w:rsid w:val="005D0259"/>
    <w:rsid w:val="005D0266"/>
    <w:rsid w:val="005D029F"/>
    <w:rsid w:val="005D09D9"/>
    <w:rsid w:val="005D10ED"/>
    <w:rsid w:val="005D1153"/>
    <w:rsid w:val="005D163F"/>
    <w:rsid w:val="005D178F"/>
    <w:rsid w:val="005D18AF"/>
    <w:rsid w:val="005D1992"/>
    <w:rsid w:val="005D1A2B"/>
    <w:rsid w:val="005D26F7"/>
    <w:rsid w:val="005D2DD2"/>
    <w:rsid w:val="005D3AFC"/>
    <w:rsid w:val="005D3D28"/>
    <w:rsid w:val="005D4FFC"/>
    <w:rsid w:val="005D5322"/>
    <w:rsid w:val="005D5619"/>
    <w:rsid w:val="005D5831"/>
    <w:rsid w:val="005D5C8A"/>
    <w:rsid w:val="005D5F23"/>
    <w:rsid w:val="005D5FB8"/>
    <w:rsid w:val="005D6437"/>
    <w:rsid w:val="005D64A5"/>
    <w:rsid w:val="005D701A"/>
    <w:rsid w:val="005D7066"/>
    <w:rsid w:val="005D745E"/>
    <w:rsid w:val="005D74C9"/>
    <w:rsid w:val="005D777F"/>
    <w:rsid w:val="005D7834"/>
    <w:rsid w:val="005D7984"/>
    <w:rsid w:val="005D7D08"/>
    <w:rsid w:val="005E0633"/>
    <w:rsid w:val="005E08DE"/>
    <w:rsid w:val="005E0EC6"/>
    <w:rsid w:val="005E135E"/>
    <w:rsid w:val="005E1524"/>
    <w:rsid w:val="005E16F2"/>
    <w:rsid w:val="005E18A4"/>
    <w:rsid w:val="005E1C17"/>
    <w:rsid w:val="005E1D27"/>
    <w:rsid w:val="005E2399"/>
    <w:rsid w:val="005E2468"/>
    <w:rsid w:val="005E288C"/>
    <w:rsid w:val="005E2A58"/>
    <w:rsid w:val="005E2B45"/>
    <w:rsid w:val="005E310C"/>
    <w:rsid w:val="005E3B2E"/>
    <w:rsid w:val="005E3F9D"/>
    <w:rsid w:val="005E4350"/>
    <w:rsid w:val="005E4925"/>
    <w:rsid w:val="005E49BD"/>
    <w:rsid w:val="005E4BA2"/>
    <w:rsid w:val="005E4FBA"/>
    <w:rsid w:val="005E66C6"/>
    <w:rsid w:val="005E6A38"/>
    <w:rsid w:val="005E6D1F"/>
    <w:rsid w:val="005F0289"/>
    <w:rsid w:val="005F07B4"/>
    <w:rsid w:val="005F1301"/>
    <w:rsid w:val="005F1B36"/>
    <w:rsid w:val="005F1C5A"/>
    <w:rsid w:val="005F1EDC"/>
    <w:rsid w:val="005F26EE"/>
    <w:rsid w:val="005F2A32"/>
    <w:rsid w:val="005F2D4F"/>
    <w:rsid w:val="005F2D9B"/>
    <w:rsid w:val="005F31D3"/>
    <w:rsid w:val="005F3322"/>
    <w:rsid w:val="005F3420"/>
    <w:rsid w:val="005F388D"/>
    <w:rsid w:val="005F48F5"/>
    <w:rsid w:val="005F66F6"/>
    <w:rsid w:val="005F71CE"/>
    <w:rsid w:val="006004FC"/>
    <w:rsid w:val="006008AF"/>
    <w:rsid w:val="00600D65"/>
    <w:rsid w:val="00600F1C"/>
    <w:rsid w:val="006010B2"/>
    <w:rsid w:val="006018E4"/>
    <w:rsid w:val="00601E62"/>
    <w:rsid w:val="006020AE"/>
    <w:rsid w:val="00602413"/>
    <w:rsid w:val="006033E0"/>
    <w:rsid w:val="006036B3"/>
    <w:rsid w:val="006036BC"/>
    <w:rsid w:val="00603DC9"/>
    <w:rsid w:val="0060427C"/>
    <w:rsid w:val="0060451D"/>
    <w:rsid w:val="00604928"/>
    <w:rsid w:val="00604963"/>
    <w:rsid w:val="00604A2A"/>
    <w:rsid w:val="00604BD9"/>
    <w:rsid w:val="00604F6E"/>
    <w:rsid w:val="00605298"/>
    <w:rsid w:val="006055D9"/>
    <w:rsid w:val="006059CF"/>
    <w:rsid w:val="00605B64"/>
    <w:rsid w:val="00605E25"/>
    <w:rsid w:val="00606519"/>
    <w:rsid w:val="0060660A"/>
    <w:rsid w:val="006067CF"/>
    <w:rsid w:val="00606901"/>
    <w:rsid w:val="00606FF7"/>
    <w:rsid w:val="00607136"/>
    <w:rsid w:val="00607177"/>
    <w:rsid w:val="00607283"/>
    <w:rsid w:val="00607330"/>
    <w:rsid w:val="006079E0"/>
    <w:rsid w:val="006079E4"/>
    <w:rsid w:val="00607DF7"/>
    <w:rsid w:val="006102AD"/>
    <w:rsid w:val="0061036E"/>
    <w:rsid w:val="00610530"/>
    <w:rsid w:val="006105F2"/>
    <w:rsid w:val="0061070E"/>
    <w:rsid w:val="00610779"/>
    <w:rsid w:val="00610CBB"/>
    <w:rsid w:val="006110D6"/>
    <w:rsid w:val="0061111D"/>
    <w:rsid w:val="006114B9"/>
    <w:rsid w:val="00611877"/>
    <w:rsid w:val="0061199A"/>
    <w:rsid w:val="006119F1"/>
    <w:rsid w:val="006124FF"/>
    <w:rsid w:val="0061299D"/>
    <w:rsid w:val="00614536"/>
    <w:rsid w:val="006147FD"/>
    <w:rsid w:val="00614B1D"/>
    <w:rsid w:val="00614D89"/>
    <w:rsid w:val="00614FD9"/>
    <w:rsid w:val="00615399"/>
    <w:rsid w:val="006158E5"/>
    <w:rsid w:val="00615BFD"/>
    <w:rsid w:val="00615EF3"/>
    <w:rsid w:val="006160B8"/>
    <w:rsid w:val="0061666A"/>
    <w:rsid w:val="00616BC4"/>
    <w:rsid w:val="00616DBD"/>
    <w:rsid w:val="00617241"/>
    <w:rsid w:val="00617520"/>
    <w:rsid w:val="006175E0"/>
    <w:rsid w:val="00617B15"/>
    <w:rsid w:val="00617D90"/>
    <w:rsid w:val="006204EE"/>
    <w:rsid w:val="00620BC3"/>
    <w:rsid w:val="00620E72"/>
    <w:rsid w:val="006213F2"/>
    <w:rsid w:val="006218F4"/>
    <w:rsid w:val="00621A82"/>
    <w:rsid w:val="00621CBA"/>
    <w:rsid w:val="00621F2F"/>
    <w:rsid w:val="00622194"/>
    <w:rsid w:val="00622330"/>
    <w:rsid w:val="00622698"/>
    <w:rsid w:val="00622B4F"/>
    <w:rsid w:val="00622BD0"/>
    <w:rsid w:val="00622C7F"/>
    <w:rsid w:val="00622E79"/>
    <w:rsid w:val="00623911"/>
    <w:rsid w:val="00623A80"/>
    <w:rsid w:val="00624397"/>
    <w:rsid w:val="00624A01"/>
    <w:rsid w:val="00624E14"/>
    <w:rsid w:val="00625224"/>
    <w:rsid w:val="0062532B"/>
    <w:rsid w:val="00625B4B"/>
    <w:rsid w:val="00625BD4"/>
    <w:rsid w:val="006262BD"/>
    <w:rsid w:val="006262CD"/>
    <w:rsid w:val="006267E0"/>
    <w:rsid w:val="006268D6"/>
    <w:rsid w:val="00627330"/>
    <w:rsid w:val="00630553"/>
    <w:rsid w:val="0063072F"/>
    <w:rsid w:val="00630842"/>
    <w:rsid w:val="0063102E"/>
    <w:rsid w:val="006313D4"/>
    <w:rsid w:val="0063158C"/>
    <w:rsid w:val="00631720"/>
    <w:rsid w:val="00632AE6"/>
    <w:rsid w:val="006331D6"/>
    <w:rsid w:val="006333E5"/>
    <w:rsid w:val="0063362A"/>
    <w:rsid w:val="00633A51"/>
    <w:rsid w:val="00633E6C"/>
    <w:rsid w:val="00634115"/>
    <w:rsid w:val="006341C5"/>
    <w:rsid w:val="006343F7"/>
    <w:rsid w:val="006344FC"/>
    <w:rsid w:val="00634900"/>
    <w:rsid w:val="00634A6E"/>
    <w:rsid w:val="0063520E"/>
    <w:rsid w:val="006355C2"/>
    <w:rsid w:val="00635793"/>
    <w:rsid w:val="0063582D"/>
    <w:rsid w:val="00635D8F"/>
    <w:rsid w:val="0063699E"/>
    <w:rsid w:val="0063718F"/>
    <w:rsid w:val="00637B98"/>
    <w:rsid w:val="00637DE5"/>
    <w:rsid w:val="00637F6A"/>
    <w:rsid w:val="00640752"/>
    <w:rsid w:val="00640998"/>
    <w:rsid w:val="0064102A"/>
    <w:rsid w:val="0064109F"/>
    <w:rsid w:val="006411D4"/>
    <w:rsid w:val="006423A7"/>
    <w:rsid w:val="00642A03"/>
    <w:rsid w:val="00642ECD"/>
    <w:rsid w:val="00643722"/>
    <w:rsid w:val="00643AD0"/>
    <w:rsid w:val="0064437F"/>
    <w:rsid w:val="00644EA7"/>
    <w:rsid w:val="00645004"/>
    <w:rsid w:val="006450F0"/>
    <w:rsid w:val="00646241"/>
    <w:rsid w:val="00646477"/>
    <w:rsid w:val="00646868"/>
    <w:rsid w:val="00646967"/>
    <w:rsid w:val="006473F0"/>
    <w:rsid w:val="00647F88"/>
    <w:rsid w:val="00650841"/>
    <w:rsid w:val="006509E7"/>
    <w:rsid w:val="00650CBE"/>
    <w:rsid w:val="00651233"/>
    <w:rsid w:val="006516AD"/>
    <w:rsid w:val="006525F4"/>
    <w:rsid w:val="0065287A"/>
    <w:rsid w:val="006529DF"/>
    <w:rsid w:val="0065316E"/>
    <w:rsid w:val="0065324B"/>
    <w:rsid w:val="00653682"/>
    <w:rsid w:val="00653718"/>
    <w:rsid w:val="00654F00"/>
    <w:rsid w:val="006554AB"/>
    <w:rsid w:val="00655821"/>
    <w:rsid w:val="006558A3"/>
    <w:rsid w:val="006562CE"/>
    <w:rsid w:val="00656373"/>
    <w:rsid w:val="00657032"/>
    <w:rsid w:val="00657137"/>
    <w:rsid w:val="00657278"/>
    <w:rsid w:val="0065773A"/>
    <w:rsid w:val="006578A6"/>
    <w:rsid w:val="006606FC"/>
    <w:rsid w:val="00660A38"/>
    <w:rsid w:val="00660E98"/>
    <w:rsid w:val="00661CC7"/>
    <w:rsid w:val="00661F0D"/>
    <w:rsid w:val="0066249C"/>
    <w:rsid w:val="0066283C"/>
    <w:rsid w:val="00663408"/>
    <w:rsid w:val="00663611"/>
    <w:rsid w:val="00663804"/>
    <w:rsid w:val="00664035"/>
    <w:rsid w:val="006647F0"/>
    <w:rsid w:val="00664851"/>
    <w:rsid w:val="00664A49"/>
    <w:rsid w:val="00664B3C"/>
    <w:rsid w:val="00664C0D"/>
    <w:rsid w:val="00664D98"/>
    <w:rsid w:val="00666220"/>
    <w:rsid w:val="00666671"/>
    <w:rsid w:val="00666963"/>
    <w:rsid w:val="00666AA4"/>
    <w:rsid w:val="00666D21"/>
    <w:rsid w:val="00666DC9"/>
    <w:rsid w:val="006672DE"/>
    <w:rsid w:val="00667A44"/>
    <w:rsid w:val="00667AFA"/>
    <w:rsid w:val="00667DCF"/>
    <w:rsid w:val="00667E4D"/>
    <w:rsid w:val="00670E63"/>
    <w:rsid w:val="006711FE"/>
    <w:rsid w:val="006718DD"/>
    <w:rsid w:val="00671C1C"/>
    <w:rsid w:val="00672363"/>
    <w:rsid w:val="00672823"/>
    <w:rsid w:val="006728B7"/>
    <w:rsid w:val="00672DB1"/>
    <w:rsid w:val="00672F2C"/>
    <w:rsid w:val="0067301F"/>
    <w:rsid w:val="006733EF"/>
    <w:rsid w:val="00673E7F"/>
    <w:rsid w:val="00673F8F"/>
    <w:rsid w:val="00674323"/>
    <w:rsid w:val="00674583"/>
    <w:rsid w:val="00674A8A"/>
    <w:rsid w:val="006756F7"/>
    <w:rsid w:val="00675C56"/>
    <w:rsid w:val="006762BA"/>
    <w:rsid w:val="006766E8"/>
    <w:rsid w:val="00676791"/>
    <w:rsid w:val="006769B8"/>
    <w:rsid w:val="00677659"/>
    <w:rsid w:val="0067779E"/>
    <w:rsid w:val="00677A20"/>
    <w:rsid w:val="00677EBB"/>
    <w:rsid w:val="00680A04"/>
    <w:rsid w:val="00680E7D"/>
    <w:rsid w:val="00680FE9"/>
    <w:rsid w:val="006810DD"/>
    <w:rsid w:val="0068169C"/>
    <w:rsid w:val="00682B62"/>
    <w:rsid w:val="00682CAA"/>
    <w:rsid w:val="00682CCE"/>
    <w:rsid w:val="00683192"/>
    <w:rsid w:val="00683425"/>
    <w:rsid w:val="0068360F"/>
    <w:rsid w:val="00683A3B"/>
    <w:rsid w:val="0068441B"/>
    <w:rsid w:val="0068448E"/>
    <w:rsid w:val="00684590"/>
    <w:rsid w:val="00684A7B"/>
    <w:rsid w:val="00686094"/>
    <w:rsid w:val="00686100"/>
    <w:rsid w:val="0068684B"/>
    <w:rsid w:val="00686DE4"/>
    <w:rsid w:val="0068716B"/>
    <w:rsid w:val="00687371"/>
    <w:rsid w:val="006873AB"/>
    <w:rsid w:val="00687E33"/>
    <w:rsid w:val="00690A09"/>
    <w:rsid w:val="00690BEC"/>
    <w:rsid w:val="00690DF6"/>
    <w:rsid w:val="00690F56"/>
    <w:rsid w:val="0069155B"/>
    <w:rsid w:val="006916E2"/>
    <w:rsid w:val="0069183B"/>
    <w:rsid w:val="00691EDC"/>
    <w:rsid w:val="006925BA"/>
    <w:rsid w:val="006925E4"/>
    <w:rsid w:val="006928A4"/>
    <w:rsid w:val="006929BB"/>
    <w:rsid w:val="00693711"/>
    <w:rsid w:val="006938D3"/>
    <w:rsid w:val="00693EF1"/>
    <w:rsid w:val="00694388"/>
    <w:rsid w:val="00694A74"/>
    <w:rsid w:val="00694B28"/>
    <w:rsid w:val="00695051"/>
    <w:rsid w:val="0069544E"/>
    <w:rsid w:val="00695A61"/>
    <w:rsid w:val="00695DE6"/>
    <w:rsid w:val="00696623"/>
    <w:rsid w:val="00696926"/>
    <w:rsid w:val="00696A83"/>
    <w:rsid w:val="00696FFA"/>
    <w:rsid w:val="0069714E"/>
    <w:rsid w:val="006979F1"/>
    <w:rsid w:val="00697AC0"/>
    <w:rsid w:val="00697B5D"/>
    <w:rsid w:val="00697BEE"/>
    <w:rsid w:val="006A0124"/>
    <w:rsid w:val="006A0157"/>
    <w:rsid w:val="006A0233"/>
    <w:rsid w:val="006A03B2"/>
    <w:rsid w:val="006A0884"/>
    <w:rsid w:val="006A0C16"/>
    <w:rsid w:val="006A0D26"/>
    <w:rsid w:val="006A1483"/>
    <w:rsid w:val="006A14C4"/>
    <w:rsid w:val="006A15F1"/>
    <w:rsid w:val="006A186D"/>
    <w:rsid w:val="006A18B0"/>
    <w:rsid w:val="006A18FF"/>
    <w:rsid w:val="006A19D5"/>
    <w:rsid w:val="006A1C71"/>
    <w:rsid w:val="006A1CF0"/>
    <w:rsid w:val="006A1CFB"/>
    <w:rsid w:val="006A1D24"/>
    <w:rsid w:val="006A256C"/>
    <w:rsid w:val="006A28F9"/>
    <w:rsid w:val="006A2B01"/>
    <w:rsid w:val="006A2C33"/>
    <w:rsid w:val="006A2FAC"/>
    <w:rsid w:val="006A3A63"/>
    <w:rsid w:val="006A3B40"/>
    <w:rsid w:val="006A3BE3"/>
    <w:rsid w:val="006A4098"/>
    <w:rsid w:val="006A41BE"/>
    <w:rsid w:val="006A48C7"/>
    <w:rsid w:val="006A49E2"/>
    <w:rsid w:val="006A4C55"/>
    <w:rsid w:val="006A4D03"/>
    <w:rsid w:val="006A52F9"/>
    <w:rsid w:val="006A6937"/>
    <w:rsid w:val="006A69FC"/>
    <w:rsid w:val="006A6AF8"/>
    <w:rsid w:val="006A6D3B"/>
    <w:rsid w:val="006A7182"/>
    <w:rsid w:val="006A7ECD"/>
    <w:rsid w:val="006B03AE"/>
    <w:rsid w:val="006B05CC"/>
    <w:rsid w:val="006B06BD"/>
    <w:rsid w:val="006B083B"/>
    <w:rsid w:val="006B08F6"/>
    <w:rsid w:val="006B140A"/>
    <w:rsid w:val="006B1675"/>
    <w:rsid w:val="006B1869"/>
    <w:rsid w:val="006B1926"/>
    <w:rsid w:val="006B1B91"/>
    <w:rsid w:val="006B2670"/>
    <w:rsid w:val="006B2820"/>
    <w:rsid w:val="006B29FC"/>
    <w:rsid w:val="006B2E3C"/>
    <w:rsid w:val="006B2E40"/>
    <w:rsid w:val="006B3714"/>
    <w:rsid w:val="006B3B10"/>
    <w:rsid w:val="006B44D9"/>
    <w:rsid w:val="006B46DD"/>
    <w:rsid w:val="006B4B13"/>
    <w:rsid w:val="006B534C"/>
    <w:rsid w:val="006B58BD"/>
    <w:rsid w:val="006B5B28"/>
    <w:rsid w:val="006B668F"/>
    <w:rsid w:val="006B681C"/>
    <w:rsid w:val="006B6A62"/>
    <w:rsid w:val="006B6F3D"/>
    <w:rsid w:val="006B72F5"/>
    <w:rsid w:val="006B7366"/>
    <w:rsid w:val="006B73E8"/>
    <w:rsid w:val="006B7EBC"/>
    <w:rsid w:val="006C0272"/>
    <w:rsid w:val="006C02FF"/>
    <w:rsid w:val="006C043A"/>
    <w:rsid w:val="006C1145"/>
    <w:rsid w:val="006C161D"/>
    <w:rsid w:val="006C16E4"/>
    <w:rsid w:val="006C1D0F"/>
    <w:rsid w:val="006C1E2C"/>
    <w:rsid w:val="006C2885"/>
    <w:rsid w:val="006C2B6A"/>
    <w:rsid w:val="006C2BE0"/>
    <w:rsid w:val="006C3082"/>
    <w:rsid w:val="006C3219"/>
    <w:rsid w:val="006C33EF"/>
    <w:rsid w:val="006C3513"/>
    <w:rsid w:val="006C366D"/>
    <w:rsid w:val="006C3991"/>
    <w:rsid w:val="006C3B1F"/>
    <w:rsid w:val="006C3E3C"/>
    <w:rsid w:val="006C4C43"/>
    <w:rsid w:val="006C5408"/>
    <w:rsid w:val="006C58B4"/>
    <w:rsid w:val="006C5B0E"/>
    <w:rsid w:val="006C605A"/>
    <w:rsid w:val="006C63A9"/>
    <w:rsid w:val="006C6417"/>
    <w:rsid w:val="006C651E"/>
    <w:rsid w:val="006C65DF"/>
    <w:rsid w:val="006C681A"/>
    <w:rsid w:val="006C6C59"/>
    <w:rsid w:val="006C7436"/>
    <w:rsid w:val="006D05AF"/>
    <w:rsid w:val="006D0B43"/>
    <w:rsid w:val="006D0F5B"/>
    <w:rsid w:val="006D2151"/>
    <w:rsid w:val="006D2196"/>
    <w:rsid w:val="006D2938"/>
    <w:rsid w:val="006D2A3A"/>
    <w:rsid w:val="006D2CA1"/>
    <w:rsid w:val="006D2D7F"/>
    <w:rsid w:val="006D2E0C"/>
    <w:rsid w:val="006D305C"/>
    <w:rsid w:val="006D394B"/>
    <w:rsid w:val="006D3B0B"/>
    <w:rsid w:val="006D4596"/>
    <w:rsid w:val="006D4ED9"/>
    <w:rsid w:val="006D4F93"/>
    <w:rsid w:val="006D4FD2"/>
    <w:rsid w:val="006D5997"/>
    <w:rsid w:val="006D59B2"/>
    <w:rsid w:val="006D5A39"/>
    <w:rsid w:val="006D6225"/>
    <w:rsid w:val="006D6327"/>
    <w:rsid w:val="006D6995"/>
    <w:rsid w:val="006D6DCC"/>
    <w:rsid w:val="006D71F1"/>
    <w:rsid w:val="006D7435"/>
    <w:rsid w:val="006D746E"/>
    <w:rsid w:val="006D752E"/>
    <w:rsid w:val="006D7624"/>
    <w:rsid w:val="006D7BD6"/>
    <w:rsid w:val="006D7CC8"/>
    <w:rsid w:val="006D7D32"/>
    <w:rsid w:val="006E05D8"/>
    <w:rsid w:val="006E086E"/>
    <w:rsid w:val="006E0C19"/>
    <w:rsid w:val="006E0D18"/>
    <w:rsid w:val="006E1063"/>
    <w:rsid w:val="006E106A"/>
    <w:rsid w:val="006E115E"/>
    <w:rsid w:val="006E133F"/>
    <w:rsid w:val="006E1601"/>
    <w:rsid w:val="006E19D8"/>
    <w:rsid w:val="006E1AD1"/>
    <w:rsid w:val="006E1BAF"/>
    <w:rsid w:val="006E1C57"/>
    <w:rsid w:val="006E1F0D"/>
    <w:rsid w:val="006E216E"/>
    <w:rsid w:val="006E23E7"/>
    <w:rsid w:val="006E24D2"/>
    <w:rsid w:val="006E2AE6"/>
    <w:rsid w:val="006E30BA"/>
    <w:rsid w:val="006E30C9"/>
    <w:rsid w:val="006E3597"/>
    <w:rsid w:val="006E3A49"/>
    <w:rsid w:val="006E3D52"/>
    <w:rsid w:val="006E3F01"/>
    <w:rsid w:val="006E40F5"/>
    <w:rsid w:val="006E41BD"/>
    <w:rsid w:val="006E47F0"/>
    <w:rsid w:val="006E4ADD"/>
    <w:rsid w:val="006E4C38"/>
    <w:rsid w:val="006E4D0A"/>
    <w:rsid w:val="006E4F17"/>
    <w:rsid w:val="006E56A6"/>
    <w:rsid w:val="006E59A5"/>
    <w:rsid w:val="006E5BFD"/>
    <w:rsid w:val="006E653D"/>
    <w:rsid w:val="006E6AC5"/>
    <w:rsid w:val="006E73F8"/>
    <w:rsid w:val="006E7400"/>
    <w:rsid w:val="006E75CC"/>
    <w:rsid w:val="006E75DD"/>
    <w:rsid w:val="006F0296"/>
    <w:rsid w:val="006F0723"/>
    <w:rsid w:val="006F0923"/>
    <w:rsid w:val="006F0BBD"/>
    <w:rsid w:val="006F1368"/>
    <w:rsid w:val="006F1BDF"/>
    <w:rsid w:val="006F1E77"/>
    <w:rsid w:val="006F211A"/>
    <w:rsid w:val="006F21F3"/>
    <w:rsid w:val="006F2C40"/>
    <w:rsid w:val="006F39A2"/>
    <w:rsid w:val="006F3A9C"/>
    <w:rsid w:val="006F3C96"/>
    <w:rsid w:val="006F3CCA"/>
    <w:rsid w:val="006F40AE"/>
    <w:rsid w:val="006F4262"/>
    <w:rsid w:val="006F4BD1"/>
    <w:rsid w:val="006F537F"/>
    <w:rsid w:val="006F579B"/>
    <w:rsid w:val="006F5C0B"/>
    <w:rsid w:val="006F60EB"/>
    <w:rsid w:val="006F6A94"/>
    <w:rsid w:val="006F6C74"/>
    <w:rsid w:val="006F73F5"/>
    <w:rsid w:val="006F7893"/>
    <w:rsid w:val="006F79EA"/>
    <w:rsid w:val="006F7B0C"/>
    <w:rsid w:val="007007C1"/>
    <w:rsid w:val="00700AB5"/>
    <w:rsid w:val="00700DD9"/>
    <w:rsid w:val="00701330"/>
    <w:rsid w:val="00701C35"/>
    <w:rsid w:val="00702721"/>
    <w:rsid w:val="00702CC6"/>
    <w:rsid w:val="007034F6"/>
    <w:rsid w:val="00703723"/>
    <w:rsid w:val="007037AC"/>
    <w:rsid w:val="007040F8"/>
    <w:rsid w:val="007041DA"/>
    <w:rsid w:val="00704259"/>
    <w:rsid w:val="00704399"/>
    <w:rsid w:val="007054D4"/>
    <w:rsid w:val="007056CC"/>
    <w:rsid w:val="00705BE9"/>
    <w:rsid w:val="00706400"/>
    <w:rsid w:val="007065F7"/>
    <w:rsid w:val="00706D3C"/>
    <w:rsid w:val="007073EE"/>
    <w:rsid w:val="0070783B"/>
    <w:rsid w:val="00707AC5"/>
    <w:rsid w:val="00707CF6"/>
    <w:rsid w:val="00710042"/>
    <w:rsid w:val="00710867"/>
    <w:rsid w:val="0071091D"/>
    <w:rsid w:val="00711141"/>
    <w:rsid w:val="0071131D"/>
    <w:rsid w:val="0071149E"/>
    <w:rsid w:val="00711ABC"/>
    <w:rsid w:val="00711D5A"/>
    <w:rsid w:val="00711E99"/>
    <w:rsid w:val="0071203E"/>
    <w:rsid w:val="007123B4"/>
    <w:rsid w:val="007123CF"/>
    <w:rsid w:val="007125E2"/>
    <w:rsid w:val="007125F5"/>
    <w:rsid w:val="007137C1"/>
    <w:rsid w:val="00713980"/>
    <w:rsid w:val="00713E72"/>
    <w:rsid w:val="007140D3"/>
    <w:rsid w:val="007140DA"/>
    <w:rsid w:val="00714718"/>
    <w:rsid w:val="00714813"/>
    <w:rsid w:val="00715020"/>
    <w:rsid w:val="00715B1D"/>
    <w:rsid w:val="00715FAE"/>
    <w:rsid w:val="00716861"/>
    <w:rsid w:val="007168C1"/>
    <w:rsid w:val="00717044"/>
    <w:rsid w:val="007171B5"/>
    <w:rsid w:val="00717B2E"/>
    <w:rsid w:val="00717DFC"/>
    <w:rsid w:val="00720B89"/>
    <w:rsid w:val="00720C5C"/>
    <w:rsid w:val="00720C9E"/>
    <w:rsid w:val="00720D43"/>
    <w:rsid w:val="0072161E"/>
    <w:rsid w:val="007216FA"/>
    <w:rsid w:val="00722074"/>
    <w:rsid w:val="00722879"/>
    <w:rsid w:val="0072391F"/>
    <w:rsid w:val="00723AD0"/>
    <w:rsid w:val="00723B83"/>
    <w:rsid w:val="00723C5E"/>
    <w:rsid w:val="00723D61"/>
    <w:rsid w:val="00723EA6"/>
    <w:rsid w:val="00723EE1"/>
    <w:rsid w:val="0072468B"/>
    <w:rsid w:val="007246B1"/>
    <w:rsid w:val="00724902"/>
    <w:rsid w:val="00725199"/>
    <w:rsid w:val="0072558B"/>
    <w:rsid w:val="00725889"/>
    <w:rsid w:val="00725D15"/>
    <w:rsid w:val="00725F63"/>
    <w:rsid w:val="00726509"/>
    <w:rsid w:val="00726938"/>
    <w:rsid w:val="00726B2A"/>
    <w:rsid w:val="0072707C"/>
    <w:rsid w:val="00727240"/>
    <w:rsid w:val="00727A9E"/>
    <w:rsid w:val="00727B34"/>
    <w:rsid w:val="00727D24"/>
    <w:rsid w:val="007305C7"/>
    <w:rsid w:val="007306F4"/>
    <w:rsid w:val="00730D38"/>
    <w:rsid w:val="00730E8A"/>
    <w:rsid w:val="007312C7"/>
    <w:rsid w:val="007313F6"/>
    <w:rsid w:val="00731974"/>
    <w:rsid w:val="00732D08"/>
    <w:rsid w:val="007330D3"/>
    <w:rsid w:val="00733F15"/>
    <w:rsid w:val="00734828"/>
    <w:rsid w:val="0073498E"/>
    <w:rsid w:val="00734B13"/>
    <w:rsid w:val="00734BEE"/>
    <w:rsid w:val="00734BFA"/>
    <w:rsid w:val="00734F78"/>
    <w:rsid w:val="007351E4"/>
    <w:rsid w:val="00735605"/>
    <w:rsid w:val="00735828"/>
    <w:rsid w:val="00735BFF"/>
    <w:rsid w:val="00735CE3"/>
    <w:rsid w:val="00735E44"/>
    <w:rsid w:val="00735EB3"/>
    <w:rsid w:val="00736749"/>
    <w:rsid w:val="007368E8"/>
    <w:rsid w:val="00736A40"/>
    <w:rsid w:val="00736FAD"/>
    <w:rsid w:val="00737286"/>
    <w:rsid w:val="00737411"/>
    <w:rsid w:val="00737658"/>
    <w:rsid w:val="00737B25"/>
    <w:rsid w:val="00737CCF"/>
    <w:rsid w:val="0074047E"/>
    <w:rsid w:val="0074054C"/>
    <w:rsid w:val="0074084A"/>
    <w:rsid w:val="00740891"/>
    <w:rsid w:val="00740A6F"/>
    <w:rsid w:val="00740CC5"/>
    <w:rsid w:val="00742694"/>
    <w:rsid w:val="00742E50"/>
    <w:rsid w:val="00743206"/>
    <w:rsid w:val="007433F7"/>
    <w:rsid w:val="007435A6"/>
    <w:rsid w:val="007437FF"/>
    <w:rsid w:val="00743DEF"/>
    <w:rsid w:val="0074454C"/>
    <w:rsid w:val="0074487F"/>
    <w:rsid w:val="00744FF2"/>
    <w:rsid w:val="0074501D"/>
    <w:rsid w:val="0074517D"/>
    <w:rsid w:val="00745465"/>
    <w:rsid w:val="007455F5"/>
    <w:rsid w:val="0074586C"/>
    <w:rsid w:val="00745B4C"/>
    <w:rsid w:val="0074629D"/>
    <w:rsid w:val="007469A0"/>
    <w:rsid w:val="0074771D"/>
    <w:rsid w:val="0074798E"/>
    <w:rsid w:val="007501F9"/>
    <w:rsid w:val="00750475"/>
    <w:rsid w:val="007506EC"/>
    <w:rsid w:val="00750AC7"/>
    <w:rsid w:val="00751419"/>
    <w:rsid w:val="00751479"/>
    <w:rsid w:val="00751678"/>
    <w:rsid w:val="00751F23"/>
    <w:rsid w:val="00752389"/>
    <w:rsid w:val="00752980"/>
    <w:rsid w:val="00752B69"/>
    <w:rsid w:val="00753812"/>
    <w:rsid w:val="007544A3"/>
    <w:rsid w:val="00754CC6"/>
    <w:rsid w:val="00755089"/>
    <w:rsid w:val="00755559"/>
    <w:rsid w:val="007559E9"/>
    <w:rsid w:val="00755A70"/>
    <w:rsid w:val="0075616E"/>
    <w:rsid w:val="0075680E"/>
    <w:rsid w:val="007568A6"/>
    <w:rsid w:val="00757159"/>
    <w:rsid w:val="007571F7"/>
    <w:rsid w:val="007574F1"/>
    <w:rsid w:val="0076045A"/>
    <w:rsid w:val="00760833"/>
    <w:rsid w:val="007609B6"/>
    <w:rsid w:val="00760CC5"/>
    <w:rsid w:val="00760CE9"/>
    <w:rsid w:val="0076126F"/>
    <w:rsid w:val="00761609"/>
    <w:rsid w:val="00761899"/>
    <w:rsid w:val="007619AE"/>
    <w:rsid w:val="00761C40"/>
    <w:rsid w:val="00761D57"/>
    <w:rsid w:val="00761E16"/>
    <w:rsid w:val="00762015"/>
    <w:rsid w:val="00762457"/>
    <w:rsid w:val="00762621"/>
    <w:rsid w:val="007627F3"/>
    <w:rsid w:val="00762CB0"/>
    <w:rsid w:val="0076312B"/>
    <w:rsid w:val="0076346E"/>
    <w:rsid w:val="007638E6"/>
    <w:rsid w:val="00763915"/>
    <w:rsid w:val="007641A2"/>
    <w:rsid w:val="00764219"/>
    <w:rsid w:val="007645D8"/>
    <w:rsid w:val="007646AA"/>
    <w:rsid w:val="0076483C"/>
    <w:rsid w:val="007649EF"/>
    <w:rsid w:val="00764A52"/>
    <w:rsid w:val="00764B97"/>
    <w:rsid w:val="00764ED6"/>
    <w:rsid w:val="00765844"/>
    <w:rsid w:val="007666B9"/>
    <w:rsid w:val="00766FC1"/>
    <w:rsid w:val="007678D1"/>
    <w:rsid w:val="00767D3A"/>
    <w:rsid w:val="00767F96"/>
    <w:rsid w:val="00770103"/>
    <w:rsid w:val="007704B7"/>
    <w:rsid w:val="007704B8"/>
    <w:rsid w:val="00770A80"/>
    <w:rsid w:val="00770BB9"/>
    <w:rsid w:val="00770FCA"/>
    <w:rsid w:val="00771666"/>
    <w:rsid w:val="007721C1"/>
    <w:rsid w:val="007721D8"/>
    <w:rsid w:val="00772310"/>
    <w:rsid w:val="007723AE"/>
    <w:rsid w:val="00772935"/>
    <w:rsid w:val="00773428"/>
    <w:rsid w:val="0077354E"/>
    <w:rsid w:val="007736DB"/>
    <w:rsid w:val="007736F7"/>
    <w:rsid w:val="007743D5"/>
    <w:rsid w:val="007748B2"/>
    <w:rsid w:val="00774B30"/>
    <w:rsid w:val="00774F7D"/>
    <w:rsid w:val="00775172"/>
    <w:rsid w:val="00775752"/>
    <w:rsid w:val="00775A49"/>
    <w:rsid w:val="00775A68"/>
    <w:rsid w:val="007769E7"/>
    <w:rsid w:val="00776B5B"/>
    <w:rsid w:val="00776CD7"/>
    <w:rsid w:val="0077767D"/>
    <w:rsid w:val="00777D88"/>
    <w:rsid w:val="00777DE4"/>
    <w:rsid w:val="00777E7D"/>
    <w:rsid w:val="0078027D"/>
    <w:rsid w:val="00780379"/>
    <w:rsid w:val="007803F6"/>
    <w:rsid w:val="00780862"/>
    <w:rsid w:val="007808B8"/>
    <w:rsid w:val="007809EE"/>
    <w:rsid w:val="00780F79"/>
    <w:rsid w:val="00781C81"/>
    <w:rsid w:val="00781EB8"/>
    <w:rsid w:val="00782186"/>
    <w:rsid w:val="00782478"/>
    <w:rsid w:val="00782BC9"/>
    <w:rsid w:val="00783148"/>
    <w:rsid w:val="00783450"/>
    <w:rsid w:val="007839D5"/>
    <w:rsid w:val="00783C44"/>
    <w:rsid w:val="00783CC9"/>
    <w:rsid w:val="00783D01"/>
    <w:rsid w:val="00784206"/>
    <w:rsid w:val="00784905"/>
    <w:rsid w:val="00784AC9"/>
    <w:rsid w:val="007855EA"/>
    <w:rsid w:val="00785AD1"/>
    <w:rsid w:val="00785F7F"/>
    <w:rsid w:val="007860DF"/>
    <w:rsid w:val="0078659B"/>
    <w:rsid w:val="00786690"/>
    <w:rsid w:val="00786EA1"/>
    <w:rsid w:val="00787265"/>
    <w:rsid w:val="00787901"/>
    <w:rsid w:val="00787E7E"/>
    <w:rsid w:val="007900D1"/>
    <w:rsid w:val="007900E3"/>
    <w:rsid w:val="0079034B"/>
    <w:rsid w:val="007907A0"/>
    <w:rsid w:val="00790B50"/>
    <w:rsid w:val="00790FAB"/>
    <w:rsid w:val="00791163"/>
    <w:rsid w:val="00791387"/>
    <w:rsid w:val="00791F81"/>
    <w:rsid w:val="007921F5"/>
    <w:rsid w:val="0079221A"/>
    <w:rsid w:val="0079248C"/>
    <w:rsid w:val="00792E13"/>
    <w:rsid w:val="0079308B"/>
    <w:rsid w:val="00793741"/>
    <w:rsid w:val="00793F28"/>
    <w:rsid w:val="007943E9"/>
    <w:rsid w:val="0079543A"/>
    <w:rsid w:val="007957BF"/>
    <w:rsid w:val="00795A26"/>
    <w:rsid w:val="00795D2E"/>
    <w:rsid w:val="007966E2"/>
    <w:rsid w:val="00796B89"/>
    <w:rsid w:val="00796D4F"/>
    <w:rsid w:val="007973BD"/>
    <w:rsid w:val="00797529"/>
    <w:rsid w:val="00797555"/>
    <w:rsid w:val="007975EB"/>
    <w:rsid w:val="007977C3"/>
    <w:rsid w:val="007979FC"/>
    <w:rsid w:val="00797CF8"/>
    <w:rsid w:val="007A0161"/>
    <w:rsid w:val="007A0A52"/>
    <w:rsid w:val="007A1C16"/>
    <w:rsid w:val="007A1C4C"/>
    <w:rsid w:val="007A2A49"/>
    <w:rsid w:val="007A2F88"/>
    <w:rsid w:val="007A30EC"/>
    <w:rsid w:val="007A36FF"/>
    <w:rsid w:val="007A37D1"/>
    <w:rsid w:val="007A39E9"/>
    <w:rsid w:val="007A40F4"/>
    <w:rsid w:val="007A4113"/>
    <w:rsid w:val="007A4B02"/>
    <w:rsid w:val="007A5178"/>
    <w:rsid w:val="007A5455"/>
    <w:rsid w:val="007A60CC"/>
    <w:rsid w:val="007A6267"/>
    <w:rsid w:val="007A74B5"/>
    <w:rsid w:val="007A75AB"/>
    <w:rsid w:val="007A76E0"/>
    <w:rsid w:val="007A7805"/>
    <w:rsid w:val="007B06BC"/>
    <w:rsid w:val="007B0EC4"/>
    <w:rsid w:val="007B0FCD"/>
    <w:rsid w:val="007B19A3"/>
    <w:rsid w:val="007B1CFC"/>
    <w:rsid w:val="007B1E9E"/>
    <w:rsid w:val="007B1EC6"/>
    <w:rsid w:val="007B25EB"/>
    <w:rsid w:val="007B26F1"/>
    <w:rsid w:val="007B2AE1"/>
    <w:rsid w:val="007B2C94"/>
    <w:rsid w:val="007B32A4"/>
    <w:rsid w:val="007B33BB"/>
    <w:rsid w:val="007B3444"/>
    <w:rsid w:val="007B376E"/>
    <w:rsid w:val="007B41BC"/>
    <w:rsid w:val="007B440C"/>
    <w:rsid w:val="007B4B9A"/>
    <w:rsid w:val="007B4D38"/>
    <w:rsid w:val="007B5415"/>
    <w:rsid w:val="007B5587"/>
    <w:rsid w:val="007B565A"/>
    <w:rsid w:val="007B58CD"/>
    <w:rsid w:val="007B5B0A"/>
    <w:rsid w:val="007B5DA3"/>
    <w:rsid w:val="007B61D9"/>
    <w:rsid w:val="007B6381"/>
    <w:rsid w:val="007B670A"/>
    <w:rsid w:val="007B6AE6"/>
    <w:rsid w:val="007B6B07"/>
    <w:rsid w:val="007B6FEF"/>
    <w:rsid w:val="007B792A"/>
    <w:rsid w:val="007B7934"/>
    <w:rsid w:val="007B7A79"/>
    <w:rsid w:val="007B7B71"/>
    <w:rsid w:val="007B7C3D"/>
    <w:rsid w:val="007B7F4C"/>
    <w:rsid w:val="007B7FF5"/>
    <w:rsid w:val="007C0528"/>
    <w:rsid w:val="007C07E6"/>
    <w:rsid w:val="007C0835"/>
    <w:rsid w:val="007C0D07"/>
    <w:rsid w:val="007C15EC"/>
    <w:rsid w:val="007C1BC3"/>
    <w:rsid w:val="007C2474"/>
    <w:rsid w:val="007C29B2"/>
    <w:rsid w:val="007C2A30"/>
    <w:rsid w:val="007C2FB6"/>
    <w:rsid w:val="007C3204"/>
    <w:rsid w:val="007C3A88"/>
    <w:rsid w:val="007C3D75"/>
    <w:rsid w:val="007C3DA7"/>
    <w:rsid w:val="007C4346"/>
    <w:rsid w:val="007C436B"/>
    <w:rsid w:val="007C4534"/>
    <w:rsid w:val="007C4DB4"/>
    <w:rsid w:val="007C4DBD"/>
    <w:rsid w:val="007C4E1D"/>
    <w:rsid w:val="007C5004"/>
    <w:rsid w:val="007C5A4E"/>
    <w:rsid w:val="007C6491"/>
    <w:rsid w:val="007C6810"/>
    <w:rsid w:val="007C6E48"/>
    <w:rsid w:val="007C7000"/>
    <w:rsid w:val="007C71C8"/>
    <w:rsid w:val="007C76C3"/>
    <w:rsid w:val="007C7842"/>
    <w:rsid w:val="007C7F49"/>
    <w:rsid w:val="007C7FDA"/>
    <w:rsid w:val="007D00E1"/>
    <w:rsid w:val="007D0942"/>
    <w:rsid w:val="007D0973"/>
    <w:rsid w:val="007D1A1B"/>
    <w:rsid w:val="007D1C18"/>
    <w:rsid w:val="007D20BA"/>
    <w:rsid w:val="007D2115"/>
    <w:rsid w:val="007D22AD"/>
    <w:rsid w:val="007D2592"/>
    <w:rsid w:val="007D25BF"/>
    <w:rsid w:val="007D25C0"/>
    <w:rsid w:val="007D26A3"/>
    <w:rsid w:val="007D2AB3"/>
    <w:rsid w:val="007D30EB"/>
    <w:rsid w:val="007D34AB"/>
    <w:rsid w:val="007D35B0"/>
    <w:rsid w:val="007D35B1"/>
    <w:rsid w:val="007D3920"/>
    <w:rsid w:val="007D3950"/>
    <w:rsid w:val="007D3F68"/>
    <w:rsid w:val="007D4672"/>
    <w:rsid w:val="007D4B59"/>
    <w:rsid w:val="007D4C0C"/>
    <w:rsid w:val="007D5247"/>
    <w:rsid w:val="007D53AE"/>
    <w:rsid w:val="007D5572"/>
    <w:rsid w:val="007D55CE"/>
    <w:rsid w:val="007D55DD"/>
    <w:rsid w:val="007D5843"/>
    <w:rsid w:val="007D5A72"/>
    <w:rsid w:val="007D5E0D"/>
    <w:rsid w:val="007D5F5A"/>
    <w:rsid w:val="007D670C"/>
    <w:rsid w:val="007D67D1"/>
    <w:rsid w:val="007D6A13"/>
    <w:rsid w:val="007D6B91"/>
    <w:rsid w:val="007D6F25"/>
    <w:rsid w:val="007D7480"/>
    <w:rsid w:val="007D74A7"/>
    <w:rsid w:val="007D76F2"/>
    <w:rsid w:val="007E01BF"/>
    <w:rsid w:val="007E058E"/>
    <w:rsid w:val="007E0C28"/>
    <w:rsid w:val="007E1753"/>
    <w:rsid w:val="007E1C77"/>
    <w:rsid w:val="007E2315"/>
    <w:rsid w:val="007E25CA"/>
    <w:rsid w:val="007E2644"/>
    <w:rsid w:val="007E2808"/>
    <w:rsid w:val="007E2EC3"/>
    <w:rsid w:val="007E320E"/>
    <w:rsid w:val="007E3535"/>
    <w:rsid w:val="007E3C82"/>
    <w:rsid w:val="007E3D9F"/>
    <w:rsid w:val="007E411B"/>
    <w:rsid w:val="007E41DA"/>
    <w:rsid w:val="007E421A"/>
    <w:rsid w:val="007E56C9"/>
    <w:rsid w:val="007E5DCB"/>
    <w:rsid w:val="007E61A7"/>
    <w:rsid w:val="007E66E3"/>
    <w:rsid w:val="007E6AC2"/>
    <w:rsid w:val="007E7219"/>
    <w:rsid w:val="007E7528"/>
    <w:rsid w:val="007E766F"/>
    <w:rsid w:val="007F0410"/>
    <w:rsid w:val="007F0439"/>
    <w:rsid w:val="007F0F3C"/>
    <w:rsid w:val="007F10A5"/>
    <w:rsid w:val="007F13DE"/>
    <w:rsid w:val="007F15C1"/>
    <w:rsid w:val="007F17E3"/>
    <w:rsid w:val="007F1BEA"/>
    <w:rsid w:val="007F1E24"/>
    <w:rsid w:val="007F2396"/>
    <w:rsid w:val="007F2C79"/>
    <w:rsid w:val="007F2DEE"/>
    <w:rsid w:val="007F3545"/>
    <w:rsid w:val="007F3B11"/>
    <w:rsid w:val="007F3BEA"/>
    <w:rsid w:val="007F3D07"/>
    <w:rsid w:val="007F3D23"/>
    <w:rsid w:val="007F3E22"/>
    <w:rsid w:val="007F41DF"/>
    <w:rsid w:val="007F44DF"/>
    <w:rsid w:val="007F4939"/>
    <w:rsid w:val="007F4C1E"/>
    <w:rsid w:val="007F4D53"/>
    <w:rsid w:val="007F4DCA"/>
    <w:rsid w:val="007F537C"/>
    <w:rsid w:val="007F55A9"/>
    <w:rsid w:val="007F5B9B"/>
    <w:rsid w:val="007F5C60"/>
    <w:rsid w:val="007F6138"/>
    <w:rsid w:val="007F6145"/>
    <w:rsid w:val="007F6302"/>
    <w:rsid w:val="007F6694"/>
    <w:rsid w:val="007F72B7"/>
    <w:rsid w:val="007F739F"/>
    <w:rsid w:val="007F774B"/>
    <w:rsid w:val="007F799C"/>
    <w:rsid w:val="007F7A51"/>
    <w:rsid w:val="007F7EA2"/>
    <w:rsid w:val="008003D5"/>
    <w:rsid w:val="0080056F"/>
    <w:rsid w:val="008014F3"/>
    <w:rsid w:val="00801620"/>
    <w:rsid w:val="008017F9"/>
    <w:rsid w:val="00801937"/>
    <w:rsid w:val="00801BCC"/>
    <w:rsid w:val="00801E22"/>
    <w:rsid w:val="008024A7"/>
    <w:rsid w:val="008024FE"/>
    <w:rsid w:val="00802B3C"/>
    <w:rsid w:val="00802E8A"/>
    <w:rsid w:val="00802F8C"/>
    <w:rsid w:val="00802FBE"/>
    <w:rsid w:val="0080315D"/>
    <w:rsid w:val="0080397B"/>
    <w:rsid w:val="008041DD"/>
    <w:rsid w:val="0080428E"/>
    <w:rsid w:val="0080481C"/>
    <w:rsid w:val="00804B31"/>
    <w:rsid w:val="00804B36"/>
    <w:rsid w:val="00804C6B"/>
    <w:rsid w:val="008052B1"/>
    <w:rsid w:val="00805583"/>
    <w:rsid w:val="008059E9"/>
    <w:rsid w:val="00805C03"/>
    <w:rsid w:val="00805D33"/>
    <w:rsid w:val="00805DAF"/>
    <w:rsid w:val="00805E70"/>
    <w:rsid w:val="00805FB4"/>
    <w:rsid w:val="0080644E"/>
    <w:rsid w:val="00806757"/>
    <w:rsid w:val="00806766"/>
    <w:rsid w:val="00807104"/>
    <w:rsid w:val="0080762F"/>
    <w:rsid w:val="00807E6F"/>
    <w:rsid w:val="008101DD"/>
    <w:rsid w:val="00810295"/>
    <w:rsid w:val="0081062E"/>
    <w:rsid w:val="008109E6"/>
    <w:rsid w:val="00810E30"/>
    <w:rsid w:val="0081171C"/>
    <w:rsid w:val="0081195F"/>
    <w:rsid w:val="00811D25"/>
    <w:rsid w:val="00812021"/>
    <w:rsid w:val="00812056"/>
    <w:rsid w:val="008121A2"/>
    <w:rsid w:val="008125E9"/>
    <w:rsid w:val="00812BB7"/>
    <w:rsid w:val="00812BC3"/>
    <w:rsid w:val="00812E11"/>
    <w:rsid w:val="00813C93"/>
    <w:rsid w:val="0081453E"/>
    <w:rsid w:val="00814A41"/>
    <w:rsid w:val="00814A6E"/>
    <w:rsid w:val="00814A91"/>
    <w:rsid w:val="008150A8"/>
    <w:rsid w:val="008151C4"/>
    <w:rsid w:val="00815BE8"/>
    <w:rsid w:val="00815DE6"/>
    <w:rsid w:val="00815EBF"/>
    <w:rsid w:val="008163D2"/>
    <w:rsid w:val="00816735"/>
    <w:rsid w:val="008167F1"/>
    <w:rsid w:val="00816BA4"/>
    <w:rsid w:val="00816E9C"/>
    <w:rsid w:val="0081751B"/>
    <w:rsid w:val="00817B36"/>
    <w:rsid w:val="00820162"/>
    <w:rsid w:val="00820649"/>
    <w:rsid w:val="00821753"/>
    <w:rsid w:val="008224AC"/>
    <w:rsid w:val="00822662"/>
    <w:rsid w:val="00822AA3"/>
    <w:rsid w:val="00822D0D"/>
    <w:rsid w:val="00823172"/>
    <w:rsid w:val="008234C6"/>
    <w:rsid w:val="00823DFA"/>
    <w:rsid w:val="00824229"/>
    <w:rsid w:val="008245AF"/>
    <w:rsid w:val="00825206"/>
    <w:rsid w:val="00825C87"/>
    <w:rsid w:val="00825C9F"/>
    <w:rsid w:val="00826621"/>
    <w:rsid w:val="00826D73"/>
    <w:rsid w:val="008274CE"/>
    <w:rsid w:val="008276C5"/>
    <w:rsid w:val="00827DD8"/>
    <w:rsid w:val="008302F7"/>
    <w:rsid w:val="00830398"/>
    <w:rsid w:val="008303EB"/>
    <w:rsid w:val="0083043A"/>
    <w:rsid w:val="00830D10"/>
    <w:rsid w:val="00831151"/>
    <w:rsid w:val="00831187"/>
    <w:rsid w:val="008314E0"/>
    <w:rsid w:val="00831571"/>
    <w:rsid w:val="008319B8"/>
    <w:rsid w:val="00831C68"/>
    <w:rsid w:val="00831C96"/>
    <w:rsid w:val="00832107"/>
    <w:rsid w:val="00832618"/>
    <w:rsid w:val="008329F4"/>
    <w:rsid w:val="008330F1"/>
    <w:rsid w:val="008333E2"/>
    <w:rsid w:val="008334BE"/>
    <w:rsid w:val="008334E8"/>
    <w:rsid w:val="00833871"/>
    <w:rsid w:val="00833A23"/>
    <w:rsid w:val="008340A6"/>
    <w:rsid w:val="00834700"/>
    <w:rsid w:val="00834D5A"/>
    <w:rsid w:val="00834E87"/>
    <w:rsid w:val="008351D5"/>
    <w:rsid w:val="00835429"/>
    <w:rsid w:val="0083551F"/>
    <w:rsid w:val="00836333"/>
    <w:rsid w:val="00836682"/>
    <w:rsid w:val="008366A7"/>
    <w:rsid w:val="008367A0"/>
    <w:rsid w:val="00836DCE"/>
    <w:rsid w:val="00836E97"/>
    <w:rsid w:val="00836EE7"/>
    <w:rsid w:val="008370B9"/>
    <w:rsid w:val="00837181"/>
    <w:rsid w:val="008403DF"/>
    <w:rsid w:val="0084054F"/>
    <w:rsid w:val="00840564"/>
    <w:rsid w:val="0084061B"/>
    <w:rsid w:val="008407A0"/>
    <w:rsid w:val="008407F3"/>
    <w:rsid w:val="00840A2A"/>
    <w:rsid w:val="008415A5"/>
    <w:rsid w:val="00841870"/>
    <w:rsid w:val="00841957"/>
    <w:rsid w:val="00841C75"/>
    <w:rsid w:val="00841D3F"/>
    <w:rsid w:val="00841EA9"/>
    <w:rsid w:val="00842D02"/>
    <w:rsid w:val="00843012"/>
    <w:rsid w:val="008430C8"/>
    <w:rsid w:val="00843AB3"/>
    <w:rsid w:val="00843AD5"/>
    <w:rsid w:val="00843DC1"/>
    <w:rsid w:val="00843FC8"/>
    <w:rsid w:val="00844289"/>
    <w:rsid w:val="0084456C"/>
    <w:rsid w:val="00844B3B"/>
    <w:rsid w:val="00844D7C"/>
    <w:rsid w:val="00844D86"/>
    <w:rsid w:val="00844F5E"/>
    <w:rsid w:val="008461B5"/>
    <w:rsid w:val="00846F13"/>
    <w:rsid w:val="00846F4D"/>
    <w:rsid w:val="008472A0"/>
    <w:rsid w:val="008472A4"/>
    <w:rsid w:val="008478FA"/>
    <w:rsid w:val="008479AB"/>
    <w:rsid w:val="008479AD"/>
    <w:rsid w:val="00847A0B"/>
    <w:rsid w:val="00847C6C"/>
    <w:rsid w:val="00847E67"/>
    <w:rsid w:val="00850295"/>
    <w:rsid w:val="0085041C"/>
    <w:rsid w:val="008507EC"/>
    <w:rsid w:val="00850B33"/>
    <w:rsid w:val="008516C6"/>
    <w:rsid w:val="00851B2A"/>
    <w:rsid w:val="00851B7C"/>
    <w:rsid w:val="00851DB2"/>
    <w:rsid w:val="0085247B"/>
    <w:rsid w:val="00852590"/>
    <w:rsid w:val="00852BE2"/>
    <w:rsid w:val="00852D37"/>
    <w:rsid w:val="008530C0"/>
    <w:rsid w:val="00853304"/>
    <w:rsid w:val="0085341F"/>
    <w:rsid w:val="008534E2"/>
    <w:rsid w:val="00854276"/>
    <w:rsid w:val="008548DE"/>
    <w:rsid w:val="008549B9"/>
    <w:rsid w:val="00854A30"/>
    <w:rsid w:val="00854B29"/>
    <w:rsid w:val="00854D8E"/>
    <w:rsid w:val="00854EEA"/>
    <w:rsid w:val="00855152"/>
    <w:rsid w:val="008551EA"/>
    <w:rsid w:val="008555EA"/>
    <w:rsid w:val="0085588D"/>
    <w:rsid w:val="00855C5C"/>
    <w:rsid w:val="00856056"/>
    <w:rsid w:val="00856469"/>
    <w:rsid w:val="00856549"/>
    <w:rsid w:val="0085704C"/>
    <w:rsid w:val="0085733C"/>
    <w:rsid w:val="00857B80"/>
    <w:rsid w:val="00857D00"/>
    <w:rsid w:val="00860918"/>
    <w:rsid w:val="008609C6"/>
    <w:rsid w:val="00861DA9"/>
    <w:rsid w:val="0086247E"/>
    <w:rsid w:val="00862865"/>
    <w:rsid w:val="00862A55"/>
    <w:rsid w:val="0086303E"/>
    <w:rsid w:val="00863128"/>
    <w:rsid w:val="008634FB"/>
    <w:rsid w:val="0086361B"/>
    <w:rsid w:val="00863E0D"/>
    <w:rsid w:val="00864368"/>
    <w:rsid w:val="008650BC"/>
    <w:rsid w:val="00865A3F"/>
    <w:rsid w:val="00865CB3"/>
    <w:rsid w:val="00865FEE"/>
    <w:rsid w:val="00866669"/>
    <w:rsid w:val="008672CC"/>
    <w:rsid w:val="008676B6"/>
    <w:rsid w:val="00867776"/>
    <w:rsid w:val="00867786"/>
    <w:rsid w:val="00867883"/>
    <w:rsid w:val="00867E11"/>
    <w:rsid w:val="00870024"/>
    <w:rsid w:val="0087014C"/>
    <w:rsid w:val="00870CFC"/>
    <w:rsid w:val="00870D40"/>
    <w:rsid w:val="00870F41"/>
    <w:rsid w:val="00871203"/>
    <w:rsid w:val="00871674"/>
    <w:rsid w:val="00871746"/>
    <w:rsid w:val="008718A4"/>
    <w:rsid w:val="00871E4F"/>
    <w:rsid w:val="0087283F"/>
    <w:rsid w:val="008728D7"/>
    <w:rsid w:val="00872909"/>
    <w:rsid w:val="00872A0C"/>
    <w:rsid w:val="00873103"/>
    <w:rsid w:val="00873761"/>
    <w:rsid w:val="00873C89"/>
    <w:rsid w:val="00873DA0"/>
    <w:rsid w:val="00873EC3"/>
    <w:rsid w:val="00873ECD"/>
    <w:rsid w:val="00875C0B"/>
    <w:rsid w:val="00875E56"/>
    <w:rsid w:val="00876A38"/>
    <w:rsid w:val="00876A85"/>
    <w:rsid w:val="00876E72"/>
    <w:rsid w:val="00877189"/>
    <w:rsid w:val="0087747D"/>
    <w:rsid w:val="00877C61"/>
    <w:rsid w:val="00877FA3"/>
    <w:rsid w:val="00880B2A"/>
    <w:rsid w:val="00880E66"/>
    <w:rsid w:val="008812D2"/>
    <w:rsid w:val="008813CD"/>
    <w:rsid w:val="008814AB"/>
    <w:rsid w:val="008814FE"/>
    <w:rsid w:val="00881F05"/>
    <w:rsid w:val="0088250B"/>
    <w:rsid w:val="00882582"/>
    <w:rsid w:val="00882FA5"/>
    <w:rsid w:val="008832A2"/>
    <w:rsid w:val="008833DB"/>
    <w:rsid w:val="00883A71"/>
    <w:rsid w:val="00883D1E"/>
    <w:rsid w:val="00883F9A"/>
    <w:rsid w:val="008847A6"/>
    <w:rsid w:val="00884930"/>
    <w:rsid w:val="00884B59"/>
    <w:rsid w:val="00884BCC"/>
    <w:rsid w:val="00884E68"/>
    <w:rsid w:val="008850DB"/>
    <w:rsid w:val="008850F7"/>
    <w:rsid w:val="00885920"/>
    <w:rsid w:val="00885F7B"/>
    <w:rsid w:val="0088619B"/>
    <w:rsid w:val="00886855"/>
    <w:rsid w:val="00886E66"/>
    <w:rsid w:val="0088724B"/>
    <w:rsid w:val="0088734C"/>
    <w:rsid w:val="00887912"/>
    <w:rsid w:val="008900CD"/>
    <w:rsid w:val="00890773"/>
    <w:rsid w:val="008911CD"/>
    <w:rsid w:val="0089121B"/>
    <w:rsid w:val="0089136E"/>
    <w:rsid w:val="008916B4"/>
    <w:rsid w:val="00891967"/>
    <w:rsid w:val="008921A2"/>
    <w:rsid w:val="008926AA"/>
    <w:rsid w:val="00893580"/>
    <w:rsid w:val="008936C3"/>
    <w:rsid w:val="00893CC1"/>
    <w:rsid w:val="00893E68"/>
    <w:rsid w:val="008946FF"/>
    <w:rsid w:val="00894984"/>
    <w:rsid w:val="00894FDE"/>
    <w:rsid w:val="008956D2"/>
    <w:rsid w:val="00895D05"/>
    <w:rsid w:val="00896206"/>
    <w:rsid w:val="008966A6"/>
    <w:rsid w:val="008969B7"/>
    <w:rsid w:val="008971BB"/>
    <w:rsid w:val="008972CA"/>
    <w:rsid w:val="008972DE"/>
    <w:rsid w:val="00897412"/>
    <w:rsid w:val="00897565"/>
    <w:rsid w:val="0089799D"/>
    <w:rsid w:val="00897BA2"/>
    <w:rsid w:val="00897ECD"/>
    <w:rsid w:val="00897FFA"/>
    <w:rsid w:val="008A0110"/>
    <w:rsid w:val="008A016A"/>
    <w:rsid w:val="008A0F5D"/>
    <w:rsid w:val="008A10E4"/>
    <w:rsid w:val="008A1470"/>
    <w:rsid w:val="008A1A50"/>
    <w:rsid w:val="008A1A74"/>
    <w:rsid w:val="008A1DC4"/>
    <w:rsid w:val="008A1E8C"/>
    <w:rsid w:val="008A1FCB"/>
    <w:rsid w:val="008A2069"/>
    <w:rsid w:val="008A24EB"/>
    <w:rsid w:val="008A2D84"/>
    <w:rsid w:val="008A34CE"/>
    <w:rsid w:val="008A3842"/>
    <w:rsid w:val="008A388E"/>
    <w:rsid w:val="008A396F"/>
    <w:rsid w:val="008A4E1A"/>
    <w:rsid w:val="008A4EF7"/>
    <w:rsid w:val="008A578C"/>
    <w:rsid w:val="008A58EC"/>
    <w:rsid w:val="008A59A5"/>
    <w:rsid w:val="008A6506"/>
    <w:rsid w:val="008A6513"/>
    <w:rsid w:val="008A65A4"/>
    <w:rsid w:val="008A6844"/>
    <w:rsid w:val="008A6AD1"/>
    <w:rsid w:val="008A6B8B"/>
    <w:rsid w:val="008A6BB4"/>
    <w:rsid w:val="008A6DBF"/>
    <w:rsid w:val="008A70BF"/>
    <w:rsid w:val="008A7124"/>
    <w:rsid w:val="008A7168"/>
    <w:rsid w:val="008A7DD8"/>
    <w:rsid w:val="008B04DF"/>
    <w:rsid w:val="008B0CD1"/>
    <w:rsid w:val="008B0CE8"/>
    <w:rsid w:val="008B0FC8"/>
    <w:rsid w:val="008B1333"/>
    <w:rsid w:val="008B1499"/>
    <w:rsid w:val="008B15C1"/>
    <w:rsid w:val="008B1AAB"/>
    <w:rsid w:val="008B1E62"/>
    <w:rsid w:val="008B212C"/>
    <w:rsid w:val="008B30E7"/>
    <w:rsid w:val="008B32C6"/>
    <w:rsid w:val="008B37EB"/>
    <w:rsid w:val="008B3872"/>
    <w:rsid w:val="008B3CE4"/>
    <w:rsid w:val="008B44ED"/>
    <w:rsid w:val="008B4687"/>
    <w:rsid w:val="008B483D"/>
    <w:rsid w:val="008B4CA1"/>
    <w:rsid w:val="008B4CA4"/>
    <w:rsid w:val="008B5BDB"/>
    <w:rsid w:val="008B5D1E"/>
    <w:rsid w:val="008B5F73"/>
    <w:rsid w:val="008B6192"/>
    <w:rsid w:val="008B6CDF"/>
    <w:rsid w:val="008B733D"/>
    <w:rsid w:val="008B76A0"/>
    <w:rsid w:val="008B7939"/>
    <w:rsid w:val="008B796D"/>
    <w:rsid w:val="008C05FA"/>
    <w:rsid w:val="008C10FF"/>
    <w:rsid w:val="008C13EA"/>
    <w:rsid w:val="008C1660"/>
    <w:rsid w:val="008C1C3A"/>
    <w:rsid w:val="008C20FE"/>
    <w:rsid w:val="008C22C0"/>
    <w:rsid w:val="008C2572"/>
    <w:rsid w:val="008C35B1"/>
    <w:rsid w:val="008C373F"/>
    <w:rsid w:val="008C3809"/>
    <w:rsid w:val="008C388F"/>
    <w:rsid w:val="008C42B6"/>
    <w:rsid w:val="008C4757"/>
    <w:rsid w:val="008C52AC"/>
    <w:rsid w:val="008C55F2"/>
    <w:rsid w:val="008C5AA4"/>
    <w:rsid w:val="008C601C"/>
    <w:rsid w:val="008C63E4"/>
    <w:rsid w:val="008C6A7B"/>
    <w:rsid w:val="008C6B5F"/>
    <w:rsid w:val="008C706B"/>
    <w:rsid w:val="008C7096"/>
    <w:rsid w:val="008C715D"/>
    <w:rsid w:val="008C742C"/>
    <w:rsid w:val="008C7691"/>
    <w:rsid w:val="008C7A49"/>
    <w:rsid w:val="008C7F88"/>
    <w:rsid w:val="008D03D1"/>
    <w:rsid w:val="008D042E"/>
    <w:rsid w:val="008D059B"/>
    <w:rsid w:val="008D0C1D"/>
    <w:rsid w:val="008D0DA4"/>
    <w:rsid w:val="008D172A"/>
    <w:rsid w:val="008D1B0C"/>
    <w:rsid w:val="008D27AB"/>
    <w:rsid w:val="008D28E3"/>
    <w:rsid w:val="008D291D"/>
    <w:rsid w:val="008D2999"/>
    <w:rsid w:val="008D2AB7"/>
    <w:rsid w:val="008D2AFA"/>
    <w:rsid w:val="008D2B5E"/>
    <w:rsid w:val="008D2BF9"/>
    <w:rsid w:val="008D2CCD"/>
    <w:rsid w:val="008D3828"/>
    <w:rsid w:val="008D41F1"/>
    <w:rsid w:val="008D4634"/>
    <w:rsid w:val="008D4936"/>
    <w:rsid w:val="008D4C0C"/>
    <w:rsid w:val="008D4C53"/>
    <w:rsid w:val="008D4FF5"/>
    <w:rsid w:val="008D5C0C"/>
    <w:rsid w:val="008D5C99"/>
    <w:rsid w:val="008D5D41"/>
    <w:rsid w:val="008D5FCC"/>
    <w:rsid w:val="008D6215"/>
    <w:rsid w:val="008D63F4"/>
    <w:rsid w:val="008D647C"/>
    <w:rsid w:val="008D64AF"/>
    <w:rsid w:val="008D6533"/>
    <w:rsid w:val="008D7C85"/>
    <w:rsid w:val="008D7D28"/>
    <w:rsid w:val="008E00F1"/>
    <w:rsid w:val="008E025B"/>
    <w:rsid w:val="008E026E"/>
    <w:rsid w:val="008E0A54"/>
    <w:rsid w:val="008E0B0C"/>
    <w:rsid w:val="008E0D6B"/>
    <w:rsid w:val="008E0F35"/>
    <w:rsid w:val="008E120C"/>
    <w:rsid w:val="008E186B"/>
    <w:rsid w:val="008E1B42"/>
    <w:rsid w:val="008E2A2F"/>
    <w:rsid w:val="008E2B52"/>
    <w:rsid w:val="008E2E25"/>
    <w:rsid w:val="008E3125"/>
    <w:rsid w:val="008E3250"/>
    <w:rsid w:val="008E3463"/>
    <w:rsid w:val="008E35FD"/>
    <w:rsid w:val="008E3933"/>
    <w:rsid w:val="008E3B30"/>
    <w:rsid w:val="008E3B85"/>
    <w:rsid w:val="008E3C78"/>
    <w:rsid w:val="008E3C82"/>
    <w:rsid w:val="008E425B"/>
    <w:rsid w:val="008E4306"/>
    <w:rsid w:val="008E442F"/>
    <w:rsid w:val="008E4491"/>
    <w:rsid w:val="008E46B3"/>
    <w:rsid w:val="008E4A9C"/>
    <w:rsid w:val="008E648D"/>
    <w:rsid w:val="008E656B"/>
    <w:rsid w:val="008E6820"/>
    <w:rsid w:val="008E704A"/>
    <w:rsid w:val="008E75C0"/>
    <w:rsid w:val="008E75CC"/>
    <w:rsid w:val="008E7638"/>
    <w:rsid w:val="008E76D1"/>
    <w:rsid w:val="008E7A80"/>
    <w:rsid w:val="008E7E7A"/>
    <w:rsid w:val="008F0C76"/>
    <w:rsid w:val="008F169B"/>
    <w:rsid w:val="008F1EA9"/>
    <w:rsid w:val="008F20D2"/>
    <w:rsid w:val="008F24D2"/>
    <w:rsid w:val="008F289B"/>
    <w:rsid w:val="008F28DE"/>
    <w:rsid w:val="008F344C"/>
    <w:rsid w:val="008F3CAE"/>
    <w:rsid w:val="008F4101"/>
    <w:rsid w:val="008F44B3"/>
    <w:rsid w:val="008F45B7"/>
    <w:rsid w:val="008F4746"/>
    <w:rsid w:val="008F4994"/>
    <w:rsid w:val="008F4D4E"/>
    <w:rsid w:val="008F5925"/>
    <w:rsid w:val="008F5D7B"/>
    <w:rsid w:val="008F63F6"/>
    <w:rsid w:val="008F682F"/>
    <w:rsid w:val="008F6880"/>
    <w:rsid w:val="008F739F"/>
    <w:rsid w:val="008F7D7D"/>
    <w:rsid w:val="008F7DCF"/>
    <w:rsid w:val="008F7E80"/>
    <w:rsid w:val="00900530"/>
    <w:rsid w:val="0090076D"/>
    <w:rsid w:val="00901038"/>
    <w:rsid w:val="009014DD"/>
    <w:rsid w:val="00901BD7"/>
    <w:rsid w:val="00901CBF"/>
    <w:rsid w:val="00901F01"/>
    <w:rsid w:val="00901F36"/>
    <w:rsid w:val="009022AC"/>
    <w:rsid w:val="0090264A"/>
    <w:rsid w:val="0090306D"/>
    <w:rsid w:val="00903334"/>
    <w:rsid w:val="009033FD"/>
    <w:rsid w:val="00903735"/>
    <w:rsid w:val="00903F18"/>
    <w:rsid w:val="00905142"/>
    <w:rsid w:val="009053A3"/>
    <w:rsid w:val="009056B6"/>
    <w:rsid w:val="0090590D"/>
    <w:rsid w:val="00905F8F"/>
    <w:rsid w:val="009065D4"/>
    <w:rsid w:val="0090716D"/>
    <w:rsid w:val="009072EF"/>
    <w:rsid w:val="00907308"/>
    <w:rsid w:val="00907FF1"/>
    <w:rsid w:val="00910663"/>
    <w:rsid w:val="009108A4"/>
    <w:rsid w:val="0091100B"/>
    <w:rsid w:val="009112F5"/>
    <w:rsid w:val="00911375"/>
    <w:rsid w:val="00911402"/>
    <w:rsid w:val="0091199D"/>
    <w:rsid w:val="00911B98"/>
    <w:rsid w:val="009127FA"/>
    <w:rsid w:val="0091289F"/>
    <w:rsid w:val="00912B52"/>
    <w:rsid w:val="00913037"/>
    <w:rsid w:val="00913899"/>
    <w:rsid w:val="00913B5C"/>
    <w:rsid w:val="00914077"/>
    <w:rsid w:val="00914756"/>
    <w:rsid w:val="00914B33"/>
    <w:rsid w:val="00914CA4"/>
    <w:rsid w:val="00914D00"/>
    <w:rsid w:val="00914DF2"/>
    <w:rsid w:val="009152C0"/>
    <w:rsid w:val="0091547B"/>
    <w:rsid w:val="0091576C"/>
    <w:rsid w:val="00915778"/>
    <w:rsid w:val="00915813"/>
    <w:rsid w:val="00915C6D"/>
    <w:rsid w:val="0091615D"/>
    <w:rsid w:val="009161A4"/>
    <w:rsid w:val="00916425"/>
    <w:rsid w:val="00916725"/>
    <w:rsid w:val="00916925"/>
    <w:rsid w:val="009169D9"/>
    <w:rsid w:val="00916C95"/>
    <w:rsid w:val="00916E2C"/>
    <w:rsid w:val="00917564"/>
    <w:rsid w:val="00917593"/>
    <w:rsid w:val="00917871"/>
    <w:rsid w:val="00917D2F"/>
    <w:rsid w:val="00917DE9"/>
    <w:rsid w:val="0092075C"/>
    <w:rsid w:val="00920C3B"/>
    <w:rsid w:val="00920ED8"/>
    <w:rsid w:val="0092145F"/>
    <w:rsid w:val="009216B0"/>
    <w:rsid w:val="00921BED"/>
    <w:rsid w:val="00921CFA"/>
    <w:rsid w:val="00921D2B"/>
    <w:rsid w:val="009229C7"/>
    <w:rsid w:val="00922A29"/>
    <w:rsid w:val="00922C8C"/>
    <w:rsid w:val="00923146"/>
    <w:rsid w:val="00923540"/>
    <w:rsid w:val="009235AB"/>
    <w:rsid w:val="00924BE4"/>
    <w:rsid w:val="0092513C"/>
    <w:rsid w:val="00925ACB"/>
    <w:rsid w:val="00925BA5"/>
    <w:rsid w:val="00925C8D"/>
    <w:rsid w:val="00925EB5"/>
    <w:rsid w:val="00926533"/>
    <w:rsid w:val="00926791"/>
    <w:rsid w:val="00926DA8"/>
    <w:rsid w:val="0092701B"/>
    <w:rsid w:val="00927407"/>
    <w:rsid w:val="009277C3"/>
    <w:rsid w:val="00927CDD"/>
    <w:rsid w:val="00930400"/>
    <w:rsid w:val="009305C2"/>
    <w:rsid w:val="009309F6"/>
    <w:rsid w:val="00930B89"/>
    <w:rsid w:val="00930D12"/>
    <w:rsid w:val="00931238"/>
    <w:rsid w:val="0093153C"/>
    <w:rsid w:val="00931CDB"/>
    <w:rsid w:val="00932056"/>
    <w:rsid w:val="00932455"/>
    <w:rsid w:val="00932634"/>
    <w:rsid w:val="009328A6"/>
    <w:rsid w:val="00932ACD"/>
    <w:rsid w:val="00933974"/>
    <w:rsid w:val="00933B78"/>
    <w:rsid w:val="00933E3E"/>
    <w:rsid w:val="00933E57"/>
    <w:rsid w:val="009344F7"/>
    <w:rsid w:val="00934626"/>
    <w:rsid w:val="00934CB3"/>
    <w:rsid w:val="00934F2E"/>
    <w:rsid w:val="009351A4"/>
    <w:rsid w:val="00935267"/>
    <w:rsid w:val="00935371"/>
    <w:rsid w:val="009355CC"/>
    <w:rsid w:val="0093573A"/>
    <w:rsid w:val="009359FE"/>
    <w:rsid w:val="00935A45"/>
    <w:rsid w:val="00935BE0"/>
    <w:rsid w:val="00935C44"/>
    <w:rsid w:val="00936531"/>
    <w:rsid w:val="0093682D"/>
    <w:rsid w:val="00936991"/>
    <w:rsid w:val="00936C0D"/>
    <w:rsid w:val="009375AC"/>
    <w:rsid w:val="009377E8"/>
    <w:rsid w:val="00937B3F"/>
    <w:rsid w:val="00937FEF"/>
    <w:rsid w:val="0094047D"/>
    <w:rsid w:val="00940798"/>
    <w:rsid w:val="0094098E"/>
    <w:rsid w:val="00940C03"/>
    <w:rsid w:val="00940EE2"/>
    <w:rsid w:val="00941151"/>
    <w:rsid w:val="0094170B"/>
    <w:rsid w:val="00941720"/>
    <w:rsid w:val="00942382"/>
    <w:rsid w:val="009423CF"/>
    <w:rsid w:val="009428AB"/>
    <w:rsid w:val="00942A61"/>
    <w:rsid w:val="00942A72"/>
    <w:rsid w:val="00942D28"/>
    <w:rsid w:val="00942D9A"/>
    <w:rsid w:val="00942E7A"/>
    <w:rsid w:val="00943881"/>
    <w:rsid w:val="00943A5D"/>
    <w:rsid w:val="00943B3C"/>
    <w:rsid w:val="00943CA2"/>
    <w:rsid w:val="009445A1"/>
    <w:rsid w:val="009448CE"/>
    <w:rsid w:val="009449EB"/>
    <w:rsid w:val="009451D0"/>
    <w:rsid w:val="00945446"/>
    <w:rsid w:val="009458AF"/>
    <w:rsid w:val="00945A6E"/>
    <w:rsid w:val="009461C6"/>
    <w:rsid w:val="009463A2"/>
    <w:rsid w:val="00946981"/>
    <w:rsid w:val="00946EE4"/>
    <w:rsid w:val="00947185"/>
    <w:rsid w:val="009472BE"/>
    <w:rsid w:val="00947376"/>
    <w:rsid w:val="00950149"/>
    <w:rsid w:val="00950154"/>
    <w:rsid w:val="009502A3"/>
    <w:rsid w:val="009506B0"/>
    <w:rsid w:val="009506E5"/>
    <w:rsid w:val="009512F2"/>
    <w:rsid w:val="009516E8"/>
    <w:rsid w:val="00952322"/>
    <w:rsid w:val="00952DE6"/>
    <w:rsid w:val="00953219"/>
    <w:rsid w:val="009534BF"/>
    <w:rsid w:val="0095396E"/>
    <w:rsid w:val="00953BA0"/>
    <w:rsid w:val="00953E16"/>
    <w:rsid w:val="009540FD"/>
    <w:rsid w:val="00954496"/>
    <w:rsid w:val="009545C4"/>
    <w:rsid w:val="00954A0A"/>
    <w:rsid w:val="00954B3E"/>
    <w:rsid w:val="00954BFC"/>
    <w:rsid w:val="00954F15"/>
    <w:rsid w:val="00955017"/>
    <w:rsid w:val="0095588E"/>
    <w:rsid w:val="009559AA"/>
    <w:rsid w:val="00955DA0"/>
    <w:rsid w:val="00955E07"/>
    <w:rsid w:val="00955E7F"/>
    <w:rsid w:val="00956897"/>
    <w:rsid w:val="00956898"/>
    <w:rsid w:val="009570CC"/>
    <w:rsid w:val="009579AD"/>
    <w:rsid w:val="00957DB0"/>
    <w:rsid w:val="00960232"/>
    <w:rsid w:val="0096067D"/>
    <w:rsid w:val="00961787"/>
    <w:rsid w:val="009617F8"/>
    <w:rsid w:val="00961F06"/>
    <w:rsid w:val="00962173"/>
    <w:rsid w:val="00962B17"/>
    <w:rsid w:val="009640B4"/>
    <w:rsid w:val="0096428D"/>
    <w:rsid w:val="0096459F"/>
    <w:rsid w:val="00964788"/>
    <w:rsid w:val="00964E19"/>
    <w:rsid w:val="0096517F"/>
    <w:rsid w:val="00965476"/>
    <w:rsid w:val="00965910"/>
    <w:rsid w:val="00965BD7"/>
    <w:rsid w:val="00966A70"/>
    <w:rsid w:val="00966AFA"/>
    <w:rsid w:val="00966B61"/>
    <w:rsid w:val="00966C64"/>
    <w:rsid w:val="0096751F"/>
    <w:rsid w:val="0096776B"/>
    <w:rsid w:val="0096791F"/>
    <w:rsid w:val="00967987"/>
    <w:rsid w:val="00967DBF"/>
    <w:rsid w:val="009703D3"/>
    <w:rsid w:val="00970C66"/>
    <w:rsid w:val="0097213C"/>
    <w:rsid w:val="00972754"/>
    <w:rsid w:val="00972763"/>
    <w:rsid w:val="009729B2"/>
    <w:rsid w:val="0097303D"/>
    <w:rsid w:val="009735C0"/>
    <w:rsid w:val="00973882"/>
    <w:rsid w:val="00973F5A"/>
    <w:rsid w:val="00974110"/>
    <w:rsid w:val="00974A8E"/>
    <w:rsid w:val="00974AC7"/>
    <w:rsid w:val="00974CA2"/>
    <w:rsid w:val="00975209"/>
    <w:rsid w:val="00975340"/>
    <w:rsid w:val="00975721"/>
    <w:rsid w:val="0097576E"/>
    <w:rsid w:val="0097612F"/>
    <w:rsid w:val="009766D7"/>
    <w:rsid w:val="00976AD9"/>
    <w:rsid w:val="00976D9C"/>
    <w:rsid w:val="00976DC5"/>
    <w:rsid w:val="00977143"/>
    <w:rsid w:val="009776DE"/>
    <w:rsid w:val="00977B2D"/>
    <w:rsid w:val="00977BBD"/>
    <w:rsid w:val="0098017A"/>
    <w:rsid w:val="00980A72"/>
    <w:rsid w:val="0098136E"/>
    <w:rsid w:val="009813C5"/>
    <w:rsid w:val="009816FC"/>
    <w:rsid w:val="00981B3F"/>
    <w:rsid w:val="00981B91"/>
    <w:rsid w:val="00981D06"/>
    <w:rsid w:val="0098263B"/>
    <w:rsid w:val="009827F5"/>
    <w:rsid w:val="00983408"/>
    <w:rsid w:val="0098365E"/>
    <w:rsid w:val="009837EE"/>
    <w:rsid w:val="00984069"/>
    <w:rsid w:val="009840A6"/>
    <w:rsid w:val="009842BD"/>
    <w:rsid w:val="00984BEB"/>
    <w:rsid w:val="00984C3F"/>
    <w:rsid w:val="00984D61"/>
    <w:rsid w:val="00984E52"/>
    <w:rsid w:val="00985094"/>
    <w:rsid w:val="00985200"/>
    <w:rsid w:val="00985955"/>
    <w:rsid w:val="00985AFC"/>
    <w:rsid w:val="00985CD1"/>
    <w:rsid w:val="00985D99"/>
    <w:rsid w:val="00985FC6"/>
    <w:rsid w:val="009861A8"/>
    <w:rsid w:val="009861BD"/>
    <w:rsid w:val="0098626D"/>
    <w:rsid w:val="00986BBC"/>
    <w:rsid w:val="00986CD0"/>
    <w:rsid w:val="0098794B"/>
    <w:rsid w:val="00987EE9"/>
    <w:rsid w:val="00990449"/>
    <w:rsid w:val="009907F4"/>
    <w:rsid w:val="00990855"/>
    <w:rsid w:val="009913E9"/>
    <w:rsid w:val="0099164A"/>
    <w:rsid w:val="00991816"/>
    <w:rsid w:val="009918E5"/>
    <w:rsid w:val="00991BF5"/>
    <w:rsid w:val="009920ED"/>
    <w:rsid w:val="00993001"/>
    <w:rsid w:val="009934C3"/>
    <w:rsid w:val="009942EB"/>
    <w:rsid w:val="00994546"/>
    <w:rsid w:val="00994E3F"/>
    <w:rsid w:val="00994FED"/>
    <w:rsid w:val="00995167"/>
    <w:rsid w:val="0099569F"/>
    <w:rsid w:val="00995A92"/>
    <w:rsid w:val="00995C49"/>
    <w:rsid w:val="00995D83"/>
    <w:rsid w:val="00995DC2"/>
    <w:rsid w:val="00995E1E"/>
    <w:rsid w:val="00996921"/>
    <w:rsid w:val="00996FC3"/>
    <w:rsid w:val="0099710C"/>
    <w:rsid w:val="009973C9"/>
    <w:rsid w:val="00997BDB"/>
    <w:rsid w:val="009A0133"/>
    <w:rsid w:val="009A030A"/>
    <w:rsid w:val="009A0363"/>
    <w:rsid w:val="009A1632"/>
    <w:rsid w:val="009A1CFA"/>
    <w:rsid w:val="009A1E27"/>
    <w:rsid w:val="009A2F47"/>
    <w:rsid w:val="009A3679"/>
    <w:rsid w:val="009A3A88"/>
    <w:rsid w:val="009A3AF7"/>
    <w:rsid w:val="009A3DC3"/>
    <w:rsid w:val="009A3E84"/>
    <w:rsid w:val="009A42FD"/>
    <w:rsid w:val="009A44A3"/>
    <w:rsid w:val="009A4650"/>
    <w:rsid w:val="009A485E"/>
    <w:rsid w:val="009A5079"/>
    <w:rsid w:val="009A50A4"/>
    <w:rsid w:val="009A539D"/>
    <w:rsid w:val="009A73A8"/>
    <w:rsid w:val="009A780B"/>
    <w:rsid w:val="009A797B"/>
    <w:rsid w:val="009A7C64"/>
    <w:rsid w:val="009B0324"/>
    <w:rsid w:val="009B0437"/>
    <w:rsid w:val="009B06CA"/>
    <w:rsid w:val="009B0DE5"/>
    <w:rsid w:val="009B0ED2"/>
    <w:rsid w:val="009B0F58"/>
    <w:rsid w:val="009B1067"/>
    <w:rsid w:val="009B164E"/>
    <w:rsid w:val="009B18C7"/>
    <w:rsid w:val="009B2654"/>
    <w:rsid w:val="009B28AD"/>
    <w:rsid w:val="009B28D1"/>
    <w:rsid w:val="009B2950"/>
    <w:rsid w:val="009B2BB3"/>
    <w:rsid w:val="009B3055"/>
    <w:rsid w:val="009B37AB"/>
    <w:rsid w:val="009B3BEE"/>
    <w:rsid w:val="009B4264"/>
    <w:rsid w:val="009B4298"/>
    <w:rsid w:val="009B45B7"/>
    <w:rsid w:val="009B461A"/>
    <w:rsid w:val="009B4B66"/>
    <w:rsid w:val="009B4BCB"/>
    <w:rsid w:val="009B4D7B"/>
    <w:rsid w:val="009B4E56"/>
    <w:rsid w:val="009B4FA6"/>
    <w:rsid w:val="009B60BE"/>
    <w:rsid w:val="009B6417"/>
    <w:rsid w:val="009B658C"/>
    <w:rsid w:val="009B6815"/>
    <w:rsid w:val="009B6A42"/>
    <w:rsid w:val="009B6B0C"/>
    <w:rsid w:val="009B71EE"/>
    <w:rsid w:val="009B7899"/>
    <w:rsid w:val="009B78EE"/>
    <w:rsid w:val="009B7BC2"/>
    <w:rsid w:val="009C0232"/>
    <w:rsid w:val="009C0BE1"/>
    <w:rsid w:val="009C0F18"/>
    <w:rsid w:val="009C1430"/>
    <w:rsid w:val="009C14F9"/>
    <w:rsid w:val="009C1559"/>
    <w:rsid w:val="009C175F"/>
    <w:rsid w:val="009C18C7"/>
    <w:rsid w:val="009C211E"/>
    <w:rsid w:val="009C2646"/>
    <w:rsid w:val="009C2D06"/>
    <w:rsid w:val="009C32C7"/>
    <w:rsid w:val="009C33D8"/>
    <w:rsid w:val="009C34F1"/>
    <w:rsid w:val="009C3521"/>
    <w:rsid w:val="009C383C"/>
    <w:rsid w:val="009C3F45"/>
    <w:rsid w:val="009C42D1"/>
    <w:rsid w:val="009C50BE"/>
    <w:rsid w:val="009C5966"/>
    <w:rsid w:val="009C5C4E"/>
    <w:rsid w:val="009C6096"/>
    <w:rsid w:val="009C60FB"/>
    <w:rsid w:val="009C6571"/>
    <w:rsid w:val="009C65C8"/>
    <w:rsid w:val="009C6D6A"/>
    <w:rsid w:val="009C6D74"/>
    <w:rsid w:val="009C702C"/>
    <w:rsid w:val="009C7152"/>
    <w:rsid w:val="009C7416"/>
    <w:rsid w:val="009C76BF"/>
    <w:rsid w:val="009C7712"/>
    <w:rsid w:val="009C78E4"/>
    <w:rsid w:val="009C7ED7"/>
    <w:rsid w:val="009C7F3D"/>
    <w:rsid w:val="009D01FB"/>
    <w:rsid w:val="009D0D4F"/>
    <w:rsid w:val="009D0D74"/>
    <w:rsid w:val="009D1129"/>
    <w:rsid w:val="009D1159"/>
    <w:rsid w:val="009D142C"/>
    <w:rsid w:val="009D14DA"/>
    <w:rsid w:val="009D1616"/>
    <w:rsid w:val="009D19F3"/>
    <w:rsid w:val="009D1B89"/>
    <w:rsid w:val="009D1B92"/>
    <w:rsid w:val="009D208D"/>
    <w:rsid w:val="009D20FA"/>
    <w:rsid w:val="009D3085"/>
    <w:rsid w:val="009D30B6"/>
    <w:rsid w:val="009D311B"/>
    <w:rsid w:val="009D338E"/>
    <w:rsid w:val="009D469E"/>
    <w:rsid w:val="009D47DF"/>
    <w:rsid w:val="009D4835"/>
    <w:rsid w:val="009D53A5"/>
    <w:rsid w:val="009D57AB"/>
    <w:rsid w:val="009D5868"/>
    <w:rsid w:val="009D5ACB"/>
    <w:rsid w:val="009D696F"/>
    <w:rsid w:val="009D6A2C"/>
    <w:rsid w:val="009D6FDA"/>
    <w:rsid w:val="009D7086"/>
    <w:rsid w:val="009D74C5"/>
    <w:rsid w:val="009D7602"/>
    <w:rsid w:val="009D7F8E"/>
    <w:rsid w:val="009E05E0"/>
    <w:rsid w:val="009E07D6"/>
    <w:rsid w:val="009E0879"/>
    <w:rsid w:val="009E09A5"/>
    <w:rsid w:val="009E0D6B"/>
    <w:rsid w:val="009E1020"/>
    <w:rsid w:val="009E1346"/>
    <w:rsid w:val="009E185E"/>
    <w:rsid w:val="009E1CF6"/>
    <w:rsid w:val="009E23AC"/>
    <w:rsid w:val="009E26CE"/>
    <w:rsid w:val="009E2DE6"/>
    <w:rsid w:val="009E2E16"/>
    <w:rsid w:val="009E3615"/>
    <w:rsid w:val="009E3813"/>
    <w:rsid w:val="009E3B2A"/>
    <w:rsid w:val="009E3F9F"/>
    <w:rsid w:val="009E43D2"/>
    <w:rsid w:val="009E493D"/>
    <w:rsid w:val="009E4E5C"/>
    <w:rsid w:val="009E5037"/>
    <w:rsid w:val="009E5AFB"/>
    <w:rsid w:val="009E7127"/>
    <w:rsid w:val="009E752D"/>
    <w:rsid w:val="009E7A8D"/>
    <w:rsid w:val="009E7BD8"/>
    <w:rsid w:val="009E7D67"/>
    <w:rsid w:val="009F01E0"/>
    <w:rsid w:val="009F02D4"/>
    <w:rsid w:val="009F056B"/>
    <w:rsid w:val="009F0861"/>
    <w:rsid w:val="009F093A"/>
    <w:rsid w:val="009F0D2F"/>
    <w:rsid w:val="009F0DE4"/>
    <w:rsid w:val="009F13E9"/>
    <w:rsid w:val="009F151B"/>
    <w:rsid w:val="009F2643"/>
    <w:rsid w:val="009F298F"/>
    <w:rsid w:val="009F2A3D"/>
    <w:rsid w:val="009F309B"/>
    <w:rsid w:val="009F3557"/>
    <w:rsid w:val="009F387A"/>
    <w:rsid w:val="009F3A06"/>
    <w:rsid w:val="009F41A6"/>
    <w:rsid w:val="009F41E9"/>
    <w:rsid w:val="009F42CC"/>
    <w:rsid w:val="009F42CD"/>
    <w:rsid w:val="009F4320"/>
    <w:rsid w:val="009F4421"/>
    <w:rsid w:val="009F498E"/>
    <w:rsid w:val="009F4DF1"/>
    <w:rsid w:val="009F4F95"/>
    <w:rsid w:val="009F5CAF"/>
    <w:rsid w:val="009F5D68"/>
    <w:rsid w:val="009F62D9"/>
    <w:rsid w:val="009F64A8"/>
    <w:rsid w:val="009F679D"/>
    <w:rsid w:val="009F7237"/>
    <w:rsid w:val="009F744B"/>
    <w:rsid w:val="009F7656"/>
    <w:rsid w:val="009F77CC"/>
    <w:rsid w:val="009F7BAE"/>
    <w:rsid w:val="009F7CB8"/>
    <w:rsid w:val="00A0051F"/>
    <w:rsid w:val="00A011E3"/>
    <w:rsid w:val="00A01446"/>
    <w:rsid w:val="00A018E0"/>
    <w:rsid w:val="00A01DEE"/>
    <w:rsid w:val="00A0251A"/>
    <w:rsid w:val="00A02635"/>
    <w:rsid w:val="00A02787"/>
    <w:rsid w:val="00A02A18"/>
    <w:rsid w:val="00A02B5A"/>
    <w:rsid w:val="00A03112"/>
    <w:rsid w:val="00A032C6"/>
    <w:rsid w:val="00A033CA"/>
    <w:rsid w:val="00A03841"/>
    <w:rsid w:val="00A0384B"/>
    <w:rsid w:val="00A03AA3"/>
    <w:rsid w:val="00A04B15"/>
    <w:rsid w:val="00A052F4"/>
    <w:rsid w:val="00A05368"/>
    <w:rsid w:val="00A05EB4"/>
    <w:rsid w:val="00A063EE"/>
    <w:rsid w:val="00A06885"/>
    <w:rsid w:val="00A06936"/>
    <w:rsid w:val="00A06CBF"/>
    <w:rsid w:val="00A06FCE"/>
    <w:rsid w:val="00A073FC"/>
    <w:rsid w:val="00A0747B"/>
    <w:rsid w:val="00A077DE"/>
    <w:rsid w:val="00A07EAB"/>
    <w:rsid w:val="00A106FD"/>
    <w:rsid w:val="00A1084F"/>
    <w:rsid w:val="00A10875"/>
    <w:rsid w:val="00A10AEC"/>
    <w:rsid w:val="00A10D6E"/>
    <w:rsid w:val="00A10E45"/>
    <w:rsid w:val="00A11024"/>
    <w:rsid w:val="00A118C1"/>
    <w:rsid w:val="00A11B60"/>
    <w:rsid w:val="00A1214B"/>
    <w:rsid w:val="00A12354"/>
    <w:rsid w:val="00A12685"/>
    <w:rsid w:val="00A12856"/>
    <w:rsid w:val="00A12F1F"/>
    <w:rsid w:val="00A13267"/>
    <w:rsid w:val="00A134E5"/>
    <w:rsid w:val="00A13564"/>
    <w:rsid w:val="00A13867"/>
    <w:rsid w:val="00A138BC"/>
    <w:rsid w:val="00A13CC2"/>
    <w:rsid w:val="00A1405F"/>
    <w:rsid w:val="00A1406C"/>
    <w:rsid w:val="00A14410"/>
    <w:rsid w:val="00A14941"/>
    <w:rsid w:val="00A1550A"/>
    <w:rsid w:val="00A15694"/>
    <w:rsid w:val="00A156B5"/>
    <w:rsid w:val="00A156E5"/>
    <w:rsid w:val="00A15B03"/>
    <w:rsid w:val="00A15E31"/>
    <w:rsid w:val="00A16382"/>
    <w:rsid w:val="00A1649A"/>
    <w:rsid w:val="00A165C2"/>
    <w:rsid w:val="00A16B1E"/>
    <w:rsid w:val="00A16C20"/>
    <w:rsid w:val="00A16D3E"/>
    <w:rsid w:val="00A16E66"/>
    <w:rsid w:val="00A16F76"/>
    <w:rsid w:val="00A17D29"/>
    <w:rsid w:val="00A20652"/>
    <w:rsid w:val="00A208D1"/>
    <w:rsid w:val="00A210D7"/>
    <w:rsid w:val="00A2134E"/>
    <w:rsid w:val="00A21711"/>
    <w:rsid w:val="00A21C49"/>
    <w:rsid w:val="00A22032"/>
    <w:rsid w:val="00A225D7"/>
    <w:rsid w:val="00A22AFF"/>
    <w:rsid w:val="00A22D87"/>
    <w:rsid w:val="00A232B4"/>
    <w:rsid w:val="00A23571"/>
    <w:rsid w:val="00A239C4"/>
    <w:rsid w:val="00A23B5A"/>
    <w:rsid w:val="00A23CE3"/>
    <w:rsid w:val="00A23E69"/>
    <w:rsid w:val="00A23FB1"/>
    <w:rsid w:val="00A249A8"/>
    <w:rsid w:val="00A24A39"/>
    <w:rsid w:val="00A24BA1"/>
    <w:rsid w:val="00A24D3A"/>
    <w:rsid w:val="00A24E79"/>
    <w:rsid w:val="00A25773"/>
    <w:rsid w:val="00A25B6E"/>
    <w:rsid w:val="00A25BB0"/>
    <w:rsid w:val="00A25CDD"/>
    <w:rsid w:val="00A26022"/>
    <w:rsid w:val="00A26118"/>
    <w:rsid w:val="00A261D2"/>
    <w:rsid w:val="00A26250"/>
    <w:rsid w:val="00A26477"/>
    <w:rsid w:val="00A265D0"/>
    <w:rsid w:val="00A27310"/>
    <w:rsid w:val="00A2756B"/>
    <w:rsid w:val="00A30889"/>
    <w:rsid w:val="00A30DAD"/>
    <w:rsid w:val="00A313F8"/>
    <w:rsid w:val="00A31E81"/>
    <w:rsid w:val="00A32450"/>
    <w:rsid w:val="00A325A4"/>
    <w:rsid w:val="00A32C55"/>
    <w:rsid w:val="00A32D35"/>
    <w:rsid w:val="00A32D71"/>
    <w:rsid w:val="00A3307E"/>
    <w:rsid w:val="00A3393E"/>
    <w:rsid w:val="00A348B3"/>
    <w:rsid w:val="00A34E25"/>
    <w:rsid w:val="00A354DC"/>
    <w:rsid w:val="00A35813"/>
    <w:rsid w:val="00A35B95"/>
    <w:rsid w:val="00A35DA5"/>
    <w:rsid w:val="00A35FE6"/>
    <w:rsid w:val="00A36171"/>
    <w:rsid w:val="00A361FC"/>
    <w:rsid w:val="00A3672A"/>
    <w:rsid w:val="00A36A4B"/>
    <w:rsid w:val="00A37079"/>
    <w:rsid w:val="00A37969"/>
    <w:rsid w:val="00A37EC0"/>
    <w:rsid w:val="00A37F57"/>
    <w:rsid w:val="00A40058"/>
    <w:rsid w:val="00A40D46"/>
    <w:rsid w:val="00A40DE4"/>
    <w:rsid w:val="00A40DEE"/>
    <w:rsid w:val="00A41038"/>
    <w:rsid w:val="00A415B5"/>
    <w:rsid w:val="00A41A10"/>
    <w:rsid w:val="00A41E32"/>
    <w:rsid w:val="00A421CF"/>
    <w:rsid w:val="00A42203"/>
    <w:rsid w:val="00A42544"/>
    <w:rsid w:val="00A4254F"/>
    <w:rsid w:val="00A42616"/>
    <w:rsid w:val="00A42F75"/>
    <w:rsid w:val="00A42F9C"/>
    <w:rsid w:val="00A4366D"/>
    <w:rsid w:val="00A43A8D"/>
    <w:rsid w:val="00A43F71"/>
    <w:rsid w:val="00A441DA"/>
    <w:rsid w:val="00A4420E"/>
    <w:rsid w:val="00A442EE"/>
    <w:rsid w:val="00A44B25"/>
    <w:rsid w:val="00A44C22"/>
    <w:rsid w:val="00A44C35"/>
    <w:rsid w:val="00A44FF9"/>
    <w:rsid w:val="00A45956"/>
    <w:rsid w:val="00A45BEC"/>
    <w:rsid w:val="00A4649F"/>
    <w:rsid w:val="00A46CF8"/>
    <w:rsid w:val="00A47095"/>
    <w:rsid w:val="00A473CB"/>
    <w:rsid w:val="00A47592"/>
    <w:rsid w:val="00A500D9"/>
    <w:rsid w:val="00A5069E"/>
    <w:rsid w:val="00A50A64"/>
    <w:rsid w:val="00A50D96"/>
    <w:rsid w:val="00A50DD0"/>
    <w:rsid w:val="00A50EA6"/>
    <w:rsid w:val="00A510CB"/>
    <w:rsid w:val="00A51100"/>
    <w:rsid w:val="00A514E1"/>
    <w:rsid w:val="00A51774"/>
    <w:rsid w:val="00A51868"/>
    <w:rsid w:val="00A51986"/>
    <w:rsid w:val="00A519E0"/>
    <w:rsid w:val="00A520FB"/>
    <w:rsid w:val="00A53273"/>
    <w:rsid w:val="00A536CA"/>
    <w:rsid w:val="00A53709"/>
    <w:rsid w:val="00A543F0"/>
    <w:rsid w:val="00A54757"/>
    <w:rsid w:val="00A549D3"/>
    <w:rsid w:val="00A55057"/>
    <w:rsid w:val="00A55125"/>
    <w:rsid w:val="00A55203"/>
    <w:rsid w:val="00A55CC0"/>
    <w:rsid w:val="00A55CE3"/>
    <w:rsid w:val="00A55D23"/>
    <w:rsid w:val="00A5621C"/>
    <w:rsid w:val="00A56416"/>
    <w:rsid w:val="00A56914"/>
    <w:rsid w:val="00A56971"/>
    <w:rsid w:val="00A56F53"/>
    <w:rsid w:val="00A57673"/>
    <w:rsid w:val="00A57880"/>
    <w:rsid w:val="00A57D54"/>
    <w:rsid w:val="00A60200"/>
    <w:rsid w:val="00A602FE"/>
    <w:rsid w:val="00A6033C"/>
    <w:rsid w:val="00A6044D"/>
    <w:rsid w:val="00A60940"/>
    <w:rsid w:val="00A60BD5"/>
    <w:rsid w:val="00A621E3"/>
    <w:rsid w:val="00A623AD"/>
    <w:rsid w:val="00A62661"/>
    <w:rsid w:val="00A62686"/>
    <w:rsid w:val="00A62769"/>
    <w:rsid w:val="00A62A95"/>
    <w:rsid w:val="00A63393"/>
    <w:rsid w:val="00A63426"/>
    <w:rsid w:val="00A634A0"/>
    <w:rsid w:val="00A63D28"/>
    <w:rsid w:val="00A63D9D"/>
    <w:rsid w:val="00A641F7"/>
    <w:rsid w:val="00A6480D"/>
    <w:rsid w:val="00A64827"/>
    <w:rsid w:val="00A64ECE"/>
    <w:rsid w:val="00A65007"/>
    <w:rsid w:val="00A6522D"/>
    <w:rsid w:val="00A6527B"/>
    <w:rsid w:val="00A65360"/>
    <w:rsid w:val="00A655B2"/>
    <w:rsid w:val="00A65939"/>
    <w:rsid w:val="00A66318"/>
    <w:rsid w:val="00A66481"/>
    <w:rsid w:val="00A666B9"/>
    <w:rsid w:val="00A66A8A"/>
    <w:rsid w:val="00A66D64"/>
    <w:rsid w:val="00A66E10"/>
    <w:rsid w:val="00A6708A"/>
    <w:rsid w:val="00A6716C"/>
    <w:rsid w:val="00A671E3"/>
    <w:rsid w:val="00A67544"/>
    <w:rsid w:val="00A6765A"/>
    <w:rsid w:val="00A67762"/>
    <w:rsid w:val="00A679F7"/>
    <w:rsid w:val="00A67A7B"/>
    <w:rsid w:val="00A67CE2"/>
    <w:rsid w:val="00A70007"/>
    <w:rsid w:val="00A705BC"/>
    <w:rsid w:val="00A7084D"/>
    <w:rsid w:val="00A7094D"/>
    <w:rsid w:val="00A70A4F"/>
    <w:rsid w:val="00A70DC8"/>
    <w:rsid w:val="00A70FC0"/>
    <w:rsid w:val="00A712A9"/>
    <w:rsid w:val="00A714D3"/>
    <w:rsid w:val="00A71CFE"/>
    <w:rsid w:val="00A71D06"/>
    <w:rsid w:val="00A72820"/>
    <w:rsid w:val="00A7291A"/>
    <w:rsid w:val="00A72A32"/>
    <w:rsid w:val="00A72A75"/>
    <w:rsid w:val="00A72DCD"/>
    <w:rsid w:val="00A72F4D"/>
    <w:rsid w:val="00A7312F"/>
    <w:rsid w:val="00A73CF0"/>
    <w:rsid w:val="00A73E28"/>
    <w:rsid w:val="00A740CB"/>
    <w:rsid w:val="00A74102"/>
    <w:rsid w:val="00A7449C"/>
    <w:rsid w:val="00A7496E"/>
    <w:rsid w:val="00A74A15"/>
    <w:rsid w:val="00A74BEC"/>
    <w:rsid w:val="00A757F2"/>
    <w:rsid w:val="00A75811"/>
    <w:rsid w:val="00A75BF5"/>
    <w:rsid w:val="00A75FB5"/>
    <w:rsid w:val="00A768F7"/>
    <w:rsid w:val="00A7694A"/>
    <w:rsid w:val="00A76A3B"/>
    <w:rsid w:val="00A76A6D"/>
    <w:rsid w:val="00A76B01"/>
    <w:rsid w:val="00A773C8"/>
    <w:rsid w:val="00A77574"/>
    <w:rsid w:val="00A779C7"/>
    <w:rsid w:val="00A77B0C"/>
    <w:rsid w:val="00A77EB2"/>
    <w:rsid w:val="00A77EF5"/>
    <w:rsid w:val="00A80385"/>
    <w:rsid w:val="00A803F6"/>
    <w:rsid w:val="00A80503"/>
    <w:rsid w:val="00A80968"/>
    <w:rsid w:val="00A80C3E"/>
    <w:rsid w:val="00A80D12"/>
    <w:rsid w:val="00A80E18"/>
    <w:rsid w:val="00A80E4C"/>
    <w:rsid w:val="00A80F2B"/>
    <w:rsid w:val="00A814AA"/>
    <w:rsid w:val="00A81943"/>
    <w:rsid w:val="00A81B6D"/>
    <w:rsid w:val="00A81F87"/>
    <w:rsid w:val="00A81FAD"/>
    <w:rsid w:val="00A822EA"/>
    <w:rsid w:val="00A82372"/>
    <w:rsid w:val="00A8243E"/>
    <w:rsid w:val="00A829BB"/>
    <w:rsid w:val="00A82AD3"/>
    <w:rsid w:val="00A82BE5"/>
    <w:rsid w:val="00A82D36"/>
    <w:rsid w:val="00A82DC3"/>
    <w:rsid w:val="00A83077"/>
    <w:rsid w:val="00A832EB"/>
    <w:rsid w:val="00A833B1"/>
    <w:rsid w:val="00A8389F"/>
    <w:rsid w:val="00A83C99"/>
    <w:rsid w:val="00A83FEB"/>
    <w:rsid w:val="00A84CF8"/>
    <w:rsid w:val="00A84E09"/>
    <w:rsid w:val="00A85084"/>
    <w:rsid w:val="00A85C52"/>
    <w:rsid w:val="00A86199"/>
    <w:rsid w:val="00A862B7"/>
    <w:rsid w:val="00A8674A"/>
    <w:rsid w:val="00A867CB"/>
    <w:rsid w:val="00A8686D"/>
    <w:rsid w:val="00A8690A"/>
    <w:rsid w:val="00A86F76"/>
    <w:rsid w:val="00A87343"/>
    <w:rsid w:val="00A87558"/>
    <w:rsid w:val="00A87703"/>
    <w:rsid w:val="00A87888"/>
    <w:rsid w:val="00A90058"/>
    <w:rsid w:val="00A90185"/>
    <w:rsid w:val="00A90617"/>
    <w:rsid w:val="00A90DF9"/>
    <w:rsid w:val="00A910F1"/>
    <w:rsid w:val="00A9148B"/>
    <w:rsid w:val="00A91DB3"/>
    <w:rsid w:val="00A91E3F"/>
    <w:rsid w:val="00A91FD1"/>
    <w:rsid w:val="00A92334"/>
    <w:rsid w:val="00A92532"/>
    <w:rsid w:val="00A925BA"/>
    <w:rsid w:val="00A925D9"/>
    <w:rsid w:val="00A9264B"/>
    <w:rsid w:val="00A9291B"/>
    <w:rsid w:val="00A92C10"/>
    <w:rsid w:val="00A92C91"/>
    <w:rsid w:val="00A9322B"/>
    <w:rsid w:val="00A9345D"/>
    <w:rsid w:val="00A93841"/>
    <w:rsid w:val="00A93C59"/>
    <w:rsid w:val="00A942F4"/>
    <w:rsid w:val="00A94821"/>
    <w:rsid w:val="00A94AA0"/>
    <w:rsid w:val="00A950C3"/>
    <w:rsid w:val="00A9527A"/>
    <w:rsid w:val="00A95316"/>
    <w:rsid w:val="00A95A5A"/>
    <w:rsid w:val="00A96544"/>
    <w:rsid w:val="00A969DA"/>
    <w:rsid w:val="00A97435"/>
    <w:rsid w:val="00A9787C"/>
    <w:rsid w:val="00A97A39"/>
    <w:rsid w:val="00A97DBF"/>
    <w:rsid w:val="00A97E71"/>
    <w:rsid w:val="00AA04F5"/>
    <w:rsid w:val="00AA05B8"/>
    <w:rsid w:val="00AA0902"/>
    <w:rsid w:val="00AA1003"/>
    <w:rsid w:val="00AA11B1"/>
    <w:rsid w:val="00AA1233"/>
    <w:rsid w:val="00AA1582"/>
    <w:rsid w:val="00AA189F"/>
    <w:rsid w:val="00AA1AE5"/>
    <w:rsid w:val="00AA22B3"/>
    <w:rsid w:val="00AA290E"/>
    <w:rsid w:val="00AA2E37"/>
    <w:rsid w:val="00AA31A5"/>
    <w:rsid w:val="00AA33D4"/>
    <w:rsid w:val="00AA3579"/>
    <w:rsid w:val="00AA3DD7"/>
    <w:rsid w:val="00AA4725"/>
    <w:rsid w:val="00AA4E76"/>
    <w:rsid w:val="00AA5532"/>
    <w:rsid w:val="00AA59D9"/>
    <w:rsid w:val="00AA5AA5"/>
    <w:rsid w:val="00AA5D18"/>
    <w:rsid w:val="00AA619B"/>
    <w:rsid w:val="00AA667A"/>
    <w:rsid w:val="00AA6DDA"/>
    <w:rsid w:val="00AA7203"/>
    <w:rsid w:val="00AA72A8"/>
    <w:rsid w:val="00AA77E8"/>
    <w:rsid w:val="00AA7A29"/>
    <w:rsid w:val="00AA7B2F"/>
    <w:rsid w:val="00AA7F67"/>
    <w:rsid w:val="00AA7F9D"/>
    <w:rsid w:val="00AA7FA7"/>
    <w:rsid w:val="00AA7FD6"/>
    <w:rsid w:val="00AB0259"/>
    <w:rsid w:val="00AB05E3"/>
    <w:rsid w:val="00AB0633"/>
    <w:rsid w:val="00AB0796"/>
    <w:rsid w:val="00AB102F"/>
    <w:rsid w:val="00AB1AE9"/>
    <w:rsid w:val="00AB1C22"/>
    <w:rsid w:val="00AB1C3F"/>
    <w:rsid w:val="00AB1EAC"/>
    <w:rsid w:val="00AB21E7"/>
    <w:rsid w:val="00AB2637"/>
    <w:rsid w:val="00AB2A21"/>
    <w:rsid w:val="00AB2A71"/>
    <w:rsid w:val="00AB3821"/>
    <w:rsid w:val="00AB387B"/>
    <w:rsid w:val="00AB3A5F"/>
    <w:rsid w:val="00AB3EF2"/>
    <w:rsid w:val="00AB3EF5"/>
    <w:rsid w:val="00AB42E3"/>
    <w:rsid w:val="00AB46CA"/>
    <w:rsid w:val="00AB4701"/>
    <w:rsid w:val="00AB4F36"/>
    <w:rsid w:val="00AB5506"/>
    <w:rsid w:val="00AB5576"/>
    <w:rsid w:val="00AB5E12"/>
    <w:rsid w:val="00AB6191"/>
    <w:rsid w:val="00AB62B3"/>
    <w:rsid w:val="00AB678F"/>
    <w:rsid w:val="00AB6CBD"/>
    <w:rsid w:val="00AB6D01"/>
    <w:rsid w:val="00AB6DA7"/>
    <w:rsid w:val="00AB7838"/>
    <w:rsid w:val="00AB7CC4"/>
    <w:rsid w:val="00AC019F"/>
    <w:rsid w:val="00AC056C"/>
    <w:rsid w:val="00AC06A9"/>
    <w:rsid w:val="00AC0747"/>
    <w:rsid w:val="00AC08BF"/>
    <w:rsid w:val="00AC0AB9"/>
    <w:rsid w:val="00AC1238"/>
    <w:rsid w:val="00AC1ACD"/>
    <w:rsid w:val="00AC1B68"/>
    <w:rsid w:val="00AC1DAB"/>
    <w:rsid w:val="00AC1F35"/>
    <w:rsid w:val="00AC2801"/>
    <w:rsid w:val="00AC2934"/>
    <w:rsid w:val="00AC29B3"/>
    <w:rsid w:val="00AC2DBC"/>
    <w:rsid w:val="00AC3871"/>
    <w:rsid w:val="00AC4651"/>
    <w:rsid w:val="00AC4AFD"/>
    <w:rsid w:val="00AC633C"/>
    <w:rsid w:val="00AC64A9"/>
    <w:rsid w:val="00AC6561"/>
    <w:rsid w:val="00AC6BFE"/>
    <w:rsid w:val="00AC6E3E"/>
    <w:rsid w:val="00AC7277"/>
    <w:rsid w:val="00AC79C2"/>
    <w:rsid w:val="00AC7A43"/>
    <w:rsid w:val="00AC7BE0"/>
    <w:rsid w:val="00AC7D39"/>
    <w:rsid w:val="00AC7D47"/>
    <w:rsid w:val="00AC7EA7"/>
    <w:rsid w:val="00AC7EB5"/>
    <w:rsid w:val="00AD002F"/>
    <w:rsid w:val="00AD0744"/>
    <w:rsid w:val="00AD08B2"/>
    <w:rsid w:val="00AD0B8B"/>
    <w:rsid w:val="00AD124D"/>
    <w:rsid w:val="00AD17EB"/>
    <w:rsid w:val="00AD1D8D"/>
    <w:rsid w:val="00AD1E58"/>
    <w:rsid w:val="00AD20E5"/>
    <w:rsid w:val="00AD232A"/>
    <w:rsid w:val="00AD2D58"/>
    <w:rsid w:val="00AD3B4F"/>
    <w:rsid w:val="00AD3E15"/>
    <w:rsid w:val="00AD3F2D"/>
    <w:rsid w:val="00AD4472"/>
    <w:rsid w:val="00AD46A5"/>
    <w:rsid w:val="00AD4DA9"/>
    <w:rsid w:val="00AD4FB2"/>
    <w:rsid w:val="00AD52CC"/>
    <w:rsid w:val="00AD57DF"/>
    <w:rsid w:val="00AD5A02"/>
    <w:rsid w:val="00AD5C48"/>
    <w:rsid w:val="00AD6662"/>
    <w:rsid w:val="00AD6847"/>
    <w:rsid w:val="00AD6C13"/>
    <w:rsid w:val="00AD6CA3"/>
    <w:rsid w:val="00AD6F48"/>
    <w:rsid w:val="00AD6F92"/>
    <w:rsid w:val="00AD7040"/>
    <w:rsid w:val="00AD7411"/>
    <w:rsid w:val="00AD7666"/>
    <w:rsid w:val="00AD78C7"/>
    <w:rsid w:val="00AD7CEB"/>
    <w:rsid w:val="00AD7FB2"/>
    <w:rsid w:val="00AE08B4"/>
    <w:rsid w:val="00AE0AF8"/>
    <w:rsid w:val="00AE0EE9"/>
    <w:rsid w:val="00AE0F6A"/>
    <w:rsid w:val="00AE14C8"/>
    <w:rsid w:val="00AE1500"/>
    <w:rsid w:val="00AE1FFD"/>
    <w:rsid w:val="00AE21E9"/>
    <w:rsid w:val="00AE236A"/>
    <w:rsid w:val="00AE2547"/>
    <w:rsid w:val="00AE2687"/>
    <w:rsid w:val="00AE2D08"/>
    <w:rsid w:val="00AE34F2"/>
    <w:rsid w:val="00AE3E14"/>
    <w:rsid w:val="00AE40A9"/>
    <w:rsid w:val="00AE40D9"/>
    <w:rsid w:val="00AE423C"/>
    <w:rsid w:val="00AE42D4"/>
    <w:rsid w:val="00AE46B1"/>
    <w:rsid w:val="00AE4DE9"/>
    <w:rsid w:val="00AE5567"/>
    <w:rsid w:val="00AE57C5"/>
    <w:rsid w:val="00AE5CDC"/>
    <w:rsid w:val="00AE5F69"/>
    <w:rsid w:val="00AE61ED"/>
    <w:rsid w:val="00AE6A2B"/>
    <w:rsid w:val="00AE6B3D"/>
    <w:rsid w:val="00AE6BCA"/>
    <w:rsid w:val="00AE6C3F"/>
    <w:rsid w:val="00AE7A07"/>
    <w:rsid w:val="00AE7C17"/>
    <w:rsid w:val="00AF05F6"/>
    <w:rsid w:val="00AF0A43"/>
    <w:rsid w:val="00AF10C2"/>
    <w:rsid w:val="00AF11AD"/>
    <w:rsid w:val="00AF145F"/>
    <w:rsid w:val="00AF19CB"/>
    <w:rsid w:val="00AF1BE7"/>
    <w:rsid w:val="00AF1CC9"/>
    <w:rsid w:val="00AF2402"/>
    <w:rsid w:val="00AF2F0C"/>
    <w:rsid w:val="00AF31FD"/>
    <w:rsid w:val="00AF354D"/>
    <w:rsid w:val="00AF363B"/>
    <w:rsid w:val="00AF3709"/>
    <w:rsid w:val="00AF384D"/>
    <w:rsid w:val="00AF3BD4"/>
    <w:rsid w:val="00AF4540"/>
    <w:rsid w:val="00AF49E7"/>
    <w:rsid w:val="00AF5157"/>
    <w:rsid w:val="00AF51F2"/>
    <w:rsid w:val="00AF5431"/>
    <w:rsid w:val="00AF579D"/>
    <w:rsid w:val="00AF6048"/>
    <w:rsid w:val="00AF6823"/>
    <w:rsid w:val="00AF6911"/>
    <w:rsid w:val="00AF6C7A"/>
    <w:rsid w:val="00AF72CA"/>
    <w:rsid w:val="00AF7616"/>
    <w:rsid w:val="00AF796A"/>
    <w:rsid w:val="00AF7FE5"/>
    <w:rsid w:val="00AF7FE9"/>
    <w:rsid w:val="00AF7FF1"/>
    <w:rsid w:val="00B002DB"/>
    <w:rsid w:val="00B0106B"/>
    <w:rsid w:val="00B01131"/>
    <w:rsid w:val="00B01179"/>
    <w:rsid w:val="00B01274"/>
    <w:rsid w:val="00B01AFE"/>
    <w:rsid w:val="00B02342"/>
    <w:rsid w:val="00B02348"/>
    <w:rsid w:val="00B02456"/>
    <w:rsid w:val="00B025D4"/>
    <w:rsid w:val="00B02DEC"/>
    <w:rsid w:val="00B030BA"/>
    <w:rsid w:val="00B0327C"/>
    <w:rsid w:val="00B03429"/>
    <w:rsid w:val="00B035C8"/>
    <w:rsid w:val="00B04087"/>
    <w:rsid w:val="00B044FE"/>
    <w:rsid w:val="00B0455F"/>
    <w:rsid w:val="00B0466F"/>
    <w:rsid w:val="00B046CD"/>
    <w:rsid w:val="00B04978"/>
    <w:rsid w:val="00B0499E"/>
    <w:rsid w:val="00B04FEB"/>
    <w:rsid w:val="00B0517E"/>
    <w:rsid w:val="00B05227"/>
    <w:rsid w:val="00B05253"/>
    <w:rsid w:val="00B05336"/>
    <w:rsid w:val="00B05D24"/>
    <w:rsid w:val="00B05EE8"/>
    <w:rsid w:val="00B05F2E"/>
    <w:rsid w:val="00B06B34"/>
    <w:rsid w:val="00B074D1"/>
    <w:rsid w:val="00B0762C"/>
    <w:rsid w:val="00B07674"/>
    <w:rsid w:val="00B07ADB"/>
    <w:rsid w:val="00B07B92"/>
    <w:rsid w:val="00B11DF5"/>
    <w:rsid w:val="00B127AB"/>
    <w:rsid w:val="00B12D42"/>
    <w:rsid w:val="00B13207"/>
    <w:rsid w:val="00B1320F"/>
    <w:rsid w:val="00B139DA"/>
    <w:rsid w:val="00B13A2E"/>
    <w:rsid w:val="00B13DF6"/>
    <w:rsid w:val="00B13EBA"/>
    <w:rsid w:val="00B141E4"/>
    <w:rsid w:val="00B14878"/>
    <w:rsid w:val="00B14D2F"/>
    <w:rsid w:val="00B14F07"/>
    <w:rsid w:val="00B150DB"/>
    <w:rsid w:val="00B154BB"/>
    <w:rsid w:val="00B154BE"/>
    <w:rsid w:val="00B15EBB"/>
    <w:rsid w:val="00B16956"/>
    <w:rsid w:val="00B169E4"/>
    <w:rsid w:val="00B16A57"/>
    <w:rsid w:val="00B17592"/>
    <w:rsid w:val="00B1787C"/>
    <w:rsid w:val="00B17A2F"/>
    <w:rsid w:val="00B17CC6"/>
    <w:rsid w:val="00B20170"/>
    <w:rsid w:val="00B20205"/>
    <w:rsid w:val="00B202F8"/>
    <w:rsid w:val="00B207F0"/>
    <w:rsid w:val="00B21063"/>
    <w:rsid w:val="00B215E8"/>
    <w:rsid w:val="00B21721"/>
    <w:rsid w:val="00B21D2B"/>
    <w:rsid w:val="00B22662"/>
    <w:rsid w:val="00B228CF"/>
    <w:rsid w:val="00B22D94"/>
    <w:rsid w:val="00B22DFF"/>
    <w:rsid w:val="00B23030"/>
    <w:rsid w:val="00B2316A"/>
    <w:rsid w:val="00B233D7"/>
    <w:rsid w:val="00B23512"/>
    <w:rsid w:val="00B239AE"/>
    <w:rsid w:val="00B240CE"/>
    <w:rsid w:val="00B2476E"/>
    <w:rsid w:val="00B24B17"/>
    <w:rsid w:val="00B254EC"/>
    <w:rsid w:val="00B25650"/>
    <w:rsid w:val="00B258D1"/>
    <w:rsid w:val="00B25FFB"/>
    <w:rsid w:val="00B268EE"/>
    <w:rsid w:val="00B26A91"/>
    <w:rsid w:val="00B26BB5"/>
    <w:rsid w:val="00B2727A"/>
    <w:rsid w:val="00B272A2"/>
    <w:rsid w:val="00B272A4"/>
    <w:rsid w:val="00B2746B"/>
    <w:rsid w:val="00B2785C"/>
    <w:rsid w:val="00B278CB"/>
    <w:rsid w:val="00B2790F"/>
    <w:rsid w:val="00B27C23"/>
    <w:rsid w:val="00B27F17"/>
    <w:rsid w:val="00B3036B"/>
    <w:rsid w:val="00B3049A"/>
    <w:rsid w:val="00B30E64"/>
    <w:rsid w:val="00B311CF"/>
    <w:rsid w:val="00B312AF"/>
    <w:rsid w:val="00B31566"/>
    <w:rsid w:val="00B31D2F"/>
    <w:rsid w:val="00B31DC8"/>
    <w:rsid w:val="00B31F72"/>
    <w:rsid w:val="00B320E3"/>
    <w:rsid w:val="00B32637"/>
    <w:rsid w:val="00B3290B"/>
    <w:rsid w:val="00B33641"/>
    <w:rsid w:val="00B342FE"/>
    <w:rsid w:val="00B3469B"/>
    <w:rsid w:val="00B347CB"/>
    <w:rsid w:val="00B34ACE"/>
    <w:rsid w:val="00B34B84"/>
    <w:rsid w:val="00B35013"/>
    <w:rsid w:val="00B35071"/>
    <w:rsid w:val="00B353CE"/>
    <w:rsid w:val="00B36101"/>
    <w:rsid w:val="00B365CA"/>
    <w:rsid w:val="00B36658"/>
    <w:rsid w:val="00B3714C"/>
    <w:rsid w:val="00B372DF"/>
    <w:rsid w:val="00B4021C"/>
    <w:rsid w:val="00B402EF"/>
    <w:rsid w:val="00B40494"/>
    <w:rsid w:val="00B40695"/>
    <w:rsid w:val="00B4097F"/>
    <w:rsid w:val="00B40C61"/>
    <w:rsid w:val="00B40DBD"/>
    <w:rsid w:val="00B418A4"/>
    <w:rsid w:val="00B41941"/>
    <w:rsid w:val="00B41A5F"/>
    <w:rsid w:val="00B41E6D"/>
    <w:rsid w:val="00B42232"/>
    <w:rsid w:val="00B42427"/>
    <w:rsid w:val="00B42B7F"/>
    <w:rsid w:val="00B431FF"/>
    <w:rsid w:val="00B4388C"/>
    <w:rsid w:val="00B44A6E"/>
    <w:rsid w:val="00B44BBB"/>
    <w:rsid w:val="00B44C70"/>
    <w:rsid w:val="00B45577"/>
    <w:rsid w:val="00B4559D"/>
    <w:rsid w:val="00B4579F"/>
    <w:rsid w:val="00B457FA"/>
    <w:rsid w:val="00B45A16"/>
    <w:rsid w:val="00B45BC2"/>
    <w:rsid w:val="00B463B1"/>
    <w:rsid w:val="00B464C0"/>
    <w:rsid w:val="00B465E6"/>
    <w:rsid w:val="00B46D7E"/>
    <w:rsid w:val="00B471EB"/>
    <w:rsid w:val="00B47400"/>
    <w:rsid w:val="00B475EF"/>
    <w:rsid w:val="00B4777C"/>
    <w:rsid w:val="00B47C72"/>
    <w:rsid w:val="00B47F2E"/>
    <w:rsid w:val="00B503CD"/>
    <w:rsid w:val="00B50DBE"/>
    <w:rsid w:val="00B50F73"/>
    <w:rsid w:val="00B5115A"/>
    <w:rsid w:val="00B51266"/>
    <w:rsid w:val="00B513BB"/>
    <w:rsid w:val="00B51883"/>
    <w:rsid w:val="00B51E57"/>
    <w:rsid w:val="00B521A8"/>
    <w:rsid w:val="00B535DE"/>
    <w:rsid w:val="00B53690"/>
    <w:rsid w:val="00B53A82"/>
    <w:rsid w:val="00B53AA6"/>
    <w:rsid w:val="00B53E83"/>
    <w:rsid w:val="00B53F6A"/>
    <w:rsid w:val="00B53FE2"/>
    <w:rsid w:val="00B542B0"/>
    <w:rsid w:val="00B545F5"/>
    <w:rsid w:val="00B54608"/>
    <w:rsid w:val="00B54B89"/>
    <w:rsid w:val="00B54E2D"/>
    <w:rsid w:val="00B55022"/>
    <w:rsid w:val="00B5578B"/>
    <w:rsid w:val="00B557A8"/>
    <w:rsid w:val="00B5581E"/>
    <w:rsid w:val="00B559CC"/>
    <w:rsid w:val="00B56076"/>
    <w:rsid w:val="00B5611D"/>
    <w:rsid w:val="00B56328"/>
    <w:rsid w:val="00B56495"/>
    <w:rsid w:val="00B56657"/>
    <w:rsid w:val="00B56787"/>
    <w:rsid w:val="00B56AFF"/>
    <w:rsid w:val="00B56B7B"/>
    <w:rsid w:val="00B56D51"/>
    <w:rsid w:val="00B570AC"/>
    <w:rsid w:val="00B5721C"/>
    <w:rsid w:val="00B57716"/>
    <w:rsid w:val="00B57B06"/>
    <w:rsid w:val="00B57C85"/>
    <w:rsid w:val="00B57D56"/>
    <w:rsid w:val="00B57E2B"/>
    <w:rsid w:val="00B6018F"/>
    <w:rsid w:val="00B6028D"/>
    <w:rsid w:val="00B60A23"/>
    <w:rsid w:val="00B61586"/>
    <w:rsid w:val="00B61A2B"/>
    <w:rsid w:val="00B6204B"/>
    <w:rsid w:val="00B623ED"/>
    <w:rsid w:val="00B62550"/>
    <w:rsid w:val="00B62D9A"/>
    <w:rsid w:val="00B63413"/>
    <w:rsid w:val="00B63708"/>
    <w:rsid w:val="00B6377C"/>
    <w:rsid w:val="00B63BF8"/>
    <w:rsid w:val="00B64720"/>
    <w:rsid w:val="00B65649"/>
    <w:rsid w:val="00B65815"/>
    <w:rsid w:val="00B658AD"/>
    <w:rsid w:val="00B66F6B"/>
    <w:rsid w:val="00B6792D"/>
    <w:rsid w:val="00B679A1"/>
    <w:rsid w:val="00B67DC9"/>
    <w:rsid w:val="00B67EC0"/>
    <w:rsid w:val="00B70060"/>
    <w:rsid w:val="00B707AD"/>
    <w:rsid w:val="00B709F4"/>
    <w:rsid w:val="00B70D33"/>
    <w:rsid w:val="00B70E33"/>
    <w:rsid w:val="00B70E85"/>
    <w:rsid w:val="00B713EF"/>
    <w:rsid w:val="00B71949"/>
    <w:rsid w:val="00B71A3E"/>
    <w:rsid w:val="00B71DF5"/>
    <w:rsid w:val="00B71EDE"/>
    <w:rsid w:val="00B72590"/>
    <w:rsid w:val="00B72691"/>
    <w:rsid w:val="00B72B0C"/>
    <w:rsid w:val="00B72B16"/>
    <w:rsid w:val="00B73694"/>
    <w:rsid w:val="00B73AD0"/>
    <w:rsid w:val="00B73B38"/>
    <w:rsid w:val="00B73EEB"/>
    <w:rsid w:val="00B7449E"/>
    <w:rsid w:val="00B744BF"/>
    <w:rsid w:val="00B7455B"/>
    <w:rsid w:val="00B74857"/>
    <w:rsid w:val="00B74DB9"/>
    <w:rsid w:val="00B75328"/>
    <w:rsid w:val="00B7583B"/>
    <w:rsid w:val="00B75B48"/>
    <w:rsid w:val="00B7727E"/>
    <w:rsid w:val="00B775F0"/>
    <w:rsid w:val="00B77797"/>
    <w:rsid w:val="00B802F4"/>
    <w:rsid w:val="00B804F5"/>
    <w:rsid w:val="00B8053B"/>
    <w:rsid w:val="00B80D38"/>
    <w:rsid w:val="00B818C2"/>
    <w:rsid w:val="00B8192E"/>
    <w:rsid w:val="00B81C7A"/>
    <w:rsid w:val="00B82214"/>
    <w:rsid w:val="00B82A19"/>
    <w:rsid w:val="00B836E3"/>
    <w:rsid w:val="00B83D2C"/>
    <w:rsid w:val="00B83DD0"/>
    <w:rsid w:val="00B84133"/>
    <w:rsid w:val="00B84512"/>
    <w:rsid w:val="00B84F8C"/>
    <w:rsid w:val="00B85577"/>
    <w:rsid w:val="00B856D3"/>
    <w:rsid w:val="00B85810"/>
    <w:rsid w:val="00B85B13"/>
    <w:rsid w:val="00B86165"/>
    <w:rsid w:val="00B863D5"/>
    <w:rsid w:val="00B863E0"/>
    <w:rsid w:val="00B863E3"/>
    <w:rsid w:val="00B869E5"/>
    <w:rsid w:val="00B86AF1"/>
    <w:rsid w:val="00B86CDF"/>
    <w:rsid w:val="00B86E4E"/>
    <w:rsid w:val="00B86E63"/>
    <w:rsid w:val="00B87170"/>
    <w:rsid w:val="00B87D58"/>
    <w:rsid w:val="00B87DD6"/>
    <w:rsid w:val="00B87EA2"/>
    <w:rsid w:val="00B87FB4"/>
    <w:rsid w:val="00B9024A"/>
    <w:rsid w:val="00B90576"/>
    <w:rsid w:val="00B90815"/>
    <w:rsid w:val="00B90B4B"/>
    <w:rsid w:val="00B90D92"/>
    <w:rsid w:val="00B9106B"/>
    <w:rsid w:val="00B91F83"/>
    <w:rsid w:val="00B92439"/>
    <w:rsid w:val="00B92696"/>
    <w:rsid w:val="00B92CF5"/>
    <w:rsid w:val="00B92F41"/>
    <w:rsid w:val="00B92F8C"/>
    <w:rsid w:val="00B931A7"/>
    <w:rsid w:val="00B938C6"/>
    <w:rsid w:val="00B93A19"/>
    <w:rsid w:val="00B93D3A"/>
    <w:rsid w:val="00B93E2C"/>
    <w:rsid w:val="00B93F24"/>
    <w:rsid w:val="00B94384"/>
    <w:rsid w:val="00B94DAA"/>
    <w:rsid w:val="00B94E87"/>
    <w:rsid w:val="00B95258"/>
    <w:rsid w:val="00B957A1"/>
    <w:rsid w:val="00B95B8D"/>
    <w:rsid w:val="00B95D64"/>
    <w:rsid w:val="00B9608A"/>
    <w:rsid w:val="00B9638C"/>
    <w:rsid w:val="00B9677D"/>
    <w:rsid w:val="00B967FC"/>
    <w:rsid w:val="00B96B34"/>
    <w:rsid w:val="00B96FA1"/>
    <w:rsid w:val="00B9737D"/>
    <w:rsid w:val="00B974C1"/>
    <w:rsid w:val="00B97611"/>
    <w:rsid w:val="00B97F5D"/>
    <w:rsid w:val="00B97FB4"/>
    <w:rsid w:val="00BA0714"/>
    <w:rsid w:val="00BA0A38"/>
    <w:rsid w:val="00BA0DC8"/>
    <w:rsid w:val="00BA0F8E"/>
    <w:rsid w:val="00BA1935"/>
    <w:rsid w:val="00BA1DF3"/>
    <w:rsid w:val="00BA2613"/>
    <w:rsid w:val="00BA2659"/>
    <w:rsid w:val="00BA27C5"/>
    <w:rsid w:val="00BA28B3"/>
    <w:rsid w:val="00BA28CC"/>
    <w:rsid w:val="00BA30EF"/>
    <w:rsid w:val="00BA3339"/>
    <w:rsid w:val="00BA340C"/>
    <w:rsid w:val="00BA3630"/>
    <w:rsid w:val="00BA3DDF"/>
    <w:rsid w:val="00BA44C2"/>
    <w:rsid w:val="00BA4EA7"/>
    <w:rsid w:val="00BA53DF"/>
    <w:rsid w:val="00BA53F0"/>
    <w:rsid w:val="00BA5841"/>
    <w:rsid w:val="00BA5895"/>
    <w:rsid w:val="00BA58FE"/>
    <w:rsid w:val="00BA595C"/>
    <w:rsid w:val="00BA6084"/>
    <w:rsid w:val="00BA6096"/>
    <w:rsid w:val="00BA64BA"/>
    <w:rsid w:val="00BA65DB"/>
    <w:rsid w:val="00BA6F38"/>
    <w:rsid w:val="00BA7034"/>
    <w:rsid w:val="00BA725A"/>
    <w:rsid w:val="00BA7A6C"/>
    <w:rsid w:val="00BA7D54"/>
    <w:rsid w:val="00BA7EF2"/>
    <w:rsid w:val="00BB01B6"/>
    <w:rsid w:val="00BB030F"/>
    <w:rsid w:val="00BB041E"/>
    <w:rsid w:val="00BB0571"/>
    <w:rsid w:val="00BB0808"/>
    <w:rsid w:val="00BB0AE2"/>
    <w:rsid w:val="00BB0BD0"/>
    <w:rsid w:val="00BB0E6B"/>
    <w:rsid w:val="00BB0F67"/>
    <w:rsid w:val="00BB19A4"/>
    <w:rsid w:val="00BB1EF5"/>
    <w:rsid w:val="00BB2126"/>
    <w:rsid w:val="00BB21ED"/>
    <w:rsid w:val="00BB24A0"/>
    <w:rsid w:val="00BB24EA"/>
    <w:rsid w:val="00BB2691"/>
    <w:rsid w:val="00BB2C9A"/>
    <w:rsid w:val="00BB3A35"/>
    <w:rsid w:val="00BB3C7D"/>
    <w:rsid w:val="00BB3FD0"/>
    <w:rsid w:val="00BB3FD9"/>
    <w:rsid w:val="00BB433F"/>
    <w:rsid w:val="00BB4459"/>
    <w:rsid w:val="00BB45DB"/>
    <w:rsid w:val="00BB47EC"/>
    <w:rsid w:val="00BB4A00"/>
    <w:rsid w:val="00BB4C95"/>
    <w:rsid w:val="00BB5216"/>
    <w:rsid w:val="00BB52B4"/>
    <w:rsid w:val="00BB5596"/>
    <w:rsid w:val="00BB5726"/>
    <w:rsid w:val="00BB5B6D"/>
    <w:rsid w:val="00BB5B8A"/>
    <w:rsid w:val="00BB60D0"/>
    <w:rsid w:val="00BB6265"/>
    <w:rsid w:val="00BB6851"/>
    <w:rsid w:val="00BB6860"/>
    <w:rsid w:val="00BB695B"/>
    <w:rsid w:val="00BB6B9D"/>
    <w:rsid w:val="00BB6CF7"/>
    <w:rsid w:val="00BB6DFA"/>
    <w:rsid w:val="00BB7090"/>
    <w:rsid w:val="00BB7471"/>
    <w:rsid w:val="00BB78B3"/>
    <w:rsid w:val="00BB7E1A"/>
    <w:rsid w:val="00BB7E24"/>
    <w:rsid w:val="00BC017D"/>
    <w:rsid w:val="00BC0987"/>
    <w:rsid w:val="00BC0A43"/>
    <w:rsid w:val="00BC0D19"/>
    <w:rsid w:val="00BC15B5"/>
    <w:rsid w:val="00BC1A1C"/>
    <w:rsid w:val="00BC1CD8"/>
    <w:rsid w:val="00BC2408"/>
    <w:rsid w:val="00BC2454"/>
    <w:rsid w:val="00BC2723"/>
    <w:rsid w:val="00BC2B51"/>
    <w:rsid w:val="00BC2D12"/>
    <w:rsid w:val="00BC2D23"/>
    <w:rsid w:val="00BC337A"/>
    <w:rsid w:val="00BC3CD0"/>
    <w:rsid w:val="00BC3EB9"/>
    <w:rsid w:val="00BC40CB"/>
    <w:rsid w:val="00BC4173"/>
    <w:rsid w:val="00BC4E3B"/>
    <w:rsid w:val="00BC4FBE"/>
    <w:rsid w:val="00BC505E"/>
    <w:rsid w:val="00BC526E"/>
    <w:rsid w:val="00BC557D"/>
    <w:rsid w:val="00BC5F21"/>
    <w:rsid w:val="00BC63B0"/>
    <w:rsid w:val="00BC6554"/>
    <w:rsid w:val="00BC6B6E"/>
    <w:rsid w:val="00BC6ECA"/>
    <w:rsid w:val="00BC6F34"/>
    <w:rsid w:val="00BC71CF"/>
    <w:rsid w:val="00BC78B4"/>
    <w:rsid w:val="00BC7B34"/>
    <w:rsid w:val="00BC7E9D"/>
    <w:rsid w:val="00BD02B2"/>
    <w:rsid w:val="00BD03BF"/>
    <w:rsid w:val="00BD06D9"/>
    <w:rsid w:val="00BD0848"/>
    <w:rsid w:val="00BD098D"/>
    <w:rsid w:val="00BD0A18"/>
    <w:rsid w:val="00BD0D29"/>
    <w:rsid w:val="00BD119E"/>
    <w:rsid w:val="00BD16C0"/>
    <w:rsid w:val="00BD1EC6"/>
    <w:rsid w:val="00BD2040"/>
    <w:rsid w:val="00BD23E1"/>
    <w:rsid w:val="00BD23F5"/>
    <w:rsid w:val="00BD320E"/>
    <w:rsid w:val="00BD34B7"/>
    <w:rsid w:val="00BD35E4"/>
    <w:rsid w:val="00BD3B26"/>
    <w:rsid w:val="00BD3CC1"/>
    <w:rsid w:val="00BD42AC"/>
    <w:rsid w:val="00BD44F1"/>
    <w:rsid w:val="00BD4B54"/>
    <w:rsid w:val="00BD4FFC"/>
    <w:rsid w:val="00BD517C"/>
    <w:rsid w:val="00BD5359"/>
    <w:rsid w:val="00BD592F"/>
    <w:rsid w:val="00BD5AB8"/>
    <w:rsid w:val="00BD5C3A"/>
    <w:rsid w:val="00BD5F07"/>
    <w:rsid w:val="00BD631B"/>
    <w:rsid w:val="00BD7022"/>
    <w:rsid w:val="00BD71B1"/>
    <w:rsid w:val="00BD73BD"/>
    <w:rsid w:val="00BD7482"/>
    <w:rsid w:val="00BD7866"/>
    <w:rsid w:val="00BD7A3F"/>
    <w:rsid w:val="00BD7F09"/>
    <w:rsid w:val="00BE032B"/>
    <w:rsid w:val="00BE0D0C"/>
    <w:rsid w:val="00BE0D24"/>
    <w:rsid w:val="00BE0F70"/>
    <w:rsid w:val="00BE1B2A"/>
    <w:rsid w:val="00BE1EFD"/>
    <w:rsid w:val="00BE34EA"/>
    <w:rsid w:val="00BE3738"/>
    <w:rsid w:val="00BE3A4B"/>
    <w:rsid w:val="00BE40AA"/>
    <w:rsid w:val="00BE430B"/>
    <w:rsid w:val="00BE46FF"/>
    <w:rsid w:val="00BE4BB3"/>
    <w:rsid w:val="00BE52EB"/>
    <w:rsid w:val="00BE537D"/>
    <w:rsid w:val="00BE58D7"/>
    <w:rsid w:val="00BE5AF7"/>
    <w:rsid w:val="00BE5CAB"/>
    <w:rsid w:val="00BE5D13"/>
    <w:rsid w:val="00BE6F87"/>
    <w:rsid w:val="00BE6FDC"/>
    <w:rsid w:val="00BE7346"/>
    <w:rsid w:val="00BE76B0"/>
    <w:rsid w:val="00BE781F"/>
    <w:rsid w:val="00BF0DCB"/>
    <w:rsid w:val="00BF112E"/>
    <w:rsid w:val="00BF12D5"/>
    <w:rsid w:val="00BF13E2"/>
    <w:rsid w:val="00BF1911"/>
    <w:rsid w:val="00BF1ABB"/>
    <w:rsid w:val="00BF1E6C"/>
    <w:rsid w:val="00BF1EAB"/>
    <w:rsid w:val="00BF24BF"/>
    <w:rsid w:val="00BF27E9"/>
    <w:rsid w:val="00BF2A59"/>
    <w:rsid w:val="00BF2EB2"/>
    <w:rsid w:val="00BF3171"/>
    <w:rsid w:val="00BF3AA3"/>
    <w:rsid w:val="00BF40E1"/>
    <w:rsid w:val="00BF4440"/>
    <w:rsid w:val="00BF4699"/>
    <w:rsid w:val="00BF47AE"/>
    <w:rsid w:val="00BF4C3A"/>
    <w:rsid w:val="00BF4CE1"/>
    <w:rsid w:val="00BF4E18"/>
    <w:rsid w:val="00BF5008"/>
    <w:rsid w:val="00BF5079"/>
    <w:rsid w:val="00BF5620"/>
    <w:rsid w:val="00BF581B"/>
    <w:rsid w:val="00BF5ADB"/>
    <w:rsid w:val="00BF5C39"/>
    <w:rsid w:val="00BF7025"/>
    <w:rsid w:val="00BF72E4"/>
    <w:rsid w:val="00BF7687"/>
    <w:rsid w:val="00BF777C"/>
    <w:rsid w:val="00BF7803"/>
    <w:rsid w:val="00BF7DD9"/>
    <w:rsid w:val="00BF7F0B"/>
    <w:rsid w:val="00BF7FDD"/>
    <w:rsid w:val="00C00157"/>
    <w:rsid w:val="00C002FC"/>
    <w:rsid w:val="00C003DD"/>
    <w:rsid w:val="00C0102F"/>
    <w:rsid w:val="00C0112F"/>
    <w:rsid w:val="00C01ADD"/>
    <w:rsid w:val="00C01CFD"/>
    <w:rsid w:val="00C01ECB"/>
    <w:rsid w:val="00C02021"/>
    <w:rsid w:val="00C0287F"/>
    <w:rsid w:val="00C02960"/>
    <w:rsid w:val="00C02F71"/>
    <w:rsid w:val="00C03236"/>
    <w:rsid w:val="00C03664"/>
    <w:rsid w:val="00C03758"/>
    <w:rsid w:val="00C0410B"/>
    <w:rsid w:val="00C045C2"/>
    <w:rsid w:val="00C0510A"/>
    <w:rsid w:val="00C051FF"/>
    <w:rsid w:val="00C053EE"/>
    <w:rsid w:val="00C0541B"/>
    <w:rsid w:val="00C059FB"/>
    <w:rsid w:val="00C05C67"/>
    <w:rsid w:val="00C05DEB"/>
    <w:rsid w:val="00C06CDC"/>
    <w:rsid w:val="00C07169"/>
    <w:rsid w:val="00C07467"/>
    <w:rsid w:val="00C076BA"/>
    <w:rsid w:val="00C07F8F"/>
    <w:rsid w:val="00C10137"/>
    <w:rsid w:val="00C10545"/>
    <w:rsid w:val="00C106BE"/>
    <w:rsid w:val="00C10AE5"/>
    <w:rsid w:val="00C118CF"/>
    <w:rsid w:val="00C118EB"/>
    <w:rsid w:val="00C11B54"/>
    <w:rsid w:val="00C120E4"/>
    <w:rsid w:val="00C12157"/>
    <w:rsid w:val="00C123B5"/>
    <w:rsid w:val="00C13E2D"/>
    <w:rsid w:val="00C14187"/>
    <w:rsid w:val="00C14275"/>
    <w:rsid w:val="00C1428C"/>
    <w:rsid w:val="00C143A6"/>
    <w:rsid w:val="00C1452E"/>
    <w:rsid w:val="00C14975"/>
    <w:rsid w:val="00C14ACB"/>
    <w:rsid w:val="00C14CCC"/>
    <w:rsid w:val="00C14EC1"/>
    <w:rsid w:val="00C1503C"/>
    <w:rsid w:val="00C15058"/>
    <w:rsid w:val="00C15A53"/>
    <w:rsid w:val="00C16619"/>
    <w:rsid w:val="00C167D4"/>
    <w:rsid w:val="00C16A03"/>
    <w:rsid w:val="00C16DA4"/>
    <w:rsid w:val="00C16FE2"/>
    <w:rsid w:val="00C1722C"/>
    <w:rsid w:val="00C17308"/>
    <w:rsid w:val="00C17385"/>
    <w:rsid w:val="00C1762B"/>
    <w:rsid w:val="00C176BF"/>
    <w:rsid w:val="00C17D30"/>
    <w:rsid w:val="00C17F43"/>
    <w:rsid w:val="00C2021B"/>
    <w:rsid w:val="00C204F2"/>
    <w:rsid w:val="00C207B3"/>
    <w:rsid w:val="00C20E69"/>
    <w:rsid w:val="00C211FC"/>
    <w:rsid w:val="00C21521"/>
    <w:rsid w:val="00C21B77"/>
    <w:rsid w:val="00C22025"/>
    <w:rsid w:val="00C22375"/>
    <w:rsid w:val="00C239B4"/>
    <w:rsid w:val="00C23CD2"/>
    <w:rsid w:val="00C24437"/>
    <w:rsid w:val="00C244EE"/>
    <w:rsid w:val="00C2468C"/>
    <w:rsid w:val="00C24E05"/>
    <w:rsid w:val="00C2545F"/>
    <w:rsid w:val="00C25930"/>
    <w:rsid w:val="00C25972"/>
    <w:rsid w:val="00C25AD6"/>
    <w:rsid w:val="00C25C1D"/>
    <w:rsid w:val="00C2612B"/>
    <w:rsid w:val="00C26403"/>
    <w:rsid w:val="00C26E84"/>
    <w:rsid w:val="00C276EF"/>
    <w:rsid w:val="00C27BD1"/>
    <w:rsid w:val="00C27E0F"/>
    <w:rsid w:val="00C3004C"/>
    <w:rsid w:val="00C30108"/>
    <w:rsid w:val="00C30ABF"/>
    <w:rsid w:val="00C30AD9"/>
    <w:rsid w:val="00C317E8"/>
    <w:rsid w:val="00C31971"/>
    <w:rsid w:val="00C3210F"/>
    <w:rsid w:val="00C3212D"/>
    <w:rsid w:val="00C32916"/>
    <w:rsid w:val="00C33003"/>
    <w:rsid w:val="00C334AB"/>
    <w:rsid w:val="00C33BDC"/>
    <w:rsid w:val="00C33DF3"/>
    <w:rsid w:val="00C33E36"/>
    <w:rsid w:val="00C33F9E"/>
    <w:rsid w:val="00C34657"/>
    <w:rsid w:val="00C348BB"/>
    <w:rsid w:val="00C34F4B"/>
    <w:rsid w:val="00C3566E"/>
    <w:rsid w:val="00C359CE"/>
    <w:rsid w:val="00C35A12"/>
    <w:rsid w:val="00C35AA6"/>
    <w:rsid w:val="00C35B85"/>
    <w:rsid w:val="00C35DA2"/>
    <w:rsid w:val="00C35FFF"/>
    <w:rsid w:val="00C36334"/>
    <w:rsid w:val="00C36497"/>
    <w:rsid w:val="00C365E4"/>
    <w:rsid w:val="00C36665"/>
    <w:rsid w:val="00C37017"/>
    <w:rsid w:val="00C371D8"/>
    <w:rsid w:val="00C3765C"/>
    <w:rsid w:val="00C376FA"/>
    <w:rsid w:val="00C37D22"/>
    <w:rsid w:val="00C37DAA"/>
    <w:rsid w:val="00C4031B"/>
    <w:rsid w:val="00C40681"/>
    <w:rsid w:val="00C41818"/>
    <w:rsid w:val="00C41DF4"/>
    <w:rsid w:val="00C41F0F"/>
    <w:rsid w:val="00C4220F"/>
    <w:rsid w:val="00C42B4F"/>
    <w:rsid w:val="00C42D5D"/>
    <w:rsid w:val="00C435F7"/>
    <w:rsid w:val="00C43957"/>
    <w:rsid w:val="00C43B1D"/>
    <w:rsid w:val="00C43E04"/>
    <w:rsid w:val="00C4419D"/>
    <w:rsid w:val="00C44255"/>
    <w:rsid w:val="00C443F0"/>
    <w:rsid w:val="00C4496F"/>
    <w:rsid w:val="00C44B05"/>
    <w:rsid w:val="00C44DD1"/>
    <w:rsid w:val="00C44E57"/>
    <w:rsid w:val="00C451D0"/>
    <w:rsid w:val="00C453D2"/>
    <w:rsid w:val="00C4543F"/>
    <w:rsid w:val="00C45523"/>
    <w:rsid w:val="00C463B7"/>
    <w:rsid w:val="00C466C6"/>
    <w:rsid w:val="00C46842"/>
    <w:rsid w:val="00C46B2A"/>
    <w:rsid w:val="00C46CB5"/>
    <w:rsid w:val="00C46CF6"/>
    <w:rsid w:val="00C46E33"/>
    <w:rsid w:val="00C474AD"/>
    <w:rsid w:val="00C478D3"/>
    <w:rsid w:val="00C47B34"/>
    <w:rsid w:val="00C47BC4"/>
    <w:rsid w:val="00C50C31"/>
    <w:rsid w:val="00C51186"/>
    <w:rsid w:val="00C511F0"/>
    <w:rsid w:val="00C512D2"/>
    <w:rsid w:val="00C51323"/>
    <w:rsid w:val="00C513C5"/>
    <w:rsid w:val="00C51440"/>
    <w:rsid w:val="00C51DC6"/>
    <w:rsid w:val="00C52E7D"/>
    <w:rsid w:val="00C536C9"/>
    <w:rsid w:val="00C53CC7"/>
    <w:rsid w:val="00C53E01"/>
    <w:rsid w:val="00C54282"/>
    <w:rsid w:val="00C54896"/>
    <w:rsid w:val="00C549CC"/>
    <w:rsid w:val="00C54CC9"/>
    <w:rsid w:val="00C54D52"/>
    <w:rsid w:val="00C54DC8"/>
    <w:rsid w:val="00C54EB2"/>
    <w:rsid w:val="00C54F6E"/>
    <w:rsid w:val="00C5527E"/>
    <w:rsid w:val="00C5535F"/>
    <w:rsid w:val="00C557BE"/>
    <w:rsid w:val="00C5649D"/>
    <w:rsid w:val="00C56CD9"/>
    <w:rsid w:val="00C57069"/>
    <w:rsid w:val="00C5709C"/>
    <w:rsid w:val="00C57314"/>
    <w:rsid w:val="00C602F4"/>
    <w:rsid w:val="00C6039F"/>
    <w:rsid w:val="00C6046C"/>
    <w:rsid w:val="00C60589"/>
    <w:rsid w:val="00C60702"/>
    <w:rsid w:val="00C6087F"/>
    <w:rsid w:val="00C610EC"/>
    <w:rsid w:val="00C615F6"/>
    <w:rsid w:val="00C61756"/>
    <w:rsid w:val="00C617F9"/>
    <w:rsid w:val="00C6186C"/>
    <w:rsid w:val="00C61C41"/>
    <w:rsid w:val="00C61E9D"/>
    <w:rsid w:val="00C625F1"/>
    <w:rsid w:val="00C62884"/>
    <w:rsid w:val="00C629B7"/>
    <w:rsid w:val="00C62C93"/>
    <w:rsid w:val="00C63152"/>
    <w:rsid w:val="00C63650"/>
    <w:rsid w:val="00C6370A"/>
    <w:rsid w:val="00C63BF9"/>
    <w:rsid w:val="00C63ECF"/>
    <w:rsid w:val="00C640DD"/>
    <w:rsid w:val="00C648DF"/>
    <w:rsid w:val="00C6533B"/>
    <w:rsid w:val="00C65746"/>
    <w:rsid w:val="00C6588C"/>
    <w:rsid w:val="00C65E16"/>
    <w:rsid w:val="00C65F38"/>
    <w:rsid w:val="00C65F83"/>
    <w:rsid w:val="00C6609F"/>
    <w:rsid w:val="00C6636F"/>
    <w:rsid w:val="00C6664F"/>
    <w:rsid w:val="00C6674A"/>
    <w:rsid w:val="00C66D0B"/>
    <w:rsid w:val="00C67AFD"/>
    <w:rsid w:val="00C67BCE"/>
    <w:rsid w:val="00C705D4"/>
    <w:rsid w:val="00C7086F"/>
    <w:rsid w:val="00C70BC9"/>
    <w:rsid w:val="00C70D65"/>
    <w:rsid w:val="00C71477"/>
    <w:rsid w:val="00C715CD"/>
    <w:rsid w:val="00C71B8D"/>
    <w:rsid w:val="00C72569"/>
    <w:rsid w:val="00C7265F"/>
    <w:rsid w:val="00C72E4E"/>
    <w:rsid w:val="00C732B1"/>
    <w:rsid w:val="00C73852"/>
    <w:rsid w:val="00C73977"/>
    <w:rsid w:val="00C74622"/>
    <w:rsid w:val="00C74685"/>
    <w:rsid w:val="00C7480E"/>
    <w:rsid w:val="00C74B1C"/>
    <w:rsid w:val="00C74C2D"/>
    <w:rsid w:val="00C74D10"/>
    <w:rsid w:val="00C74E61"/>
    <w:rsid w:val="00C75317"/>
    <w:rsid w:val="00C75920"/>
    <w:rsid w:val="00C75AAA"/>
    <w:rsid w:val="00C75AB2"/>
    <w:rsid w:val="00C75DE5"/>
    <w:rsid w:val="00C76785"/>
    <w:rsid w:val="00C76F13"/>
    <w:rsid w:val="00C77273"/>
    <w:rsid w:val="00C777EE"/>
    <w:rsid w:val="00C7780E"/>
    <w:rsid w:val="00C77DB9"/>
    <w:rsid w:val="00C77DF0"/>
    <w:rsid w:val="00C77E42"/>
    <w:rsid w:val="00C80204"/>
    <w:rsid w:val="00C811F2"/>
    <w:rsid w:val="00C8130C"/>
    <w:rsid w:val="00C81967"/>
    <w:rsid w:val="00C82E8D"/>
    <w:rsid w:val="00C831B7"/>
    <w:rsid w:val="00C833CD"/>
    <w:rsid w:val="00C8369C"/>
    <w:rsid w:val="00C8391E"/>
    <w:rsid w:val="00C83AB4"/>
    <w:rsid w:val="00C83DB7"/>
    <w:rsid w:val="00C83EF6"/>
    <w:rsid w:val="00C847AE"/>
    <w:rsid w:val="00C84BB6"/>
    <w:rsid w:val="00C84CE8"/>
    <w:rsid w:val="00C84CE9"/>
    <w:rsid w:val="00C84F6F"/>
    <w:rsid w:val="00C852C0"/>
    <w:rsid w:val="00C853CA"/>
    <w:rsid w:val="00C855CF"/>
    <w:rsid w:val="00C85A3D"/>
    <w:rsid w:val="00C85D1B"/>
    <w:rsid w:val="00C85DE4"/>
    <w:rsid w:val="00C86557"/>
    <w:rsid w:val="00C86588"/>
    <w:rsid w:val="00C8667B"/>
    <w:rsid w:val="00C8687C"/>
    <w:rsid w:val="00C86A19"/>
    <w:rsid w:val="00C86C48"/>
    <w:rsid w:val="00C86D78"/>
    <w:rsid w:val="00C86E27"/>
    <w:rsid w:val="00C86FBE"/>
    <w:rsid w:val="00C87182"/>
    <w:rsid w:val="00C87748"/>
    <w:rsid w:val="00C877B5"/>
    <w:rsid w:val="00C87C40"/>
    <w:rsid w:val="00C87D82"/>
    <w:rsid w:val="00C902D2"/>
    <w:rsid w:val="00C90373"/>
    <w:rsid w:val="00C905EB"/>
    <w:rsid w:val="00C90E1D"/>
    <w:rsid w:val="00C910DA"/>
    <w:rsid w:val="00C91304"/>
    <w:rsid w:val="00C914D8"/>
    <w:rsid w:val="00C91AA1"/>
    <w:rsid w:val="00C91EDB"/>
    <w:rsid w:val="00C91FC3"/>
    <w:rsid w:val="00C92824"/>
    <w:rsid w:val="00C928C8"/>
    <w:rsid w:val="00C92D8E"/>
    <w:rsid w:val="00C9306C"/>
    <w:rsid w:val="00C93294"/>
    <w:rsid w:val="00C937B7"/>
    <w:rsid w:val="00C93935"/>
    <w:rsid w:val="00C93999"/>
    <w:rsid w:val="00C93E25"/>
    <w:rsid w:val="00C94128"/>
    <w:rsid w:val="00C944B0"/>
    <w:rsid w:val="00C94A9C"/>
    <w:rsid w:val="00C94DF6"/>
    <w:rsid w:val="00C94E18"/>
    <w:rsid w:val="00C94E41"/>
    <w:rsid w:val="00C9519F"/>
    <w:rsid w:val="00C9584D"/>
    <w:rsid w:val="00C95C0B"/>
    <w:rsid w:val="00C9698A"/>
    <w:rsid w:val="00C96A7D"/>
    <w:rsid w:val="00C96AE3"/>
    <w:rsid w:val="00C97413"/>
    <w:rsid w:val="00C975A5"/>
    <w:rsid w:val="00C97D22"/>
    <w:rsid w:val="00C97F37"/>
    <w:rsid w:val="00C97FCF"/>
    <w:rsid w:val="00CA0101"/>
    <w:rsid w:val="00CA0829"/>
    <w:rsid w:val="00CA0B13"/>
    <w:rsid w:val="00CA0CB9"/>
    <w:rsid w:val="00CA0DB6"/>
    <w:rsid w:val="00CA0F64"/>
    <w:rsid w:val="00CA1998"/>
    <w:rsid w:val="00CA1AAF"/>
    <w:rsid w:val="00CA210D"/>
    <w:rsid w:val="00CA2155"/>
    <w:rsid w:val="00CA249E"/>
    <w:rsid w:val="00CA287B"/>
    <w:rsid w:val="00CA2DF3"/>
    <w:rsid w:val="00CA2E1C"/>
    <w:rsid w:val="00CA3B1B"/>
    <w:rsid w:val="00CA3B7A"/>
    <w:rsid w:val="00CA3EE9"/>
    <w:rsid w:val="00CA4785"/>
    <w:rsid w:val="00CA4A90"/>
    <w:rsid w:val="00CA4AFA"/>
    <w:rsid w:val="00CA4C57"/>
    <w:rsid w:val="00CA4CD0"/>
    <w:rsid w:val="00CA4E87"/>
    <w:rsid w:val="00CA5176"/>
    <w:rsid w:val="00CA5787"/>
    <w:rsid w:val="00CA583E"/>
    <w:rsid w:val="00CA5B71"/>
    <w:rsid w:val="00CA5C0C"/>
    <w:rsid w:val="00CA62F7"/>
    <w:rsid w:val="00CA63B3"/>
    <w:rsid w:val="00CA68C3"/>
    <w:rsid w:val="00CA6B63"/>
    <w:rsid w:val="00CA6FF8"/>
    <w:rsid w:val="00CA72C9"/>
    <w:rsid w:val="00CA739E"/>
    <w:rsid w:val="00CA7911"/>
    <w:rsid w:val="00CA7923"/>
    <w:rsid w:val="00CA7DA2"/>
    <w:rsid w:val="00CB0730"/>
    <w:rsid w:val="00CB0FC0"/>
    <w:rsid w:val="00CB1197"/>
    <w:rsid w:val="00CB13BC"/>
    <w:rsid w:val="00CB13CC"/>
    <w:rsid w:val="00CB178B"/>
    <w:rsid w:val="00CB1A4B"/>
    <w:rsid w:val="00CB1CD2"/>
    <w:rsid w:val="00CB1F69"/>
    <w:rsid w:val="00CB2033"/>
    <w:rsid w:val="00CB2158"/>
    <w:rsid w:val="00CB22D2"/>
    <w:rsid w:val="00CB2364"/>
    <w:rsid w:val="00CB24EF"/>
    <w:rsid w:val="00CB25DE"/>
    <w:rsid w:val="00CB26A4"/>
    <w:rsid w:val="00CB2952"/>
    <w:rsid w:val="00CB2B36"/>
    <w:rsid w:val="00CB38CB"/>
    <w:rsid w:val="00CB3E72"/>
    <w:rsid w:val="00CB4BB2"/>
    <w:rsid w:val="00CB50EF"/>
    <w:rsid w:val="00CB563C"/>
    <w:rsid w:val="00CB578F"/>
    <w:rsid w:val="00CB6076"/>
    <w:rsid w:val="00CB6C99"/>
    <w:rsid w:val="00CB7146"/>
    <w:rsid w:val="00CB7227"/>
    <w:rsid w:val="00CB741D"/>
    <w:rsid w:val="00CB7726"/>
    <w:rsid w:val="00CB79DC"/>
    <w:rsid w:val="00CB7B3B"/>
    <w:rsid w:val="00CB7BD0"/>
    <w:rsid w:val="00CB7CEE"/>
    <w:rsid w:val="00CC0105"/>
    <w:rsid w:val="00CC08FF"/>
    <w:rsid w:val="00CC0DF8"/>
    <w:rsid w:val="00CC1425"/>
    <w:rsid w:val="00CC1487"/>
    <w:rsid w:val="00CC1B4B"/>
    <w:rsid w:val="00CC1C02"/>
    <w:rsid w:val="00CC2412"/>
    <w:rsid w:val="00CC25BA"/>
    <w:rsid w:val="00CC2C31"/>
    <w:rsid w:val="00CC3640"/>
    <w:rsid w:val="00CC371F"/>
    <w:rsid w:val="00CC38BA"/>
    <w:rsid w:val="00CC3D3B"/>
    <w:rsid w:val="00CC3E0B"/>
    <w:rsid w:val="00CC3E1F"/>
    <w:rsid w:val="00CC46D1"/>
    <w:rsid w:val="00CC47BF"/>
    <w:rsid w:val="00CC4D9F"/>
    <w:rsid w:val="00CC4EE0"/>
    <w:rsid w:val="00CC5840"/>
    <w:rsid w:val="00CC594F"/>
    <w:rsid w:val="00CC5D8D"/>
    <w:rsid w:val="00CC5E67"/>
    <w:rsid w:val="00CC61C6"/>
    <w:rsid w:val="00CC631A"/>
    <w:rsid w:val="00CC6491"/>
    <w:rsid w:val="00CC6660"/>
    <w:rsid w:val="00CC6F59"/>
    <w:rsid w:val="00CC72A3"/>
    <w:rsid w:val="00CC75C6"/>
    <w:rsid w:val="00CC7CA2"/>
    <w:rsid w:val="00CC7FD8"/>
    <w:rsid w:val="00CD03E8"/>
    <w:rsid w:val="00CD044B"/>
    <w:rsid w:val="00CD0475"/>
    <w:rsid w:val="00CD0645"/>
    <w:rsid w:val="00CD09C0"/>
    <w:rsid w:val="00CD1922"/>
    <w:rsid w:val="00CD1A68"/>
    <w:rsid w:val="00CD1ABE"/>
    <w:rsid w:val="00CD21E3"/>
    <w:rsid w:val="00CD29B4"/>
    <w:rsid w:val="00CD29E7"/>
    <w:rsid w:val="00CD2A7E"/>
    <w:rsid w:val="00CD2D00"/>
    <w:rsid w:val="00CD2E34"/>
    <w:rsid w:val="00CD2E4E"/>
    <w:rsid w:val="00CD308C"/>
    <w:rsid w:val="00CD320F"/>
    <w:rsid w:val="00CD3755"/>
    <w:rsid w:val="00CD37AD"/>
    <w:rsid w:val="00CD3ABE"/>
    <w:rsid w:val="00CD3E4C"/>
    <w:rsid w:val="00CD4437"/>
    <w:rsid w:val="00CD5235"/>
    <w:rsid w:val="00CD57C3"/>
    <w:rsid w:val="00CD5AC8"/>
    <w:rsid w:val="00CD5BC3"/>
    <w:rsid w:val="00CD6743"/>
    <w:rsid w:val="00CD702A"/>
    <w:rsid w:val="00CD7884"/>
    <w:rsid w:val="00CD7F68"/>
    <w:rsid w:val="00CE0057"/>
    <w:rsid w:val="00CE04B8"/>
    <w:rsid w:val="00CE06BC"/>
    <w:rsid w:val="00CE084B"/>
    <w:rsid w:val="00CE0AFE"/>
    <w:rsid w:val="00CE0E7F"/>
    <w:rsid w:val="00CE11D0"/>
    <w:rsid w:val="00CE1432"/>
    <w:rsid w:val="00CE173B"/>
    <w:rsid w:val="00CE1AD8"/>
    <w:rsid w:val="00CE1BBA"/>
    <w:rsid w:val="00CE22B6"/>
    <w:rsid w:val="00CE286E"/>
    <w:rsid w:val="00CE2A6A"/>
    <w:rsid w:val="00CE2CD1"/>
    <w:rsid w:val="00CE2E5F"/>
    <w:rsid w:val="00CE3157"/>
    <w:rsid w:val="00CE422C"/>
    <w:rsid w:val="00CE42BB"/>
    <w:rsid w:val="00CE4325"/>
    <w:rsid w:val="00CE44FC"/>
    <w:rsid w:val="00CE4CC2"/>
    <w:rsid w:val="00CE5759"/>
    <w:rsid w:val="00CE5769"/>
    <w:rsid w:val="00CE577F"/>
    <w:rsid w:val="00CE5917"/>
    <w:rsid w:val="00CE6482"/>
    <w:rsid w:val="00CE67AD"/>
    <w:rsid w:val="00CE67E1"/>
    <w:rsid w:val="00CE67FB"/>
    <w:rsid w:val="00CE6A33"/>
    <w:rsid w:val="00CE6BE5"/>
    <w:rsid w:val="00CE6D19"/>
    <w:rsid w:val="00CE73AB"/>
    <w:rsid w:val="00CE7703"/>
    <w:rsid w:val="00CE7EB9"/>
    <w:rsid w:val="00CF01D3"/>
    <w:rsid w:val="00CF021B"/>
    <w:rsid w:val="00CF0DC0"/>
    <w:rsid w:val="00CF0F39"/>
    <w:rsid w:val="00CF1121"/>
    <w:rsid w:val="00CF115C"/>
    <w:rsid w:val="00CF121F"/>
    <w:rsid w:val="00CF16B6"/>
    <w:rsid w:val="00CF1711"/>
    <w:rsid w:val="00CF1AA5"/>
    <w:rsid w:val="00CF26B1"/>
    <w:rsid w:val="00CF2CBD"/>
    <w:rsid w:val="00CF2E8D"/>
    <w:rsid w:val="00CF3156"/>
    <w:rsid w:val="00CF382C"/>
    <w:rsid w:val="00CF3856"/>
    <w:rsid w:val="00CF38CE"/>
    <w:rsid w:val="00CF4503"/>
    <w:rsid w:val="00CF46AA"/>
    <w:rsid w:val="00CF516A"/>
    <w:rsid w:val="00CF5365"/>
    <w:rsid w:val="00CF554E"/>
    <w:rsid w:val="00CF5AE0"/>
    <w:rsid w:val="00CF5FC0"/>
    <w:rsid w:val="00CF6348"/>
    <w:rsid w:val="00CF63C1"/>
    <w:rsid w:val="00CF66C9"/>
    <w:rsid w:val="00CF6798"/>
    <w:rsid w:val="00CF6A2D"/>
    <w:rsid w:val="00CF6AF4"/>
    <w:rsid w:val="00CF722A"/>
    <w:rsid w:val="00CF7338"/>
    <w:rsid w:val="00CF7693"/>
    <w:rsid w:val="00CF774C"/>
    <w:rsid w:val="00D003CF"/>
    <w:rsid w:val="00D006C7"/>
    <w:rsid w:val="00D00BC5"/>
    <w:rsid w:val="00D00C50"/>
    <w:rsid w:val="00D00F2B"/>
    <w:rsid w:val="00D01431"/>
    <w:rsid w:val="00D0156E"/>
    <w:rsid w:val="00D01BAF"/>
    <w:rsid w:val="00D01E19"/>
    <w:rsid w:val="00D01F5E"/>
    <w:rsid w:val="00D02B52"/>
    <w:rsid w:val="00D02C42"/>
    <w:rsid w:val="00D0317C"/>
    <w:rsid w:val="00D0397B"/>
    <w:rsid w:val="00D039E0"/>
    <w:rsid w:val="00D03AD6"/>
    <w:rsid w:val="00D03B0B"/>
    <w:rsid w:val="00D03D37"/>
    <w:rsid w:val="00D04129"/>
    <w:rsid w:val="00D04326"/>
    <w:rsid w:val="00D04701"/>
    <w:rsid w:val="00D04C1D"/>
    <w:rsid w:val="00D055B2"/>
    <w:rsid w:val="00D05F24"/>
    <w:rsid w:val="00D06563"/>
    <w:rsid w:val="00D06C97"/>
    <w:rsid w:val="00D071F2"/>
    <w:rsid w:val="00D074A8"/>
    <w:rsid w:val="00D07636"/>
    <w:rsid w:val="00D0767D"/>
    <w:rsid w:val="00D078C2"/>
    <w:rsid w:val="00D07CFC"/>
    <w:rsid w:val="00D1073F"/>
    <w:rsid w:val="00D10907"/>
    <w:rsid w:val="00D10D8C"/>
    <w:rsid w:val="00D10F4D"/>
    <w:rsid w:val="00D11007"/>
    <w:rsid w:val="00D111E6"/>
    <w:rsid w:val="00D11407"/>
    <w:rsid w:val="00D11AD1"/>
    <w:rsid w:val="00D11B25"/>
    <w:rsid w:val="00D11CF4"/>
    <w:rsid w:val="00D120EE"/>
    <w:rsid w:val="00D121E5"/>
    <w:rsid w:val="00D12388"/>
    <w:rsid w:val="00D12E83"/>
    <w:rsid w:val="00D12EBA"/>
    <w:rsid w:val="00D12F53"/>
    <w:rsid w:val="00D130C7"/>
    <w:rsid w:val="00D130F3"/>
    <w:rsid w:val="00D131A6"/>
    <w:rsid w:val="00D13294"/>
    <w:rsid w:val="00D13E19"/>
    <w:rsid w:val="00D13E5F"/>
    <w:rsid w:val="00D140D0"/>
    <w:rsid w:val="00D14457"/>
    <w:rsid w:val="00D1467F"/>
    <w:rsid w:val="00D14B59"/>
    <w:rsid w:val="00D14C54"/>
    <w:rsid w:val="00D150FF"/>
    <w:rsid w:val="00D15263"/>
    <w:rsid w:val="00D153AB"/>
    <w:rsid w:val="00D15478"/>
    <w:rsid w:val="00D1587D"/>
    <w:rsid w:val="00D158B2"/>
    <w:rsid w:val="00D15EB6"/>
    <w:rsid w:val="00D163B3"/>
    <w:rsid w:val="00D16605"/>
    <w:rsid w:val="00D16A7A"/>
    <w:rsid w:val="00D16DF9"/>
    <w:rsid w:val="00D1715B"/>
    <w:rsid w:val="00D1745E"/>
    <w:rsid w:val="00D17A46"/>
    <w:rsid w:val="00D17E57"/>
    <w:rsid w:val="00D202D7"/>
    <w:rsid w:val="00D2041E"/>
    <w:rsid w:val="00D20697"/>
    <w:rsid w:val="00D206BF"/>
    <w:rsid w:val="00D20CBB"/>
    <w:rsid w:val="00D217CD"/>
    <w:rsid w:val="00D21B03"/>
    <w:rsid w:val="00D21DF2"/>
    <w:rsid w:val="00D225A4"/>
    <w:rsid w:val="00D227A2"/>
    <w:rsid w:val="00D22844"/>
    <w:rsid w:val="00D22902"/>
    <w:rsid w:val="00D22F25"/>
    <w:rsid w:val="00D233F4"/>
    <w:rsid w:val="00D23B16"/>
    <w:rsid w:val="00D24361"/>
    <w:rsid w:val="00D24D1E"/>
    <w:rsid w:val="00D24E66"/>
    <w:rsid w:val="00D25138"/>
    <w:rsid w:val="00D25265"/>
    <w:rsid w:val="00D252F8"/>
    <w:rsid w:val="00D25963"/>
    <w:rsid w:val="00D25A12"/>
    <w:rsid w:val="00D25BFB"/>
    <w:rsid w:val="00D25FB0"/>
    <w:rsid w:val="00D25FC2"/>
    <w:rsid w:val="00D264CB"/>
    <w:rsid w:val="00D26853"/>
    <w:rsid w:val="00D276CD"/>
    <w:rsid w:val="00D27720"/>
    <w:rsid w:val="00D277D4"/>
    <w:rsid w:val="00D27857"/>
    <w:rsid w:val="00D3038E"/>
    <w:rsid w:val="00D30804"/>
    <w:rsid w:val="00D3089E"/>
    <w:rsid w:val="00D31918"/>
    <w:rsid w:val="00D31BD5"/>
    <w:rsid w:val="00D31CEC"/>
    <w:rsid w:val="00D32058"/>
    <w:rsid w:val="00D32FDD"/>
    <w:rsid w:val="00D33017"/>
    <w:rsid w:val="00D331F5"/>
    <w:rsid w:val="00D338E2"/>
    <w:rsid w:val="00D33BFC"/>
    <w:rsid w:val="00D33BFF"/>
    <w:rsid w:val="00D343FE"/>
    <w:rsid w:val="00D34761"/>
    <w:rsid w:val="00D34B0E"/>
    <w:rsid w:val="00D34BE4"/>
    <w:rsid w:val="00D34C94"/>
    <w:rsid w:val="00D34EA7"/>
    <w:rsid w:val="00D35578"/>
    <w:rsid w:val="00D3573A"/>
    <w:rsid w:val="00D358FA"/>
    <w:rsid w:val="00D35B6A"/>
    <w:rsid w:val="00D35BFE"/>
    <w:rsid w:val="00D36C6B"/>
    <w:rsid w:val="00D36CA3"/>
    <w:rsid w:val="00D3713F"/>
    <w:rsid w:val="00D375FA"/>
    <w:rsid w:val="00D376CE"/>
    <w:rsid w:val="00D37F5E"/>
    <w:rsid w:val="00D403CB"/>
    <w:rsid w:val="00D40482"/>
    <w:rsid w:val="00D4080C"/>
    <w:rsid w:val="00D41365"/>
    <w:rsid w:val="00D41A1A"/>
    <w:rsid w:val="00D42150"/>
    <w:rsid w:val="00D42930"/>
    <w:rsid w:val="00D42D1F"/>
    <w:rsid w:val="00D42DFA"/>
    <w:rsid w:val="00D43309"/>
    <w:rsid w:val="00D4376B"/>
    <w:rsid w:val="00D44136"/>
    <w:rsid w:val="00D44465"/>
    <w:rsid w:val="00D44893"/>
    <w:rsid w:val="00D44EF5"/>
    <w:rsid w:val="00D4516E"/>
    <w:rsid w:val="00D45612"/>
    <w:rsid w:val="00D46B8E"/>
    <w:rsid w:val="00D46E59"/>
    <w:rsid w:val="00D47325"/>
    <w:rsid w:val="00D47490"/>
    <w:rsid w:val="00D50129"/>
    <w:rsid w:val="00D503C9"/>
    <w:rsid w:val="00D507A3"/>
    <w:rsid w:val="00D50E15"/>
    <w:rsid w:val="00D50E7C"/>
    <w:rsid w:val="00D50EE4"/>
    <w:rsid w:val="00D51096"/>
    <w:rsid w:val="00D51526"/>
    <w:rsid w:val="00D51C5F"/>
    <w:rsid w:val="00D51E15"/>
    <w:rsid w:val="00D51E80"/>
    <w:rsid w:val="00D51EAA"/>
    <w:rsid w:val="00D52759"/>
    <w:rsid w:val="00D52964"/>
    <w:rsid w:val="00D52B96"/>
    <w:rsid w:val="00D52D07"/>
    <w:rsid w:val="00D52D14"/>
    <w:rsid w:val="00D52DA3"/>
    <w:rsid w:val="00D52F87"/>
    <w:rsid w:val="00D532C3"/>
    <w:rsid w:val="00D53450"/>
    <w:rsid w:val="00D53559"/>
    <w:rsid w:val="00D53E11"/>
    <w:rsid w:val="00D54046"/>
    <w:rsid w:val="00D542BA"/>
    <w:rsid w:val="00D54638"/>
    <w:rsid w:val="00D54C98"/>
    <w:rsid w:val="00D55121"/>
    <w:rsid w:val="00D556E8"/>
    <w:rsid w:val="00D559BF"/>
    <w:rsid w:val="00D55BE1"/>
    <w:rsid w:val="00D55E89"/>
    <w:rsid w:val="00D55EED"/>
    <w:rsid w:val="00D566FE"/>
    <w:rsid w:val="00D5671C"/>
    <w:rsid w:val="00D56B83"/>
    <w:rsid w:val="00D57437"/>
    <w:rsid w:val="00D5768E"/>
    <w:rsid w:val="00D57AF6"/>
    <w:rsid w:val="00D60174"/>
    <w:rsid w:val="00D60C6B"/>
    <w:rsid w:val="00D60C98"/>
    <w:rsid w:val="00D60DC8"/>
    <w:rsid w:val="00D6130C"/>
    <w:rsid w:val="00D61581"/>
    <w:rsid w:val="00D61665"/>
    <w:rsid w:val="00D61837"/>
    <w:rsid w:val="00D61C96"/>
    <w:rsid w:val="00D62739"/>
    <w:rsid w:val="00D627FA"/>
    <w:rsid w:val="00D6319F"/>
    <w:rsid w:val="00D63456"/>
    <w:rsid w:val="00D63509"/>
    <w:rsid w:val="00D6393E"/>
    <w:rsid w:val="00D6396F"/>
    <w:rsid w:val="00D63D12"/>
    <w:rsid w:val="00D6428B"/>
    <w:rsid w:val="00D642DA"/>
    <w:rsid w:val="00D64878"/>
    <w:rsid w:val="00D64D0E"/>
    <w:rsid w:val="00D64F23"/>
    <w:rsid w:val="00D64F25"/>
    <w:rsid w:val="00D65A5E"/>
    <w:rsid w:val="00D664FB"/>
    <w:rsid w:val="00D669AF"/>
    <w:rsid w:val="00D66E66"/>
    <w:rsid w:val="00D679FB"/>
    <w:rsid w:val="00D67A98"/>
    <w:rsid w:val="00D7003A"/>
    <w:rsid w:val="00D70438"/>
    <w:rsid w:val="00D704FF"/>
    <w:rsid w:val="00D707D5"/>
    <w:rsid w:val="00D70CDC"/>
    <w:rsid w:val="00D70FCF"/>
    <w:rsid w:val="00D710B3"/>
    <w:rsid w:val="00D7124E"/>
    <w:rsid w:val="00D7172B"/>
    <w:rsid w:val="00D7186A"/>
    <w:rsid w:val="00D71D6B"/>
    <w:rsid w:val="00D72385"/>
    <w:rsid w:val="00D7238F"/>
    <w:rsid w:val="00D727D3"/>
    <w:rsid w:val="00D73704"/>
    <w:rsid w:val="00D73B9A"/>
    <w:rsid w:val="00D73D37"/>
    <w:rsid w:val="00D73DA5"/>
    <w:rsid w:val="00D7408B"/>
    <w:rsid w:val="00D747C6"/>
    <w:rsid w:val="00D74D02"/>
    <w:rsid w:val="00D7543D"/>
    <w:rsid w:val="00D755BB"/>
    <w:rsid w:val="00D76003"/>
    <w:rsid w:val="00D76158"/>
    <w:rsid w:val="00D76531"/>
    <w:rsid w:val="00D765E5"/>
    <w:rsid w:val="00D7706A"/>
    <w:rsid w:val="00D77667"/>
    <w:rsid w:val="00D77827"/>
    <w:rsid w:val="00D778E8"/>
    <w:rsid w:val="00D77EF9"/>
    <w:rsid w:val="00D801CD"/>
    <w:rsid w:val="00D80293"/>
    <w:rsid w:val="00D8072F"/>
    <w:rsid w:val="00D807C7"/>
    <w:rsid w:val="00D810B5"/>
    <w:rsid w:val="00D81300"/>
    <w:rsid w:val="00D813BC"/>
    <w:rsid w:val="00D81576"/>
    <w:rsid w:val="00D818E9"/>
    <w:rsid w:val="00D81A9E"/>
    <w:rsid w:val="00D81C1F"/>
    <w:rsid w:val="00D81DD1"/>
    <w:rsid w:val="00D81E8A"/>
    <w:rsid w:val="00D8262F"/>
    <w:rsid w:val="00D826B4"/>
    <w:rsid w:val="00D82A97"/>
    <w:rsid w:val="00D82CA6"/>
    <w:rsid w:val="00D82ED9"/>
    <w:rsid w:val="00D83B07"/>
    <w:rsid w:val="00D83BA5"/>
    <w:rsid w:val="00D83C15"/>
    <w:rsid w:val="00D840B2"/>
    <w:rsid w:val="00D843CA"/>
    <w:rsid w:val="00D84717"/>
    <w:rsid w:val="00D84C2C"/>
    <w:rsid w:val="00D84F9E"/>
    <w:rsid w:val="00D8513E"/>
    <w:rsid w:val="00D85306"/>
    <w:rsid w:val="00D85775"/>
    <w:rsid w:val="00D858A6"/>
    <w:rsid w:val="00D86371"/>
    <w:rsid w:val="00D86743"/>
    <w:rsid w:val="00D8681B"/>
    <w:rsid w:val="00D8703E"/>
    <w:rsid w:val="00D870B2"/>
    <w:rsid w:val="00D8748C"/>
    <w:rsid w:val="00D87962"/>
    <w:rsid w:val="00D87E6D"/>
    <w:rsid w:val="00D90048"/>
    <w:rsid w:val="00D9081C"/>
    <w:rsid w:val="00D908B2"/>
    <w:rsid w:val="00D90F06"/>
    <w:rsid w:val="00D90FD6"/>
    <w:rsid w:val="00D910FC"/>
    <w:rsid w:val="00D915D8"/>
    <w:rsid w:val="00D9172B"/>
    <w:rsid w:val="00D9177C"/>
    <w:rsid w:val="00D918E9"/>
    <w:rsid w:val="00D91D63"/>
    <w:rsid w:val="00D920CA"/>
    <w:rsid w:val="00D92DEE"/>
    <w:rsid w:val="00D93190"/>
    <w:rsid w:val="00D93283"/>
    <w:rsid w:val="00D936E0"/>
    <w:rsid w:val="00D94187"/>
    <w:rsid w:val="00D94386"/>
    <w:rsid w:val="00D945D7"/>
    <w:rsid w:val="00D94C7C"/>
    <w:rsid w:val="00D95121"/>
    <w:rsid w:val="00D9513B"/>
    <w:rsid w:val="00D954F2"/>
    <w:rsid w:val="00D9599B"/>
    <w:rsid w:val="00D96053"/>
    <w:rsid w:val="00D96341"/>
    <w:rsid w:val="00D96575"/>
    <w:rsid w:val="00D96BE0"/>
    <w:rsid w:val="00D96BFD"/>
    <w:rsid w:val="00D9739B"/>
    <w:rsid w:val="00DA04D9"/>
    <w:rsid w:val="00DA04DE"/>
    <w:rsid w:val="00DA085E"/>
    <w:rsid w:val="00DA08A0"/>
    <w:rsid w:val="00DA172C"/>
    <w:rsid w:val="00DA179F"/>
    <w:rsid w:val="00DA1D39"/>
    <w:rsid w:val="00DA2B30"/>
    <w:rsid w:val="00DA2DE5"/>
    <w:rsid w:val="00DA2F2F"/>
    <w:rsid w:val="00DA30B4"/>
    <w:rsid w:val="00DA3300"/>
    <w:rsid w:val="00DA33AE"/>
    <w:rsid w:val="00DA3715"/>
    <w:rsid w:val="00DA3A64"/>
    <w:rsid w:val="00DA445F"/>
    <w:rsid w:val="00DA4504"/>
    <w:rsid w:val="00DA4809"/>
    <w:rsid w:val="00DA48D4"/>
    <w:rsid w:val="00DA49DD"/>
    <w:rsid w:val="00DA4B92"/>
    <w:rsid w:val="00DA4D2F"/>
    <w:rsid w:val="00DA4DDD"/>
    <w:rsid w:val="00DA4E92"/>
    <w:rsid w:val="00DA4E95"/>
    <w:rsid w:val="00DA503C"/>
    <w:rsid w:val="00DA5372"/>
    <w:rsid w:val="00DA54BE"/>
    <w:rsid w:val="00DA56BC"/>
    <w:rsid w:val="00DA599E"/>
    <w:rsid w:val="00DA5D8F"/>
    <w:rsid w:val="00DA5F39"/>
    <w:rsid w:val="00DA60CD"/>
    <w:rsid w:val="00DA622D"/>
    <w:rsid w:val="00DA6D46"/>
    <w:rsid w:val="00DA6E11"/>
    <w:rsid w:val="00DA6EDB"/>
    <w:rsid w:val="00DA72FF"/>
    <w:rsid w:val="00DA75FD"/>
    <w:rsid w:val="00DA7E87"/>
    <w:rsid w:val="00DB0127"/>
    <w:rsid w:val="00DB06D4"/>
    <w:rsid w:val="00DB0A95"/>
    <w:rsid w:val="00DB0E31"/>
    <w:rsid w:val="00DB12ED"/>
    <w:rsid w:val="00DB1562"/>
    <w:rsid w:val="00DB1746"/>
    <w:rsid w:val="00DB17FA"/>
    <w:rsid w:val="00DB1814"/>
    <w:rsid w:val="00DB1BB8"/>
    <w:rsid w:val="00DB1EC9"/>
    <w:rsid w:val="00DB2294"/>
    <w:rsid w:val="00DB2CD2"/>
    <w:rsid w:val="00DB2E81"/>
    <w:rsid w:val="00DB2E92"/>
    <w:rsid w:val="00DB30AA"/>
    <w:rsid w:val="00DB3197"/>
    <w:rsid w:val="00DB32F7"/>
    <w:rsid w:val="00DB37F7"/>
    <w:rsid w:val="00DB38FD"/>
    <w:rsid w:val="00DB44D6"/>
    <w:rsid w:val="00DB450B"/>
    <w:rsid w:val="00DB47D4"/>
    <w:rsid w:val="00DB4A05"/>
    <w:rsid w:val="00DB4CF1"/>
    <w:rsid w:val="00DB4D62"/>
    <w:rsid w:val="00DB5186"/>
    <w:rsid w:val="00DB5687"/>
    <w:rsid w:val="00DB5875"/>
    <w:rsid w:val="00DB58C2"/>
    <w:rsid w:val="00DB60EB"/>
    <w:rsid w:val="00DB61E2"/>
    <w:rsid w:val="00DB688F"/>
    <w:rsid w:val="00DB6992"/>
    <w:rsid w:val="00DB6D36"/>
    <w:rsid w:val="00DB6D7A"/>
    <w:rsid w:val="00DB6FC4"/>
    <w:rsid w:val="00DB74F7"/>
    <w:rsid w:val="00DB7D05"/>
    <w:rsid w:val="00DB7EAD"/>
    <w:rsid w:val="00DC0358"/>
    <w:rsid w:val="00DC036E"/>
    <w:rsid w:val="00DC08FD"/>
    <w:rsid w:val="00DC09DA"/>
    <w:rsid w:val="00DC1590"/>
    <w:rsid w:val="00DC17F4"/>
    <w:rsid w:val="00DC17FC"/>
    <w:rsid w:val="00DC18CF"/>
    <w:rsid w:val="00DC1A59"/>
    <w:rsid w:val="00DC21A5"/>
    <w:rsid w:val="00DC2205"/>
    <w:rsid w:val="00DC2827"/>
    <w:rsid w:val="00DC29BE"/>
    <w:rsid w:val="00DC2C97"/>
    <w:rsid w:val="00DC2D2A"/>
    <w:rsid w:val="00DC36B6"/>
    <w:rsid w:val="00DC37E1"/>
    <w:rsid w:val="00DC3C75"/>
    <w:rsid w:val="00DC3E9D"/>
    <w:rsid w:val="00DC4255"/>
    <w:rsid w:val="00DC42C3"/>
    <w:rsid w:val="00DC4C78"/>
    <w:rsid w:val="00DC4D8B"/>
    <w:rsid w:val="00DC5169"/>
    <w:rsid w:val="00DC5257"/>
    <w:rsid w:val="00DC52F2"/>
    <w:rsid w:val="00DC5384"/>
    <w:rsid w:val="00DC556A"/>
    <w:rsid w:val="00DC5B1A"/>
    <w:rsid w:val="00DC5B60"/>
    <w:rsid w:val="00DC5EDA"/>
    <w:rsid w:val="00DC638F"/>
    <w:rsid w:val="00DC646F"/>
    <w:rsid w:val="00DC65DE"/>
    <w:rsid w:val="00DC6A5C"/>
    <w:rsid w:val="00DC6A61"/>
    <w:rsid w:val="00DC7C47"/>
    <w:rsid w:val="00DC7F32"/>
    <w:rsid w:val="00DD048C"/>
    <w:rsid w:val="00DD0505"/>
    <w:rsid w:val="00DD0607"/>
    <w:rsid w:val="00DD0825"/>
    <w:rsid w:val="00DD0CCF"/>
    <w:rsid w:val="00DD0EC2"/>
    <w:rsid w:val="00DD16F9"/>
    <w:rsid w:val="00DD18A4"/>
    <w:rsid w:val="00DD1D1A"/>
    <w:rsid w:val="00DD1FA8"/>
    <w:rsid w:val="00DD201F"/>
    <w:rsid w:val="00DD2622"/>
    <w:rsid w:val="00DD2676"/>
    <w:rsid w:val="00DD2855"/>
    <w:rsid w:val="00DD308F"/>
    <w:rsid w:val="00DD310A"/>
    <w:rsid w:val="00DD32E8"/>
    <w:rsid w:val="00DD35EA"/>
    <w:rsid w:val="00DD3E71"/>
    <w:rsid w:val="00DD4000"/>
    <w:rsid w:val="00DD42D8"/>
    <w:rsid w:val="00DD43FC"/>
    <w:rsid w:val="00DD4441"/>
    <w:rsid w:val="00DD44F9"/>
    <w:rsid w:val="00DD4599"/>
    <w:rsid w:val="00DD45A9"/>
    <w:rsid w:val="00DD4690"/>
    <w:rsid w:val="00DD4938"/>
    <w:rsid w:val="00DD4A39"/>
    <w:rsid w:val="00DD4BF7"/>
    <w:rsid w:val="00DD52BB"/>
    <w:rsid w:val="00DD576E"/>
    <w:rsid w:val="00DD5DCB"/>
    <w:rsid w:val="00DD62C0"/>
    <w:rsid w:val="00DD6437"/>
    <w:rsid w:val="00DD665F"/>
    <w:rsid w:val="00DD68B8"/>
    <w:rsid w:val="00DD6B42"/>
    <w:rsid w:val="00DD7270"/>
    <w:rsid w:val="00DD78BF"/>
    <w:rsid w:val="00DD797D"/>
    <w:rsid w:val="00DE0318"/>
    <w:rsid w:val="00DE049C"/>
    <w:rsid w:val="00DE0564"/>
    <w:rsid w:val="00DE079C"/>
    <w:rsid w:val="00DE1AB2"/>
    <w:rsid w:val="00DE1CFD"/>
    <w:rsid w:val="00DE1EB1"/>
    <w:rsid w:val="00DE2279"/>
    <w:rsid w:val="00DE2A3C"/>
    <w:rsid w:val="00DE2A4E"/>
    <w:rsid w:val="00DE2AEA"/>
    <w:rsid w:val="00DE2D9D"/>
    <w:rsid w:val="00DE2DDF"/>
    <w:rsid w:val="00DE3025"/>
    <w:rsid w:val="00DE320C"/>
    <w:rsid w:val="00DE328D"/>
    <w:rsid w:val="00DE3647"/>
    <w:rsid w:val="00DE36FA"/>
    <w:rsid w:val="00DE372D"/>
    <w:rsid w:val="00DE3C3D"/>
    <w:rsid w:val="00DE3CE8"/>
    <w:rsid w:val="00DE413C"/>
    <w:rsid w:val="00DE44AF"/>
    <w:rsid w:val="00DE468E"/>
    <w:rsid w:val="00DE5235"/>
    <w:rsid w:val="00DE5338"/>
    <w:rsid w:val="00DE5693"/>
    <w:rsid w:val="00DE572B"/>
    <w:rsid w:val="00DE57E7"/>
    <w:rsid w:val="00DE5F2C"/>
    <w:rsid w:val="00DE619D"/>
    <w:rsid w:val="00DE6482"/>
    <w:rsid w:val="00DE6A06"/>
    <w:rsid w:val="00DE6BBA"/>
    <w:rsid w:val="00DE70FE"/>
    <w:rsid w:val="00DE7403"/>
    <w:rsid w:val="00DE74B8"/>
    <w:rsid w:val="00DE7754"/>
    <w:rsid w:val="00DE797A"/>
    <w:rsid w:val="00DE7C74"/>
    <w:rsid w:val="00DE7ECD"/>
    <w:rsid w:val="00DF0137"/>
    <w:rsid w:val="00DF0278"/>
    <w:rsid w:val="00DF0832"/>
    <w:rsid w:val="00DF1121"/>
    <w:rsid w:val="00DF1295"/>
    <w:rsid w:val="00DF15DD"/>
    <w:rsid w:val="00DF1837"/>
    <w:rsid w:val="00DF2159"/>
    <w:rsid w:val="00DF221A"/>
    <w:rsid w:val="00DF2329"/>
    <w:rsid w:val="00DF28A9"/>
    <w:rsid w:val="00DF292A"/>
    <w:rsid w:val="00DF2A2B"/>
    <w:rsid w:val="00DF2E50"/>
    <w:rsid w:val="00DF311A"/>
    <w:rsid w:val="00DF36F3"/>
    <w:rsid w:val="00DF3731"/>
    <w:rsid w:val="00DF3B2F"/>
    <w:rsid w:val="00DF3BB7"/>
    <w:rsid w:val="00DF40CA"/>
    <w:rsid w:val="00DF4416"/>
    <w:rsid w:val="00DF4558"/>
    <w:rsid w:val="00DF45D3"/>
    <w:rsid w:val="00DF4824"/>
    <w:rsid w:val="00DF49C2"/>
    <w:rsid w:val="00DF4B53"/>
    <w:rsid w:val="00DF4D13"/>
    <w:rsid w:val="00DF4E61"/>
    <w:rsid w:val="00DF512A"/>
    <w:rsid w:val="00DF5A0D"/>
    <w:rsid w:val="00DF5B2B"/>
    <w:rsid w:val="00DF5D67"/>
    <w:rsid w:val="00DF5FF8"/>
    <w:rsid w:val="00DF63AB"/>
    <w:rsid w:val="00DF66DA"/>
    <w:rsid w:val="00DF6AD6"/>
    <w:rsid w:val="00DF70E5"/>
    <w:rsid w:val="00E0007F"/>
    <w:rsid w:val="00E00605"/>
    <w:rsid w:val="00E00C4C"/>
    <w:rsid w:val="00E01472"/>
    <w:rsid w:val="00E015A9"/>
    <w:rsid w:val="00E016ED"/>
    <w:rsid w:val="00E021A3"/>
    <w:rsid w:val="00E0238B"/>
    <w:rsid w:val="00E028CE"/>
    <w:rsid w:val="00E02A81"/>
    <w:rsid w:val="00E02BBB"/>
    <w:rsid w:val="00E03033"/>
    <w:rsid w:val="00E0334C"/>
    <w:rsid w:val="00E0374C"/>
    <w:rsid w:val="00E0382F"/>
    <w:rsid w:val="00E03882"/>
    <w:rsid w:val="00E038D3"/>
    <w:rsid w:val="00E03938"/>
    <w:rsid w:val="00E03F76"/>
    <w:rsid w:val="00E04319"/>
    <w:rsid w:val="00E0447F"/>
    <w:rsid w:val="00E045FA"/>
    <w:rsid w:val="00E04AF6"/>
    <w:rsid w:val="00E05765"/>
    <w:rsid w:val="00E05E71"/>
    <w:rsid w:val="00E06055"/>
    <w:rsid w:val="00E066A2"/>
    <w:rsid w:val="00E06874"/>
    <w:rsid w:val="00E068FF"/>
    <w:rsid w:val="00E06AE6"/>
    <w:rsid w:val="00E06D28"/>
    <w:rsid w:val="00E06DA3"/>
    <w:rsid w:val="00E07A34"/>
    <w:rsid w:val="00E07D7F"/>
    <w:rsid w:val="00E10018"/>
    <w:rsid w:val="00E1001C"/>
    <w:rsid w:val="00E10631"/>
    <w:rsid w:val="00E10B53"/>
    <w:rsid w:val="00E1115B"/>
    <w:rsid w:val="00E112A5"/>
    <w:rsid w:val="00E112F9"/>
    <w:rsid w:val="00E11585"/>
    <w:rsid w:val="00E11599"/>
    <w:rsid w:val="00E118FB"/>
    <w:rsid w:val="00E11A3E"/>
    <w:rsid w:val="00E11A68"/>
    <w:rsid w:val="00E11E49"/>
    <w:rsid w:val="00E121F6"/>
    <w:rsid w:val="00E12446"/>
    <w:rsid w:val="00E129EF"/>
    <w:rsid w:val="00E12AA0"/>
    <w:rsid w:val="00E12BD0"/>
    <w:rsid w:val="00E13444"/>
    <w:rsid w:val="00E13485"/>
    <w:rsid w:val="00E138A8"/>
    <w:rsid w:val="00E13A99"/>
    <w:rsid w:val="00E13BF8"/>
    <w:rsid w:val="00E13D77"/>
    <w:rsid w:val="00E1468A"/>
    <w:rsid w:val="00E14B4F"/>
    <w:rsid w:val="00E14E51"/>
    <w:rsid w:val="00E15005"/>
    <w:rsid w:val="00E15410"/>
    <w:rsid w:val="00E15855"/>
    <w:rsid w:val="00E15E78"/>
    <w:rsid w:val="00E15F9B"/>
    <w:rsid w:val="00E16B7C"/>
    <w:rsid w:val="00E16D76"/>
    <w:rsid w:val="00E16F23"/>
    <w:rsid w:val="00E17246"/>
    <w:rsid w:val="00E17BA9"/>
    <w:rsid w:val="00E17CE8"/>
    <w:rsid w:val="00E17F21"/>
    <w:rsid w:val="00E20334"/>
    <w:rsid w:val="00E207BB"/>
    <w:rsid w:val="00E20A67"/>
    <w:rsid w:val="00E20DB2"/>
    <w:rsid w:val="00E2159D"/>
    <w:rsid w:val="00E2162F"/>
    <w:rsid w:val="00E2190E"/>
    <w:rsid w:val="00E22E3B"/>
    <w:rsid w:val="00E22E89"/>
    <w:rsid w:val="00E23780"/>
    <w:rsid w:val="00E239BD"/>
    <w:rsid w:val="00E23AC0"/>
    <w:rsid w:val="00E23C0C"/>
    <w:rsid w:val="00E23DA2"/>
    <w:rsid w:val="00E24114"/>
    <w:rsid w:val="00E243AD"/>
    <w:rsid w:val="00E24CE2"/>
    <w:rsid w:val="00E251F0"/>
    <w:rsid w:val="00E256F9"/>
    <w:rsid w:val="00E25B82"/>
    <w:rsid w:val="00E25CEC"/>
    <w:rsid w:val="00E25FB7"/>
    <w:rsid w:val="00E269C2"/>
    <w:rsid w:val="00E26A10"/>
    <w:rsid w:val="00E27308"/>
    <w:rsid w:val="00E273FF"/>
    <w:rsid w:val="00E27809"/>
    <w:rsid w:val="00E279B9"/>
    <w:rsid w:val="00E27A8C"/>
    <w:rsid w:val="00E27F13"/>
    <w:rsid w:val="00E300CB"/>
    <w:rsid w:val="00E302A5"/>
    <w:rsid w:val="00E30434"/>
    <w:rsid w:val="00E30B8A"/>
    <w:rsid w:val="00E30F58"/>
    <w:rsid w:val="00E311A9"/>
    <w:rsid w:val="00E3129E"/>
    <w:rsid w:val="00E31549"/>
    <w:rsid w:val="00E31652"/>
    <w:rsid w:val="00E31713"/>
    <w:rsid w:val="00E318AD"/>
    <w:rsid w:val="00E31A1D"/>
    <w:rsid w:val="00E31D87"/>
    <w:rsid w:val="00E32739"/>
    <w:rsid w:val="00E32AEA"/>
    <w:rsid w:val="00E32D51"/>
    <w:rsid w:val="00E33564"/>
    <w:rsid w:val="00E336C6"/>
    <w:rsid w:val="00E3399E"/>
    <w:rsid w:val="00E33F07"/>
    <w:rsid w:val="00E33F9F"/>
    <w:rsid w:val="00E34969"/>
    <w:rsid w:val="00E34978"/>
    <w:rsid w:val="00E34A3B"/>
    <w:rsid w:val="00E34A56"/>
    <w:rsid w:val="00E34F1C"/>
    <w:rsid w:val="00E34F2E"/>
    <w:rsid w:val="00E3522F"/>
    <w:rsid w:val="00E352FF"/>
    <w:rsid w:val="00E356AE"/>
    <w:rsid w:val="00E35898"/>
    <w:rsid w:val="00E35EE2"/>
    <w:rsid w:val="00E35F7C"/>
    <w:rsid w:val="00E36849"/>
    <w:rsid w:val="00E3729F"/>
    <w:rsid w:val="00E3774F"/>
    <w:rsid w:val="00E377E6"/>
    <w:rsid w:val="00E37835"/>
    <w:rsid w:val="00E37F08"/>
    <w:rsid w:val="00E4031C"/>
    <w:rsid w:val="00E41193"/>
    <w:rsid w:val="00E41DDC"/>
    <w:rsid w:val="00E428D6"/>
    <w:rsid w:val="00E42A66"/>
    <w:rsid w:val="00E42C8E"/>
    <w:rsid w:val="00E42EA4"/>
    <w:rsid w:val="00E437BB"/>
    <w:rsid w:val="00E43E73"/>
    <w:rsid w:val="00E441B3"/>
    <w:rsid w:val="00E442E2"/>
    <w:rsid w:val="00E44442"/>
    <w:rsid w:val="00E44C07"/>
    <w:rsid w:val="00E4530A"/>
    <w:rsid w:val="00E45377"/>
    <w:rsid w:val="00E4549C"/>
    <w:rsid w:val="00E45F44"/>
    <w:rsid w:val="00E45F9D"/>
    <w:rsid w:val="00E46564"/>
    <w:rsid w:val="00E46590"/>
    <w:rsid w:val="00E467F9"/>
    <w:rsid w:val="00E469A0"/>
    <w:rsid w:val="00E46A92"/>
    <w:rsid w:val="00E46EBE"/>
    <w:rsid w:val="00E476C8"/>
    <w:rsid w:val="00E476EF"/>
    <w:rsid w:val="00E47D90"/>
    <w:rsid w:val="00E5010B"/>
    <w:rsid w:val="00E50150"/>
    <w:rsid w:val="00E50183"/>
    <w:rsid w:val="00E50629"/>
    <w:rsid w:val="00E50727"/>
    <w:rsid w:val="00E50AE9"/>
    <w:rsid w:val="00E511FC"/>
    <w:rsid w:val="00E517B3"/>
    <w:rsid w:val="00E518C4"/>
    <w:rsid w:val="00E52B0E"/>
    <w:rsid w:val="00E52F4B"/>
    <w:rsid w:val="00E5313D"/>
    <w:rsid w:val="00E533D7"/>
    <w:rsid w:val="00E53DA8"/>
    <w:rsid w:val="00E53DED"/>
    <w:rsid w:val="00E5428A"/>
    <w:rsid w:val="00E543BA"/>
    <w:rsid w:val="00E54579"/>
    <w:rsid w:val="00E545A3"/>
    <w:rsid w:val="00E55169"/>
    <w:rsid w:val="00E5526A"/>
    <w:rsid w:val="00E552A6"/>
    <w:rsid w:val="00E55AC6"/>
    <w:rsid w:val="00E562B4"/>
    <w:rsid w:val="00E56705"/>
    <w:rsid w:val="00E57183"/>
    <w:rsid w:val="00E57938"/>
    <w:rsid w:val="00E579C8"/>
    <w:rsid w:val="00E602B7"/>
    <w:rsid w:val="00E60655"/>
    <w:rsid w:val="00E60A57"/>
    <w:rsid w:val="00E60F1A"/>
    <w:rsid w:val="00E611FB"/>
    <w:rsid w:val="00E61A85"/>
    <w:rsid w:val="00E61B30"/>
    <w:rsid w:val="00E6207E"/>
    <w:rsid w:val="00E62363"/>
    <w:rsid w:val="00E62669"/>
    <w:rsid w:val="00E626A2"/>
    <w:rsid w:val="00E626FD"/>
    <w:rsid w:val="00E62897"/>
    <w:rsid w:val="00E62ACA"/>
    <w:rsid w:val="00E6367B"/>
    <w:rsid w:val="00E6367E"/>
    <w:rsid w:val="00E63E9E"/>
    <w:rsid w:val="00E63F42"/>
    <w:rsid w:val="00E64435"/>
    <w:rsid w:val="00E64597"/>
    <w:rsid w:val="00E646EF"/>
    <w:rsid w:val="00E64738"/>
    <w:rsid w:val="00E6504A"/>
    <w:rsid w:val="00E65583"/>
    <w:rsid w:val="00E656E4"/>
    <w:rsid w:val="00E65D8B"/>
    <w:rsid w:val="00E66814"/>
    <w:rsid w:val="00E67B39"/>
    <w:rsid w:val="00E7088E"/>
    <w:rsid w:val="00E70F6F"/>
    <w:rsid w:val="00E712F1"/>
    <w:rsid w:val="00E713C5"/>
    <w:rsid w:val="00E71807"/>
    <w:rsid w:val="00E71867"/>
    <w:rsid w:val="00E719B1"/>
    <w:rsid w:val="00E72A58"/>
    <w:rsid w:val="00E72CA6"/>
    <w:rsid w:val="00E72F12"/>
    <w:rsid w:val="00E7421B"/>
    <w:rsid w:val="00E74747"/>
    <w:rsid w:val="00E74B6D"/>
    <w:rsid w:val="00E7523F"/>
    <w:rsid w:val="00E7531D"/>
    <w:rsid w:val="00E753AB"/>
    <w:rsid w:val="00E7556B"/>
    <w:rsid w:val="00E75BA7"/>
    <w:rsid w:val="00E7632D"/>
    <w:rsid w:val="00E765B3"/>
    <w:rsid w:val="00E76ADD"/>
    <w:rsid w:val="00E76EC6"/>
    <w:rsid w:val="00E7715D"/>
    <w:rsid w:val="00E7720A"/>
    <w:rsid w:val="00E774C7"/>
    <w:rsid w:val="00E77537"/>
    <w:rsid w:val="00E77A57"/>
    <w:rsid w:val="00E77C0B"/>
    <w:rsid w:val="00E80176"/>
    <w:rsid w:val="00E801B1"/>
    <w:rsid w:val="00E810B4"/>
    <w:rsid w:val="00E8159E"/>
    <w:rsid w:val="00E81603"/>
    <w:rsid w:val="00E81A34"/>
    <w:rsid w:val="00E81C46"/>
    <w:rsid w:val="00E81F97"/>
    <w:rsid w:val="00E8236C"/>
    <w:rsid w:val="00E8239E"/>
    <w:rsid w:val="00E827BA"/>
    <w:rsid w:val="00E831D6"/>
    <w:rsid w:val="00E832DF"/>
    <w:rsid w:val="00E834F9"/>
    <w:rsid w:val="00E83592"/>
    <w:rsid w:val="00E8495E"/>
    <w:rsid w:val="00E84CEB"/>
    <w:rsid w:val="00E84FC9"/>
    <w:rsid w:val="00E853EF"/>
    <w:rsid w:val="00E8541A"/>
    <w:rsid w:val="00E85568"/>
    <w:rsid w:val="00E85FDE"/>
    <w:rsid w:val="00E8677F"/>
    <w:rsid w:val="00E8703B"/>
    <w:rsid w:val="00E87053"/>
    <w:rsid w:val="00E872E1"/>
    <w:rsid w:val="00E874F2"/>
    <w:rsid w:val="00E87539"/>
    <w:rsid w:val="00E87785"/>
    <w:rsid w:val="00E877CD"/>
    <w:rsid w:val="00E87959"/>
    <w:rsid w:val="00E87F84"/>
    <w:rsid w:val="00E90470"/>
    <w:rsid w:val="00E90C67"/>
    <w:rsid w:val="00E91133"/>
    <w:rsid w:val="00E911C5"/>
    <w:rsid w:val="00E91200"/>
    <w:rsid w:val="00E912E0"/>
    <w:rsid w:val="00E9171F"/>
    <w:rsid w:val="00E91AE1"/>
    <w:rsid w:val="00E91F5B"/>
    <w:rsid w:val="00E9220C"/>
    <w:rsid w:val="00E93814"/>
    <w:rsid w:val="00E93848"/>
    <w:rsid w:val="00E93D0C"/>
    <w:rsid w:val="00E93F85"/>
    <w:rsid w:val="00E9449C"/>
    <w:rsid w:val="00E947F1"/>
    <w:rsid w:val="00E959E0"/>
    <w:rsid w:val="00E95E61"/>
    <w:rsid w:val="00E96EA8"/>
    <w:rsid w:val="00E9710C"/>
    <w:rsid w:val="00E9724B"/>
    <w:rsid w:val="00E9760E"/>
    <w:rsid w:val="00E97BE5"/>
    <w:rsid w:val="00EA01F0"/>
    <w:rsid w:val="00EA0C2B"/>
    <w:rsid w:val="00EA102A"/>
    <w:rsid w:val="00EA1212"/>
    <w:rsid w:val="00EA124C"/>
    <w:rsid w:val="00EA1312"/>
    <w:rsid w:val="00EA1885"/>
    <w:rsid w:val="00EA18F1"/>
    <w:rsid w:val="00EA1FD8"/>
    <w:rsid w:val="00EA27A8"/>
    <w:rsid w:val="00EA2D93"/>
    <w:rsid w:val="00EA2D99"/>
    <w:rsid w:val="00EA2DCB"/>
    <w:rsid w:val="00EA2ECF"/>
    <w:rsid w:val="00EA30FB"/>
    <w:rsid w:val="00EA3CA1"/>
    <w:rsid w:val="00EA4071"/>
    <w:rsid w:val="00EA4195"/>
    <w:rsid w:val="00EA42D4"/>
    <w:rsid w:val="00EA42EF"/>
    <w:rsid w:val="00EA4504"/>
    <w:rsid w:val="00EA4628"/>
    <w:rsid w:val="00EA481D"/>
    <w:rsid w:val="00EA4B71"/>
    <w:rsid w:val="00EA4BBD"/>
    <w:rsid w:val="00EA4D73"/>
    <w:rsid w:val="00EA4F1F"/>
    <w:rsid w:val="00EA511E"/>
    <w:rsid w:val="00EA51AF"/>
    <w:rsid w:val="00EA51B7"/>
    <w:rsid w:val="00EA5B88"/>
    <w:rsid w:val="00EA665D"/>
    <w:rsid w:val="00EA6CBE"/>
    <w:rsid w:val="00EA6F34"/>
    <w:rsid w:val="00EA71DD"/>
    <w:rsid w:val="00EA738A"/>
    <w:rsid w:val="00EA741C"/>
    <w:rsid w:val="00EA7706"/>
    <w:rsid w:val="00EA7CBB"/>
    <w:rsid w:val="00EA7D7D"/>
    <w:rsid w:val="00EA7E9E"/>
    <w:rsid w:val="00EA7EF1"/>
    <w:rsid w:val="00EB07C4"/>
    <w:rsid w:val="00EB0A8D"/>
    <w:rsid w:val="00EB0C0A"/>
    <w:rsid w:val="00EB15BC"/>
    <w:rsid w:val="00EB1840"/>
    <w:rsid w:val="00EB2181"/>
    <w:rsid w:val="00EB2259"/>
    <w:rsid w:val="00EB228A"/>
    <w:rsid w:val="00EB2395"/>
    <w:rsid w:val="00EB2439"/>
    <w:rsid w:val="00EB3039"/>
    <w:rsid w:val="00EB3383"/>
    <w:rsid w:val="00EB3806"/>
    <w:rsid w:val="00EB3BF9"/>
    <w:rsid w:val="00EB3EF4"/>
    <w:rsid w:val="00EB4B30"/>
    <w:rsid w:val="00EB54A4"/>
    <w:rsid w:val="00EB556C"/>
    <w:rsid w:val="00EB56C9"/>
    <w:rsid w:val="00EB58FF"/>
    <w:rsid w:val="00EB5970"/>
    <w:rsid w:val="00EB5E88"/>
    <w:rsid w:val="00EB5EFB"/>
    <w:rsid w:val="00EB63D1"/>
    <w:rsid w:val="00EB6459"/>
    <w:rsid w:val="00EB6499"/>
    <w:rsid w:val="00EB6663"/>
    <w:rsid w:val="00EB6AB5"/>
    <w:rsid w:val="00EB6B31"/>
    <w:rsid w:val="00EB7214"/>
    <w:rsid w:val="00EB7439"/>
    <w:rsid w:val="00EB77A3"/>
    <w:rsid w:val="00EB7CDE"/>
    <w:rsid w:val="00EB7E07"/>
    <w:rsid w:val="00EB7EE3"/>
    <w:rsid w:val="00EB7EE7"/>
    <w:rsid w:val="00EC00A1"/>
    <w:rsid w:val="00EC09CE"/>
    <w:rsid w:val="00EC0C0C"/>
    <w:rsid w:val="00EC0C19"/>
    <w:rsid w:val="00EC0DD3"/>
    <w:rsid w:val="00EC1083"/>
    <w:rsid w:val="00EC10A8"/>
    <w:rsid w:val="00EC13BD"/>
    <w:rsid w:val="00EC1473"/>
    <w:rsid w:val="00EC25AB"/>
    <w:rsid w:val="00EC2908"/>
    <w:rsid w:val="00EC29FD"/>
    <w:rsid w:val="00EC2C4F"/>
    <w:rsid w:val="00EC3D31"/>
    <w:rsid w:val="00EC3E59"/>
    <w:rsid w:val="00EC40B3"/>
    <w:rsid w:val="00EC487A"/>
    <w:rsid w:val="00EC48DA"/>
    <w:rsid w:val="00EC4EBA"/>
    <w:rsid w:val="00EC4ECA"/>
    <w:rsid w:val="00EC56AB"/>
    <w:rsid w:val="00EC5703"/>
    <w:rsid w:val="00EC580A"/>
    <w:rsid w:val="00EC5CE6"/>
    <w:rsid w:val="00EC5E7D"/>
    <w:rsid w:val="00EC6352"/>
    <w:rsid w:val="00EC64B0"/>
    <w:rsid w:val="00EC6C7F"/>
    <w:rsid w:val="00EC74C1"/>
    <w:rsid w:val="00EC760C"/>
    <w:rsid w:val="00EC762A"/>
    <w:rsid w:val="00EC76F5"/>
    <w:rsid w:val="00EC7B56"/>
    <w:rsid w:val="00ED0224"/>
    <w:rsid w:val="00ED0687"/>
    <w:rsid w:val="00ED0791"/>
    <w:rsid w:val="00ED0FEA"/>
    <w:rsid w:val="00ED103C"/>
    <w:rsid w:val="00ED1282"/>
    <w:rsid w:val="00ED12A8"/>
    <w:rsid w:val="00ED154A"/>
    <w:rsid w:val="00ED1A4B"/>
    <w:rsid w:val="00ED2022"/>
    <w:rsid w:val="00ED23D3"/>
    <w:rsid w:val="00ED288B"/>
    <w:rsid w:val="00ED296B"/>
    <w:rsid w:val="00ED2A5D"/>
    <w:rsid w:val="00ED2A63"/>
    <w:rsid w:val="00ED2AC3"/>
    <w:rsid w:val="00ED2AD5"/>
    <w:rsid w:val="00ED2BFE"/>
    <w:rsid w:val="00ED2E2A"/>
    <w:rsid w:val="00ED31B8"/>
    <w:rsid w:val="00ED31ED"/>
    <w:rsid w:val="00ED32A4"/>
    <w:rsid w:val="00ED34DA"/>
    <w:rsid w:val="00ED381B"/>
    <w:rsid w:val="00ED39F4"/>
    <w:rsid w:val="00ED3B97"/>
    <w:rsid w:val="00ED3BCF"/>
    <w:rsid w:val="00ED3C9A"/>
    <w:rsid w:val="00ED3F03"/>
    <w:rsid w:val="00ED3F4D"/>
    <w:rsid w:val="00ED406C"/>
    <w:rsid w:val="00ED417C"/>
    <w:rsid w:val="00ED527E"/>
    <w:rsid w:val="00ED5AEF"/>
    <w:rsid w:val="00ED6AAE"/>
    <w:rsid w:val="00ED6ED1"/>
    <w:rsid w:val="00ED78B9"/>
    <w:rsid w:val="00ED7C28"/>
    <w:rsid w:val="00EE04FC"/>
    <w:rsid w:val="00EE0541"/>
    <w:rsid w:val="00EE0A16"/>
    <w:rsid w:val="00EE0AE9"/>
    <w:rsid w:val="00EE0B16"/>
    <w:rsid w:val="00EE0D43"/>
    <w:rsid w:val="00EE0ECC"/>
    <w:rsid w:val="00EE103E"/>
    <w:rsid w:val="00EE12B4"/>
    <w:rsid w:val="00EE1A1B"/>
    <w:rsid w:val="00EE1DFC"/>
    <w:rsid w:val="00EE1FE4"/>
    <w:rsid w:val="00EE2D56"/>
    <w:rsid w:val="00EE2DB6"/>
    <w:rsid w:val="00EE2F8E"/>
    <w:rsid w:val="00EE30CD"/>
    <w:rsid w:val="00EE32E4"/>
    <w:rsid w:val="00EE3610"/>
    <w:rsid w:val="00EE3AAC"/>
    <w:rsid w:val="00EE3E74"/>
    <w:rsid w:val="00EE4012"/>
    <w:rsid w:val="00EE40D1"/>
    <w:rsid w:val="00EE4641"/>
    <w:rsid w:val="00EE49C8"/>
    <w:rsid w:val="00EE4C0D"/>
    <w:rsid w:val="00EE59EF"/>
    <w:rsid w:val="00EE5D0D"/>
    <w:rsid w:val="00EE5E32"/>
    <w:rsid w:val="00EE5E6F"/>
    <w:rsid w:val="00EE5E77"/>
    <w:rsid w:val="00EE63DD"/>
    <w:rsid w:val="00EE6744"/>
    <w:rsid w:val="00EE67FB"/>
    <w:rsid w:val="00EE69CE"/>
    <w:rsid w:val="00EE786A"/>
    <w:rsid w:val="00EE7B62"/>
    <w:rsid w:val="00EF0289"/>
    <w:rsid w:val="00EF02E4"/>
    <w:rsid w:val="00EF0860"/>
    <w:rsid w:val="00EF0B0B"/>
    <w:rsid w:val="00EF1457"/>
    <w:rsid w:val="00EF186B"/>
    <w:rsid w:val="00EF1C4A"/>
    <w:rsid w:val="00EF23D0"/>
    <w:rsid w:val="00EF2AA8"/>
    <w:rsid w:val="00EF2AC4"/>
    <w:rsid w:val="00EF2C2C"/>
    <w:rsid w:val="00EF2CE4"/>
    <w:rsid w:val="00EF2D34"/>
    <w:rsid w:val="00EF39C9"/>
    <w:rsid w:val="00EF3BA5"/>
    <w:rsid w:val="00EF3DC1"/>
    <w:rsid w:val="00EF45A5"/>
    <w:rsid w:val="00EF4603"/>
    <w:rsid w:val="00EF4653"/>
    <w:rsid w:val="00EF478A"/>
    <w:rsid w:val="00EF56E4"/>
    <w:rsid w:val="00EF5802"/>
    <w:rsid w:val="00EF590B"/>
    <w:rsid w:val="00EF607E"/>
    <w:rsid w:val="00EF631A"/>
    <w:rsid w:val="00EF642B"/>
    <w:rsid w:val="00EF6636"/>
    <w:rsid w:val="00EF7E80"/>
    <w:rsid w:val="00F0067A"/>
    <w:rsid w:val="00F00C2B"/>
    <w:rsid w:val="00F0115A"/>
    <w:rsid w:val="00F011BC"/>
    <w:rsid w:val="00F012C0"/>
    <w:rsid w:val="00F016BB"/>
    <w:rsid w:val="00F016D3"/>
    <w:rsid w:val="00F01811"/>
    <w:rsid w:val="00F0269A"/>
    <w:rsid w:val="00F0276F"/>
    <w:rsid w:val="00F029BB"/>
    <w:rsid w:val="00F02CAB"/>
    <w:rsid w:val="00F03586"/>
    <w:rsid w:val="00F03AC2"/>
    <w:rsid w:val="00F03DF9"/>
    <w:rsid w:val="00F03E51"/>
    <w:rsid w:val="00F03EA8"/>
    <w:rsid w:val="00F04024"/>
    <w:rsid w:val="00F042F1"/>
    <w:rsid w:val="00F04922"/>
    <w:rsid w:val="00F04940"/>
    <w:rsid w:val="00F04996"/>
    <w:rsid w:val="00F04E1A"/>
    <w:rsid w:val="00F05154"/>
    <w:rsid w:val="00F052AD"/>
    <w:rsid w:val="00F05377"/>
    <w:rsid w:val="00F0552B"/>
    <w:rsid w:val="00F05B1B"/>
    <w:rsid w:val="00F05CCA"/>
    <w:rsid w:val="00F066D1"/>
    <w:rsid w:val="00F06F11"/>
    <w:rsid w:val="00F071BD"/>
    <w:rsid w:val="00F07398"/>
    <w:rsid w:val="00F074A1"/>
    <w:rsid w:val="00F07DDB"/>
    <w:rsid w:val="00F07F66"/>
    <w:rsid w:val="00F10297"/>
    <w:rsid w:val="00F104BE"/>
    <w:rsid w:val="00F10519"/>
    <w:rsid w:val="00F1065C"/>
    <w:rsid w:val="00F10879"/>
    <w:rsid w:val="00F10AEE"/>
    <w:rsid w:val="00F113D0"/>
    <w:rsid w:val="00F11588"/>
    <w:rsid w:val="00F1191E"/>
    <w:rsid w:val="00F1195E"/>
    <w:rsid w:val="00F11F44"/>
    <w:rsid w:val="00F11FC5"/>
    <w:rsid w:val="00F12228"/>
    <w:rsid w:val="00F127D0"/>
    <w:rsid w:val="00F1286A"/>
    <w:rsid w:val="00F12894"/>
    <w:rsid w:val="00F128F9"/>
    <w:rsid w:val="00F12A3D"/>
    <w:rsid w:val="00F131A6"/>
    <w:rsid w:val="00F136D4"/>
    <w:rsid w:val="00F141AB"/>
    <w:rsid w:val="00F14422"/>
    <w:rsid w:val="00F15076"/>
    <w:rsid w:val="00F1535B"/>
    <w:rsid w:val="00F1598F"/>
    <w:rsid w:val="00F1621C"/>
    <w:rsid w:val="00F164A2"/>
    <w:rsid w:val="00F165F1"/>
    <w:rsid w:val="00F16D30"/>
    <w:rsid w:val="00F17B24"/>
    <w:rsid w:val="00F17B9C"/>
    <w:rsid w:val="00F201A4"/>
    <w:rsid w:val="00F202F5"/>
    <w:rsid w:val="00F20410"/>
    <w:rsid w:val="00F20908"/>
    <w:rsid w:val="00F20D3E"/>
    <w:rsid w:val="00F20EA0"/>
    <w:rsid w:val="00F2176B"/>
    <w:rsid w:val="00F2178E"/>
    <w:rsid w:val="00F2189F"/>
    <w:rsid w:val="00F21B7F"/>
    <w:rsid w:val="00F21CC2"/>
    <w:rsid w:val="00F2210A"/>
    <w:rsid w:val="00F22165"/>
    <w:rsid w:val="00F22236"/>
    <w:rsid w:val="00F222EB"/>
    <w:rsid w:val="00F2249D"/>
    <w:rsid w:val="00F2252A"/>
    <w:rsid w:val="00F22CD2"/>
    <w:rsid w:val="00F22D49"/>
    <w:rsid w:val="00F232A4"/>
    <w:rsid w:val="00F240A2"/>
    <w:rsid w:val="00F247B3"/>
    <w:rsid w:val="00F24933"/>
    <w:rsid w:val="00F24E44"/>
    <w:rsid w:val="00F24FDA"/>
    <w:rsid w:val="00F25550"/>
    <w:rsid w:val="00F25969"/>
    <w:rsid w:val="00F25CEA"/>
    <w:rsid w:val="00F2608A"/>
    <w:rsid w:val="00F264C7"/>
    <w:rsid w:val="00F26580"/>
    <w:rsid w:val="00F265B0"/>
    <w:rsid w:val="00F2660F"/>
    <w:rsid w:val="00F26A6B"/>
    <w:rsid w:val="00F26B07"/>
    <w:rsid w:val="00F26BE8"/>
    <w:rsid w:val="00F26E8F"/>
    <w:rsid w:val="00F272A7"/>
    <w:rsid w:val="00F27390"/>
    <w:rsid w:val="00F27CE5"/>
    <w:rsid w:val="00F27D12"/>
    <w:rsid w:val="00F27E7B"/>
    <w:rsid w:val="00F27E8C"/>
    <w:rsid w:val="00F27F8E"/>
    <w:rsid w:val="00F27FB8"/>
    <w:rsid w:val="00F3175E"/>
    <w:rsid w:val="00F32351"/>
    <w:rsid w:val="00F3237E"/>
    <w:rsid w:val="00F324CD"/>
    <w:rsid w:val="00F327E8"/>
    <w:rsid w:val="00F32DDF"/>
    <w:rsid w:val="00F3333E"/>
    <w:rsid w:val="00F337F2"/>
    <w:rsid w:val="00F33885"/>
    <w:rsid w:val="00F33A64"/>
    <w:rsid w:val="00F33DA6"/>
    <w:rsid w:val="00F34C9E"/>
    <w:rsid w:val="00F34CC7"/>
    <w:rsid w:val="00F3521C"/>
    <w:rsid w:val="00F357A1"/>
    <w:rsid w:val="00F3586D"/>
    <w:rsid w:val="00F35DBD"/>
    <w:rsid w:val="00F3689E"/>
    <w:rsid w:val="00F36AFC"/>
    <w:rsid w:val="00F36CD9"/>
    <w:rsid w:val="00F36CDA"/>
    <w:rsid w:val="00F36D21"/>
    <w:rsid w:val="00F36D59"/>
    <w:rsid w:val="00F36E43"/>
    <w:rsid w:val="00F375DE"/>
    <w:rsid w:val="00F40387"/>
    <w:rsid w:val="00F40AEC"/>
    <w:rsid w:val="00F40C8D"/>
    <w:rsid w:val="00F40E33"/>
    <w:rsid w:val="00F41D91"/>
    <w:rsid w:val="00F42A73"/>
    <w:rsid w:val="00F42A83"/>
    <w:rsid w:val="00F431DF"/>
    <w:rsid w:val="00F43337"/>
    <w:rsid w:val="00F441C4"/>
    <w:rsid w:val="00F44723"/>
    <w:rsid w:val="00F447B6"/>
    <w:rsid w:val="00F451BA"/>
    <w:rsid w:val="00F4535C"/>
    <w:rsid w:val="00F45657"/>
    <w:rsid w:val="00F45B11"/>
    <w:rsid w:val="00F45CAD"/>
    <w:rsid w:val="00F45F7F"/>
    <w:rsid w:val="00F4626B"/>
    <w:rsid w:val="00F46378"/>
    <w:rsid w:val="00F469AC"/>
    <w:rsid w:val="00F47006"/>
    <w:rsid w:val="00F47391"/>
    <w:rsid w:val="00F474AA"/>
    <w:rsid w:val="00F47545"/>
    <w:rsid w:val="00F476F6"/>
    <w:rsid w:val="00F47728"/>
    <w:rsid w:val="00F47C03"/>
    <w:rsid w:val="00F47C8A"/>
    <w:rsid w:val="00F506E2"/>
    <w:rsid w:val="00F507F8"/>
    <w:rsid w:val="00F50DD2"/>
    <w:rsid w:val="00F50E66"/>
    <w:rsid w:val="00F50EE9"/>
    <w:rsid w:val="00F51005"/>
    <w:rsid w:val="00F51099"/>
    <w:rsid w:val="00F516E9"/>
    <w:rsid w:val="00F51A24"/>
    <w:rsid w:val="00F51D3B"/>
    <w:rsid w:val="00F5232D"/>
    <w:rsid w:val="00F5245F"/>
    <w:rsid w:val="00F52482"/>
    <w:rsid w:val="00F529DC"/>
    <w:rsid w:val="00F52CC5"/>
    <w:rsid w:val="00F537E3"/>
    <w:rsid w:val="00F546D2"/>
    <w:rsid w:val="00F54755"/>
    <w:rsid w:val="00F54C25"/>
    <w:rsid w:val="00F54FAB"/>
    <w:rsid w:val="00F55340"/>
    <w:rsid w:val="00F55356"/>
    <w:rsid w:val="00F55377"/>
    <w:rsid w:val="00F553AB"/>
    <w:rsid w:val="00F554A8"/>
    <w:rsid w:val="00F554D6"/>
    <w:rsid w:val="00F5550A"/>
    <w:rsid w:val="00F55A54"/>
    <w:rsid w:val="00F55CA4"/>
    <w:rsid w:val="00F55DEA"/>
    <w:rsid w:val="00F55EF5"/>
    <w:rsid w:val="00F55F1A"/>
    <w:rsid w:val="00F566D3"/>
    <w:rsid w:val="00F569C8"/>
    <w:rsid w:val="00F5722E"/>
    <w:rsid w:val="00F57890"/>
    <w:rsid w:val="00F57EB6"/>
    <w:rsid w:val="00F600E0"/>
    <w:rsid w:val="00F60A09"/>
    <w:rsid w:val="00F60E1F"/>
    <w:rsid w:val="00F60FDB"/>
    <w:rsid w:val="00F61008"/>
    <w:rsid w:val="00F6173E"/>
    <w:rsid w:val="00F61756"/>
    <w:rsid w:val="00F61A33"/>
    <w:rsid w:val="00F61BA2"/>
    <w:rsid w:val="00F61D69"/>
    <w:rsid w:val="00F621D1"/>
    <w:rsid w:val="00F628C1"/>
    <w:rsid w:val="00F62AEC"/>
    <w:rsid w:val="00F63504"/>
    <w:rsid w:val="00F63992"/>
    <w:rsid w:val="00F63FF4"/>
    <w:rsid w:val="00F64226"/>
    <w:rsid w:val="00F645E7"/>
    <w:rsid w:val="00F64F56"/>
    <w:rsid w:val="00F650C8"/>
    <w:rsid w:val="00F65760"/>
    <w:rsid w:val="00F65E6F"/>
    <w:rsid w:val="00F67399"/>
    <w:rsid w:val="00F67485"/>
    <w:rsid w:val="00F67946"/>
    <w:rsid w:val="00F67B99"/>
    <w:rsid w:val="00F67E5B"/>
    <w:rsid w:val="00F702FC"/>
    <w:rsid w:val="00F7042B"/>
    <w:rsid w:val="00F70440"/>
    <w:rsid w:val="00F70BCD"/>
    <w:rsid w:val="00F70D9E"/>
    <w:rsid w:val="00F71543"/>
    <w:rsid w:val="00F7162F"/>
    <w:rsid w:val="00F71EAB"/>
    <w:rsid w:val="00F72168"/>
    <w:rsid w:val="00F7242A"/>
    <w:rsid w:val="00F72A5A"/>
    <w:rsid w:val="00F72F62"/>
    <w:rsid w:val="00F73026"/>
    <w:rsid w:val="00F734FA"/>
    <w:rsid w:val="00F73A17"/>
    <w:rsid w:val="00F73BE2"/>
    <w:rsid w:val="00F7418F"/>
    <w:rsid w:val="00F75019"/>
    <w:rsid w:val="00F7582F"/>
    <w:rsid w:val="00F758BB"/>
    <w:rsid w:val="00F75E94"/>
    <w:rsid w:val="00F75F98"/>
    <w:rsid w:val="00F7627F"/>
    <w:rsid w:val="00F765A4"/>
    <w:rsid w:val="00F76729"/>
    <w:rsid w:val="00F76CB7"/>
    <w:rsid w:val="00F776DE"/>
    <w:rsid w:val="00F77771"/>
    <w:rsid w:val="00F777A9"/>
    <w:rsid w:val="00F80290"/>
    <w:rsid w:val="00F80772"/>
    <w:rsid w:val="00F80B48"/>
    <w:rsid w:val="00F81069"/>
    <w:rsid w:val="00F81722"/>
    <w:rsid w:val="00F81949"/>
    <w:rsid w:val="00F81A17"/>
    <w:rsid w:val="00F81F47"/>
    <w:rsid w:val="00F81F73"/>
    <w:rsid w:val="00F82276"/>
    <w:rsid w:val="00F827EF"/>
    <w:rsid w:val="00F8281F"/>
    <w:rsid w:val="00F82C98"/>
    <w:rsid w:val="00F82EAB"/>
    <w:rsid w:val="00F8325B"/>
    <w:rsid w:val="00F8360F"/>
    <w:rsid w:val="00F84007"/>
    <w:rsid w:val="00F846AD"/>
    <w:rsid w:val="00F84BC3"/>
    <w:rsid w:val="00F84C30"/>
    <w:rsid w:val="00F856B6"/>
    <w:rsid w:val="00F85B0F"/>
    <w:rsid w:val="00F85D59"/>
    <w:rsid w:val="00F85E2A"/>
    <w:rsid w:val="00F86748"/>
    <w:rsid w:val="00F86998"/>
    <w:rsid w:val="00F86FDD"/>
    <w:rsid w:val="00F87752"/>
    <w:rsid w:val="00F87B8F"/>
    <w:rsid w:val="00F87DA0"/>
    <w:rsid w:val="00F901C1"/>
    <w:rsid w:val="00F90432"/>
    <w:rsid w:val="00F90A4B"/>
    <w:rsid w:val="00F90BAE"/>
    <w:rsid w:val="00F90C51"/>
    <w:rsid w:val="00F90E1A"/>
    <w:rsid w:val="00F9193C"/>
    <w:rsid w:val="00F91DE1"/>
    <w:rsid w:val="00F91E25"/>
    <w:rsid w:val="00F921EF"/>
    <w:rsid w:val="00F9222D"/>
    <w:rsid w:val="00F92968"/>
    <w:rsid w:val="00F932FC"/>
    <w:rsid w:val="00F934EF"/>
    <w:rsid w:val="00F93553"/>
    <w:rsid w:val="00F935CD"/>
    <w:rsid w:val="00F93ABD"/>
    <w:rsid w:val="00F93DAE"/>
    <w:rsid w:val="00F93FE8"/>
    <w:rsid w:val="00F94E1A"/>
    <w:rsid w:val="00F95BD6"/>
    <w:rsid w:val="00F965C5"/>
    <w:rsid w:val="00F966FE"/>
    <w:rsid w:val="00F967CC"/>
    <w:rsid w:val="00F969FE"/>
    <w:rsid w:val="00F96AF1"/>
    <w:rsid w:val="00F96DBD"/>
    <w:rsid w:val="00F96E2E"/>
    <w:rsid w:val="00F96F53"/>
    <w:rsid w:val="00F971D0"/>
    <w:rsid w:val="00F97402"/>
    <w:rsid w:val="00F977A6"/>
    <w:rsid w:val="00FA02F1"/>
    <w:rsid w:val="00FA0417"/>
    <w:rsid w:val="00FA05F3"/>
    <w:rsid w:val="00FA0657"/>
    <w:rsid w:val="00FA0887"/>
    <w:rsid w:val="00FA0C92"/>
    <w:rsid w:val="00FA1111"/>
    <w:rsid w:val="00FA154C"/>
    <w:rsid w:val="00FA187E"/>
    <w:rsid w:val="00FA2828"/>
    <w:rsid w:val="00FA38A1"/>
    <w:rsid w:val="00FA3970"/>
    <w:rsid w:val="00FA3AEE"/>
    <w:rsid w:val="00FA3D5D"/>
    <w:rsid w:val="00FA408C"/>
    <w:rsid w:val="00FA4536"/>
    <w:rsid w:val="00FA46B9"/>
    <w:rsid w:val="00FA4768"/>
    <w:rsid w:val="00FA48A4"/>
    <w:rsid w:val="00FA49DD"/>
    <w:rsid w:val="00FA5432"/>
    <w:rsid w:val="00FA549A"/>
    <w:rsid w:val="00FA5C71"/>
    <w:rsid w:val="00FA61C1"/>
    <w:rsid w:val="00FA62EB"/>
    <w:rsid w:val="00FA6837"/>
    <w:rsid w:val="00FA6C1E"/>
    <w:rsid w:val="00FA6F77"/>
    <w:rsid w:val="00FA704C"/>
    <w:rsid w:val="00FA75E6"/>
    <w:rsid w:val="00FA78EF"/>
    <w:rsid w:val="00FA7AC0"/>
    <w:rsid w:val="00FB0076"/>
    <w:rsid w:val="00FB0106"/>
    <w:rsid w:val="00FB01B5"/>
    <w:rsid w:val="00FB047C"/>
    <w:rsid w:val="00FB0496"/>
    <w:rsid w:val="00FB05E5"/>
    <w:rsid w:val="00FB0772"/>
    <w:rsid w:val="00FB1954"/>
    <w:rsid w:val="00FB1974"/>
    <w:rsid w:val="00FB1DB4"/>
    <w:rsid w:val="00FB1F40"/>
    <w:rsid w:val="00FB255C"/>
    <w:rsid w:val="00FB289D"/>
    <w:rsid w:val="00FB2C76"/>
    <w:rsid w:val="00FB34DC"/>
    <w:rsid w:val="00FB3B00"/>
    <w:rsid w:val="00FB3CA5"/>
    <w:rsid w:val="00FB3EF2"/>
    <w:rsid w:val="00FB40BD"/>
    <w:rsid w:val="00FB436C"/>
    <w:rsid w:val="00FB438F"/>
    <w:rsid w:val="00FB463F"/>
    <w:rsid w:val="00FB482F"/>
    <w:rsid w:val="00FB5530"/>
    <w:rsid w:val="00FB5CC4"/>
    <w:rsid w:val="00FB5CDD"/>
    <w:rsid w:val="00FB5F65"/>
    <w:rsid w:val="00FB66E9"/>
    <w:rsid w:val="00FB690E"/>
    <w:rsid w:val="00FB691C"/>
    <w:rsid w:val="00FB6BC1"/>
    <w:rsid w:val="00FB6EB3"/>
    <w:rsid w:val="00FB70F4"/>
    <w:rsid w:val="00FB748D"/>
    <w:rsid w:val="00FB7812"/>
    <w:rsid w:val="00FB7986"/>
    <w:rsid w:val="00FB7BBB"/>
    <w:rsid w:val="00FB7DC4"/>
    <w:rsid w:val="00FC0AD6"/>
    <w:rsid w:val="00FC0DE0"/>
    <w:rsid w:val="00FC13CC"/>
    <w:rsid w:val="00FC146D"/>
    <w:rsid w:val="00FC1584"/>
    <w:rsid w:val="00FC185A"/>
    <w:rsid w:val="00FC1C94"/>
    <w:rsid w:val="00FC1E91"/>
    <w:rsid w:val="00FC2708"/>
    <w:rsid w:val="00FC325F"/>
    <w:rsid w:val="00FC3488"/>
    <w:rsid w:val="00FC361A"/>
    <w:rsid w:val="00FC37C3"/>
    <w:rsid w:val="00FC3934"/>
    <w:rsid w:val="00FC4176"/>
    <w:rsid w:val="00FC43E2"/>
    <w:rsid w:val="00FC46EC"/>
    <w:rsid w:val="00FC477E"/>
    <w:rsid w:val="00FC47CD"/>
    <w:rsid w:val="00FC4902"/>
    <w:rsid w:val="00FC4953"/>
    <w:rsid w:val="00FC4E86"/>
    <w:rsid w:val="00FC5B6A"/>
    <w:rsid w:val="00FC5CC7"/>
    <w:rsid w:val="00FC5F90"/>
    <w:rsid w:val="00FC63B7"/>
    <w:rsid w:val="00FC653C"/>
    <w:rsid w:val="00FC676A"/>
    <w:rsid w:val="00FC677E"/>
    <w:rsid w:val="00FC735F"/>
    <w:rsid w:val="00FC74E0"/>
    <w:rsid w:val="00FC7524"/>
    <w:rsid w:val="00FC7731"/>
    <w:rsid w:val="00FC7798"/>
    <w:rsid w:val="00FC7FEC"/>
    <w:rsid w:val="00FD06BF"/>
    <w:rsid w:val="00FD0A3E"/>
    <w:rsid w:val="00FD0E0F"/>
    <w:rsid w:val="00FD0F00"/>
    <w:rsid w:val="00FD1176"/>
    <w:rsid w:val="00FD142B"/>
    <w:rsid w:val="00FD1A2B"/>
    <w:rsid w:val="00FD1AAF"/>
    <w:rsid w:val="00FD20B6"/>
    <w:rsid w:val="00FD253D"/>
    <w:rsid w:val="00FD27BB"/>
    <w:rsid w:val="00FD2903"/>
    <w:rsid w:val="00FD2ACA"/>
    <w:rsid w:val="00FD3010"/>
    <w:rsid w:val="00FD3136"/>
    <w:rsid w:val="00FD315D"/>
    <w:rsid w:val="00FD3227"/>
    <w:rsid w:val="00FD360C"/>
    <w:rsid w:val="00FD4169"/>
    <w:rsid w:val="00FD424D"/>
    <w:rsid w:val="00FD45F3"/>
    <w:rsid w:val="00FD4807"/>
    <w:rsid w:val="00FD4E8A"/>
    <w:rsid w:val="00FD4F37"/>
    <w:rsid w:val="00FD5105"/>
    <w:rsid w:val="00FD5178"/>
    <w:rsid w:val="00FD54AA"/>
    <w:rsid w:val="00FD5F89"/>
    <w:rsid w:val="00FD61CC"/>
    <w:rsid w:val="00FD6281"/>
    <w:rsid w:val="00FD6983"/>
    <w:rsid w:val="00FD6D4C"/>
    <w:rsid w:val="00FD6DA3"/>
    <w:rsid w:val="00FD7320"/>
    <w:rsid w:val="00FD74AD"/>
    <w:rsid w:val="00FD7B48"/>
    <w:rsid w:val="00FD7B6D"/>
    <w:rsid w:val="00FE0590"/>
    <w:rsid w:val="00FE05C9"/>
    <w:rsid w:val="00FE09E6"/>
    <w:rsid w:val="00FE0C9F"/>
    <w:rsid w:val="00FE0DD6"/>
    <w:rsid w:val="00FE14C4"/>
    <w:rsid w:val="00FE19BB"/>
    <w:rsid w:val="00FE262B"/>
    <w:rsid w:val="00FE2EB5"/>
    <w:rsid w:val="00FE2EFD"/>
    <w:rsid w:val="00FE2F50"/>
    <w:rsid w:val="00FE38F8"/>
    <w:rsid w:val="00FE3B50"/>
    <w:rsid w:val="00FE49F0"/>
    <w:rsid w:val="00FE5E34"/>
    <w:rsid w:val="00FE619D"/>
    <w:rsid w:val="00FE62D4"/>
    <w:rsid w:val="00FE64DE"/>
    <w:rsid w:val="00FE6572"/>
    <w:rsid w:val="00FE6AED"/>
    <w:rsid w:val="00FE72ED"/>
    <w:rsid w:val="00FE732B"/>
    <w:rsid w:val="00FE757C"/>
    <w:rsid w:val="00FE7602"/>
    <w:rsid w:val="00FE7751"/>
    <w:rsid w:val="00FE77DE"/>
    <w:rsid w:val="00FE7C35"/>
    <w:rsid w:val="00FE7F1E"/>
    <w:rsid w:val="00FF0493"/>
    <w:rsid w:val="00FF0E6B"/>
    <w:rsid w:val="00FF0FEA"/>
    <w:rsid w:val="00FF1729"/>
    <w:rsid w:val="00FF1DB0"/>
    <w:rsid w:val="00FF1F7C"/>
    <w:rsid w:val="00FF21FE"/>
    <w:rsid w:val="00FF2729"/>
    <w:rsid w:val="00FF2E5C"/>
    <w:rsid w:val="00FF3609"/>
    <w:rsid w:val="00FF36B6"/>
    <w:rsid w:val="00FF37C7"/>
    <w:rsid w:val="00FF39BE"/>
    <w:rsid w:val="00FF4194"/>
    <w:rsid w:val="00FF4774"/>
    <w:rsid w:val="00FF482E"/>
    <w:rsid w:val="00FF48AB"/>
    <w:rsid w:val="00FF4C94"/>
    <w:rsid w:val="00FF5BA6"/>
    <w:rsid w:val="00FF619D"/>
    <w:rsid w:val="00FF706D"/>
    <w:rsid w:val="00FF7838"/>
    <w:rsid w:val="01C84C38"/>
    <w:rsid w:val="1601C91B"/>
    <w:rsid w:val="1AB05907"/>
    <w:rsid w:val="1C7C0CCA"/>
    <w:rsid w:val="1F6336D5"/>
    <w:rsid w:val="238312E7"/>
    <w:rsid w:val="28F6536A"/>
    <w:rsid w:val="35899C68"/>
    <w:rsid w:val="36CE9F6E"/>
    <w:rsid w:val="376CE784"/>
    <w:rsid w:val="38302DBD"/>
    <w:rsid w:val="4210A6D0"/>
    <w:rsid w:val="5B6534D0"/>
    <w:rsid w:val="5C08C99E"/>
    <w:rsid w:val="73A9DD9E"/>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45E64"/>
  <w15:chartTrackingRefBased/>
  <w15:docId w15:val="{AC0B604A-F186-40D0-A38F-B361ED57F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71C"/>
    <w:rPr>
      <w:rFonts w:ascii="Arial" w:hAnsi="Arial" w:cs="Arial"/>
    </w:rPr>
  </w:style>
  <w:style w:type="paragraph" w:styleId="Ttulo1">
    <w:name w:val="heading 1"/>
    <w:basedOn w:val="PrimerTtulo"/>
    <w:next w:val="Ttulo2"/>
    <w:link w:val="Ttulo1Car"/>
    <w:autoRedefine/>
    <w:uiPriority w:val="9"/>
    <w:rsid w:val="003B63C2"/>
    <w:pPr>
      <w:numPr>
        <w:numId w:val="4"/>
      </w:numPr>
      <w:tabs>
        <w:tab w:val="left" w:pos="0"/>
      </w:tabs>
      <w:ind w:left="426"/>
      <w:outlineLvl w:val="0"/>
    </w:pPr>
  </w:style>
  <w:style w:type="paragraph" w:styleId="Ttulo2">
    <w:name w:val="heading 2"/>
    <w:basedOn w:val="PrimerTtulo"/>
    <w:next w:val="Normal"/>
    <w:link w:val="Ttulo2Car"/>
    <w:uiPriority w:val="9"/>
    <w:unhideWhenUsed/>
    <w:qFormat/>
    <w:rsid w:val="009F151B"/>
    <w:pPr>
      <w:tabs>
        <w:tab w:val="left" w:pos="1276"/>
      </w:tabs>
      <w:outlineLvl w:val="1"/>
    </w:pPr>
    <w:rPr>
      <w:b w:val="0"/>
      <w:sz w:val="24"/>
    </w:rPr>
  </w:style>
  <w:style w:type="paragraph" w:styleId="Ttulo3">
    <w:name w:val="heading 3"/>
    <w:basedOn w:val="Normal"/>
    <w:next w:val="Normal"/>
    <w:link w:val="Ttulo3Car"/>
    <w:uiPriority w:val="9"/>
    <w:unhideWhenUsed/>
    <w:qFormat/>
    <w:rsid w:val="00356AC7"/>
    <w:pPr>
      <w:keepNext/>
      <w:keepLines/>
      <w:numPr>
        <w:ilvl w:val="2"/>
        <w:numId w:val="2"/>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356AC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56AC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356AC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356AC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56AC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56AC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86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86F7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86F76"/>
    <w:rPr>
      <w:rFonts w:ascii="Segoe UI" w:hAnsi="Segoe UI" w:cs="Segoe UI"/>
      <w:sz w:val="18"/>
      <w:szCs w:val="18"/>
    </w:rPr>
  </w:style>
  <w:style w:type="paragraph" w:styleId="Encabezado">
    <w:name w:val="header"/>
    <w:basedOn w:val="Normal"/>
    <w:link w:val="EncabezadoCar"/>
    <w:uiPriority w:val="99"/>
    <w:unhideWhenUsed/>
    <w:rsid w:val="0050314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03144"/>
  </w:style>
  <w:style w:type="paragraph" w:styleId="Piedepgina">
    <w:name w:val="footer"/>
    <w:basedOn w:val="Normal"/>
    <w:link w:val="PiedepginaCar"/>
    <w:uiPriority w:val="99"/>
    <w:unhideWhenUsed/>
    <w:rsid w:val="0050314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03144"/>
  </w:style>
  <w:style w:type="character" w:customStyle="1" w:styleId="Ttulo1Car">
    <w:name w:val="Título 1 Car"/>
    <w:basedOn w:val="Fuentedeprrafopredeter"/>
    <w:link w:val="Ttulo1"/>
    <w:uiPriority w:val="9"/>
    <w:rsid w:val="003B63C2"/>
    <w:rPr>
      <w:rFonts w:ascii="Arial" w:hAnsi="Arial" w:cs="Arial"/>
      <w:b/>
      <w:sz w:val="28"/>
    </w:rPr>
  </w:style>
  <w:style w:type="paragraph" w:styleId="Prrafodelista">
    <w:name w:val="List Paragraph"/>
    <w:basedOn w:val="Normal"/>
    <w:link w:val="PrrafodelistaCar"/>
    <w:uiPriority w:val="34"/>
    <w:qFormat/>
    <w:rsid w:val="008E0F35"/>
    <w:pPr>
      <w:ind w:left="720"/>
      <w:contextualSpacing/>
    </w:pPr>
  </w:style>
  <w:style w:type="paragraph" w:customStyle="1" w:styleId="PrimerTtulo">
    <w:name w:val="Primer Título"/>
    <w:basedOn w:val="Prrafodelista"/>
    <w:link w:val="PrimerTtuloCar"/>
    <w:rsid w:val="0048587A"/>
    <w:pPr>
      <w:ind w:left="0"/>
    </w:pPr>
    <w:rPr>
      <w:b/>
      <w:sz w:val="28"/>
    </w:rPr>
  </w:style>
  <w:style w:type="paragraph" w:styleId="TtuloTDC">
    <w:name w:val="TOC Heading"/>
    <w:aliases w:val="Título Indice"/>
    <w:basedOn w:val="Ttulo1"/>
    <w:next w:val="Normal"/>
    <w:uiPriority w:val="39"/>
    <w:unhideWhenUsed/>
    <w:qFormat/>
    <w:rsid w:val="005364B2"/>
    <w:pPr>
      <w:outlineLvl w:val="9"/>
    </w:pPr>
    <w:rPr>
      <w:lang w:eastAsia="es-PE"/>
    </w:rPr>
  </w:style>
  <w:style w:type="character" w:customStyle="1" w:styleId="PrrafodelistaCar">
    <w:name w:val="Párrafo de lista Car"/>
    <w:basedOn w:val="Fuentedeprrafopredeter"/>
    <w:link w:val="Prrafodelista"/>
    <w:uiPriority w:val="34"/>
    <w:rsid w:val="0048587A"/>
  </w:style>
  <w:style w:type="character" w:customStyle="1" w:styleId="PrimerTtuloCar">
    <w:name w:val="Primer Título Car"/>
    <w:basedOn w:val="PrrafodelistaCar"/>
    <w:link w:val="PrimerTtulo"/>
    <w:rsid w:val="0048587A"/>
    <w:rPr>
      <w:rFonts w:ascii="Arial" w:hAnsi="Arial" w:cs="Arial"/>
      <w:b/>
      <w:sz w:val="28"/>
    </w:rPr>
  </w:style>
  <w:style w:type="paragraph" w:styleId="TDC2">
    <w:name w:val="toc 2"/>
    <w:basedOn w:val="Normal"/>
    <w:next w:val="Normal"/>
    <w:autoRedefine/>
    <w:uiPriority w:val="39"/>
    <w:unhideWhenUsed/>
    <w:rsid w:val="008A6844"/>
    <w:pPr>
      <w:spacing w:after="0"/>
      <w:ind w:left="220"/>
    </w:pPr>
    <w:rPr>
      <w:b/>
      <w:bCs/>
      <w:sz w:val="20"/>
    </w:rPr>
  </w:style>
  <w:style w:type="paragraph" w:styleId="TDC1">
    <w:name w:val="toc 1"/>
    <w:basedOn w:val="Normal"/>
    <w:next w:val="Normal"/>
    <w:autoRedefine/>
    <w:uiPriority w:val="39"/>
    <w:unhideWhenUsed/>
    <w:rsid w:val="008A6844"/>
    <w:pPr>
      <w:spacing w:after="0"/>
    </w:pPr>
    <w:rPr>
      <w:b/>
      <w:bCs/>
      <w:i/>
      <w:iCs/>
      <w:sz w:val="20"/>
      <w:szCs w:val="24"/>
    </w:rPr>
  </w:style>
  <w:style w:type="paragraph" w:styleId="TDC3">
    <w:name w:val="toc 3"/>
    <w:basedOn w:val="Normal"/>
    <w:next w:val="Normal"/>
    <w:autoRedefine/>
    <w:uiPriority w:val="39"/>
    <w:unhideWhenUsed/>
    <w:rsid w:val="006C7436"/>
    <w:pPr>
      <w:spacing w:after="0"/>
      <w:ind w:left="440"/>
    </w:pPr>
    <w:rPr>
      <w:sz w:val="20"/>
      <w:szCs w:val="20"/>
    </w:rPr>
  </w:style>
  <w:style w:type="character" w:styleId="Hipervnculo">
    <w:name w:val="Hyperlink"/>
    <w:basedOn w:val="Fuentedeprrafopredeter"/>
    <w:uiPriority w:val="99"/>
    <w:unhideWhenUsed/>
    <w:rsid w:val="008911CD"/>
    <w:rPr>
      <w:color w:val="0563C1" w:themeColor="hyperlink"/>
      <w:u w:val="single"/>
    </w:rPr>
  </w:style>
  <w:style w:type="paragraph" w:styleId="Ttulo">
    <w:name w:val="Title"/>
    <w:basedOn w:val="PrimerTtulo"/>
    <w:next w:val="Normal"/>
    <w:link w:val="TtuloCar"/>
    <w:uiPriority w:val="10"/>
    <w:rsid w:val="009F151B"/>
    <w:pPr>
      <w:numPr>
        <w:numId w:val="1"/>
      </w:numPr>
    </w:pPr>
  </w:style>
  <w:style w:type="character" w:customStyle="1" w:styleId="Ttulo2Car">
    <w:name w:val="Título 2 Car"/>
    <w:basedOn w:val="Fuentedeprrafopredeter"/>
    <w:link w:val="Ttulo2"/>
    <w:uiPriority w:val="9"/>
    <w:rsid w:val="009F151B"/>
    <w:rPr>
      <w:rFonts w:ascii="Arial" w:hAnsi="Arial" w:cs="Arial"/>
      <w:sz w:val="24"/>
    </w:rPr>
  </w:style>
  <w:style w:type="character" w:customStyle="1" w:styleId="TtuloCar">
    <w:name w:val="Título Car"/>
    <w:basedOn w:val="Fuentedeprrafopredeter"/>
    <w:link w:val="Ttulo"/>
    <w:uiPriority w:val="10"/>
    <w:rsid w:val="009F151B"/>
    <w:rPr>
      <w:rFonts w:ascii="Arial" w:hAnsi="Arial" w:cs="Arial"/>
      <w:b/>
      <w:sz w:val="28"/>
    </w:rPr>
  </w:style>
  <w:style w:type="paragraph" w:customStyle="1" w:styleId="Titulo">
    <w:name w:val="Titulo"/>
    <w:basedOn w:val="Ttulo1"/>
    <w:link w:val="TituloCar"/>
    <w:autoRedefine/>
    <w:qFormat/>
    <w:rsid w:val="00362B7C"/>
  </w:style>
  <w:style w:type="character" w:customStyle="1" w:styleId="TituloCar">
    <w:name w:val="Titulo Car"/>
    <w:basedOn w:val="Fuentedeprrafopredeter"/>
    <w:link w:val="Titulo"/>
    <w:rsid w:val="00362B7C"/>
    <w:rPr>
      <w:rFonts w:ascii="Arial" w:hAnsi="Arial" w:cs="Arial"/>
      <w:b/>
      <w:sz w:val="28"/>
    </w:rPr>
  </w:style>
  <w:style w:type="character" w:customStyle="1" w:styleId="Ttulo3Car">
    <w:name w:val="Título 3 Car"/>
    <w:basedOn w:val="Fuentedeprrafopredeter"/>
    <w:link w:val="Ttulo3"/>
    <w:uiPriority w:val="9"/>
    <w:rsid w:val="00356AC7"/>
    <w:rPr>
      <w:rFonts w:asciiTheme="majorHAnsi" w:eastAsiaTheme="majorEastAsia" w:hAnsiTheme="majorHAnsi" w:cstheme="majorBidi"/>
      <w:color w:val="1F3763" w:themeColor="accent1" w:themeShade="7F"/>
      <w:szCs w:val="24"/>
    </w:rPr>
  </w:style>
  <w:style w:type="character" w:customStyle="1" w:styleId="Ttulo4Car">
    <w:name w:val="Título 4 Car"/>
    <w:basedOn w:val="Fuentedeprrafopredeter"/>
    <w:link w:val="Ttulo4"/>
    <w:uiPriority w:val="9"/>
    <w:rsid w:val="00356AC7"/>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356AC7"/>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356AC7"/>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356AC7"/>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356AC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56AC7"/>
    <w:rPr>
      <w:rFonts w:asciiTheme="majorHAnsi" w:eastAsiaTheme="majorEastAsia" w:hAnsiTheme="majorHAnsi" w:cstheme="majorBidi"/>
      <w:i/>
      <w:iCs/>
      <w:color w:val="272727" w:themeColor="text1" w:themeTint="D8"/>
      <w:sz w:val="21"/>
      <w:szCs w:val="21"/>
    </w:rPr>
  </w:style>
  <w:style w:type="paragraph" w:customStyle="1" w:styleId="Titulo2">
    <w:name w:val="Titulo 2"/>
    <w:basedOn w:val="Titulo"/>
    <w:link w:val="Titulo2Car"/>
    <w:rsid w:val="00D82ED9"/>
    <w:pPr>
      <w:numPr>
        <w:numId w:val="0"/>
      </w:numPr>
      <w:ind w:left="1500" w:hanging="432"/>
    </w:pPr>
    <w:rPr>
      <w:bCs/>
    </w:rPr>
  </w:style>
  <w:style w:type="character" w:customStyle="1" w:styleId="Titulo2Car">
    <w:name w:val="Titulo 2 Car"/>
    <w:basedOn w:val="Ttulo2Car"/>
    <w:link w:val="Titulo2"/>
    <w:rsid w:val="00D82ED9"/>
    <w:rPr>
      <w:rFonts w:ascii="Arial" w:hAnsi="Arial" w:cs="Arial"/>
      <w:b/>
      <w:bCs/>
      <w:sz w:val="24"/>
    </w:rPr>
  </w:style>
  <w:style w:type="table" w:customStyle="1" w:styleId="TableGrid0">
    <w:name w:val="Table Grid0"/>
    <w:rsid w:val="00184CDC"/>
    <w:pPr>
      <w:spacing w:after="0" w:line="240" w:lineRule="auto"/>
    </w:pPr>
    <w:rPr>
      <w:rFonts w:eastAsiaTheme="minorEastAsia"/>
      <w:lang w:eastAsia="es-PE"/>
    </w:rPr>
    <w:tblPr>
      <w:tblCellMar>
        <w:top w:w="0" w:type="dxa"/>
        <w:left w:w="0" w:type="dxa"/>
        <w:bottom w:w="0" w:type="dxa"/>
        <w:right w:w="0" w:type="dxa"/>
      </w:tblCellMar>
    </w:tblPr>
  </w:style>
  <w:style w:type="paragraph" w:styleId="Revisin">
    <w:name w:val="Revision"/>
    <w:hidden/>
    <w:uiPriority w:val="99"/>
    <w:semiHidden/>
    <w:rsid w:val="004E2532"/>
    <w:pPr>
      <w:spacing w:after="0" w:line="240" w:lineRule="auto"/>
    </w:pPr>
    <w:rPr>
      <w:rFonts w:ascii="Arial" w:hAnsi="Arial" w:cs="Arial"/>
      <w:sz w:val="24"/>
    </w:rPr>
  </w:style>
  <w:style w:type="character" w:styleId="Refdecomentario">
    <w:name w:val="annotation reference"/>
    <w:basedOn w:val="Fuentedeprrafopredeter"/>
    <w:uiPriority w:val="99"/>
    <w:semiHidden/>
    <w:unhideWhenUsed/>
    <w:rsid w:val="00F202F5"/>
    <w:rPr>
      <w:sz w:val="16"/>
      <w:szCs w:val="16"/>
    </w:rPr>
  </w:style>
  <w:style w:type="paragraph" w:styleId="Textocomentario">
    <w:name w:val="annotation text"/>
    <w:basedOn w:val="Normal"/>
    <w:link w:val="TextocomentarioCar"/>
    <w:uiPriority w:val="99"/>
    <w:unhideWhenUsed/>
    <w:rsid w:val="00F202F5"/>
    <w:pPr>
      <w:spacing w:line="240" w:lineRule="auto"/>
    </w:pPr>
    <w:rPr>
      <w:sz w:val="20"/>
      <w:szCs w:val="20"/>
    </w:rPr>
  </w:style>
  <w:style w:type="character" w:customStyle="1" w:styleId="TextocomentarioCar">
    <w:name w:val="Texto comentario Car"/>
    <w:basedOn w:val="Fuentedeprrafopredeter"/>
    <w:link w:val="Textocomentario"/>
    <w:uiPriority w:val="99"/>
    <w:rsid w:val="00F202F5"/>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F202F5"/>
    <w:rPr>
      <w:b/>
      <w:bCs/>
    </w:rPr>
  </w:style>
  <w:style w:type="character" w:customStyle="1" w:styleId="AsuntodelcomentarioCar">
    <w:name w:val="Asunto del comentario Car"/>
    <w:basedOn w:val="TextocomentarioCar"/>
    <w:link w:val="Asuntodelcomentario"/>
    <w:uiPriority w:val="99"/>
    <w:semiHidden/>
    <w:rsid w:val="00F202F5"/>
    <w:rPr>
      <w:rFonts w:ascii="Arial" w:hAnsi="Arial" w:cs="Arial"/>
      <w:b/>
      <w:bCs/>
      <w:sz w:val="20"/>
      <w:szCs w:val="20"/>
    </w:rPr>
  </w:style>
  <w:style w:type="character" w:styleId="Mencinsinresolver">
    <w:name w:val="Unresolved Mention"/>
    <w:basedOn w:val="Fuentedeprrafopredeter"/>
    <w:uiPriority w:val="99"/>
    <w:unhideWhenUsed/>
    <w:rsid w:val="00F202F5"/>
    <w:rPr>
      <w:color w:val="605E5C"/>
      <w:shd w:val="clear" w:color="auto" w:fill="E1DFDD"/>
    </w:rPr>
  </w:style>
  <w:style w:type="character" w:styleId="Mencionar">
    <w:name w:val="Mention"/>
    <w:basedOn w:val="Fuentedeprrafopredeter"/>
    <w:uiPriority w:val="99"/>
    <w:unhideWhenUsed/>
    <w:rsid w:val="00F202F5"/>
    <w:rPr>
      <w:color w:val="2B579A"/>
      <w:shd w:val="clear" w:color="auto" w:fill="E1DFDD"/>
    </w:rPr>
  </w:style>
  <w:style w:type="paragraph" w:styleId="Descripcin">
    <w:name w:val="caption"/>
    <w:basedOn w:val="Normal"/>
    <w:next w:val="Normal"/>
    <w:uiPriority w:val="35"/>
    <w:unhideWhenUsed/>
    <w:rsid w:val="00F21B7F"/>
    <w:pPr>
      <w:spacing w:after="200" w:line="240" w:lineRule="auto"/>
    </w:pPr>
    <w:rPr>
      <w:i/>
      <w:iCs/>
      <w:color w:val="44546A" w:themeColor="text2"/>
      <w:sz w:val="18"/>
      <w:szCs w:val="18"/>
    </w:rPr>
  </w:style>
  <w:style w:type="table" w:customStyle="1" w:styleId="TableGrid1">
    <w:name w:val="Table Grid1"/>
    <w:rsid w:val="008F7DCF"/>
    <w:pPr>
      <w:spacing w:after="0" w:line="240" w:lineRule="auto"/>
    </w:pPr>
    <w:rPr>
      <w:rFonts w:eastAsiaTheme="minorEastAsia"/>
      <w:lang w:eastAsia="es-PE"/>
    </w:rPr>
    <w:tblPr>
      <w:tblCellMar>
        <w:top w:w="0" w:type="dxa"/>
        <w:left w:w="0" w:type="dxa"/>
        <w:bottom w:w="0" w:type="dxa"/>
        <w:right w:w="0" w:type="dxa"/>
      </w:tblCellMar>
    </w:tblPr>
  </w:style>
  <w:style w:type="character" w:styleId="Textodelmarcadordeposicin">
    <w:name w:val="Placeholder Text"/>
    <w:basedOn w:val="Fuentedeprrafopredeter"/>
    <w:uiPriority w:val="99"/>
    <w:rsid w:val="00BC0D19"/>
    <w:rPr>
      <w:color w:val="808080"/>
    </w:rPr>
  </w:style>
  <w:style w:type="character" w:styleId="nfasisintenso">
    <w:name w:val="Intense Emphasis"/>
    <w:basedOn w:val="Fuentedeprrafopredeter"/>
    <w:uiPriority w:val="21"/>
    <w:rsid w:val="003932CA"/>
    <w:rPr>
      <w:i/>
      <w:iCs/>
      <w:color w:val="4472C4" w:themeColor="accent1"/>
    </w:rPr>
  </w:style>
  <w:style w:type="character" w:customStyle="1" w:styleId="Ttulodeldocumento">
    <w:name w:val="Título del documento"/>
    <w:basedOn w:val="PrimerTtuloCar"/>
    <w:uiPriority w:val="1"/>
    <w:rsid w:val="003932CA"/>
    <w:rPr>
      <w:rFonts w:ascii="Arial" w:hAnsi="Arial" w:cs="Arial"/>
      <w:b/>
      <w:sz w:val="52"/>
    </w:rPr>
  </w:style>
  <w:style w:type="character" w:customStyle="1" w:styleId="Cabecera">
    <w:name w:val="Cabecera"/>
    <w:uiPriority w:val="1"/>
    <w:rsid w:val="003F4F5A"/>
    <w:rPr>
      <w:rFonts w:ascii="Arial" w:hAnsi="Arial"/>
      <w:sz w:val="24"/>
    </w:rPr>
  </w:style>
  <w:style w:type="character" w:customStyle="1" w:styleId="NombredeDocumento">
    <w:name w:val="Nombre de Documento"/>
    <w:basedOn w:val="PrimerTtuloCar"/>
    <w:uiPriority w:val="1"/>
    <w:rsid w:val="00EA6CBE"/>
    <w:rPr>
      <w:rFonts w:ascii="Arial" w:hAnsi="Arial" w:cs="Arial"/>
      <w:b/>
      <w:sz w:val="52"/>
    </w:rPr>
  </w:style>
  <w:style w:type="paragraph" w:customStyle="1" w:styleId="NombredelDocumento">
    <w:name w:val="Nombre del Documento"/>
    <w:link w:val="NombredelDocumentoCar"/>
    <w:qFormat/>
    <w:rsid w:val="00E517B3"/>
    <w:pPr>
      <w:jc w:val="center"/>
      <w:outlineLvl w:val="0"/>
    </w:pPr>
    <w:rPr>
      <w:rFonts w:ascii="Arial" w:hAnsi="Arial" w:cs="Arial"/>
      <w:b/>
      <w:sz w:val="52"/>
    </w:rPr>
  </w:style>
  <w:style w:type="character" w:customStyle="1" w:styleId="NombredelDocumentoCar">
    <w:name w:val="Nombre del Documento Car"/>
    <w:basedOn w:val="Fuentedeprrafopredeter"/>
    <w:link w:val="NombredelDocumento"/>
    <w:rsid w:val="00E517B3"/>
    <w:rPr>
      <w:rFonts w:ascii="Arial" w:hAnsi="Arial" w:cs="Arial"/>
      <w:b/>
      <w:sz w:val="52"/>
    </w:rPr>
  </w:style>
  <w:style w:type="paragraph" w:customStyle="1" w:styleId="RequerimientosFuncionales">
    <w:name w:val="Requerimientos Funcionales"/>
    <w:basedOn w:val="Ttulo4"/>
    <w:link w:val="RequerimientosFuncionalesCar"/>
    <w:qFormat/>
    <w:rsid w:val="00563DD7"/>
    <w:pPr>
      <w:numPr>
        <w:numId w:val="3"/>
      </w:numPr>
      <w:tabs>
        <w:tab w:val="left" w:pos="142"/>
      </w:tabs>
    </w:pPr>
    <w:rPr>
      <w:rFonts w:ascii="Arial" w:hAnsi="Arial" w:cs="Arial"/>
      <w:bCs/>
      <w:i w:val="0"/>
      <w:iCs w:val="0"/>
      <w:sz w:val="24"/>
      <w:szCs w:val="24"/>
    </w:rPr>
  </w:style>
  <w:style w:type="paragraph" w:customStyle="1" w:styleId="Subprocesos">
    <w:name w:val="Subprocesos"/>
    <w:basedOn w:val="Titulo2"/>
    <w:link w:val="SubprocesosCar"/>
    <w:rsid w:val="006A41BE"/>
    <w:pPr>
      <w:numPr>
        <w:ilvl w:val="2"/>
        <w:numId w:val="3"/>
      </w:numPr>
      <w:tabs>
        <w:tab w:val="clear" w:pos="0"/>
        <w:tab w:val="left" w:pos="1843"/>
        <w:tab w:val="left" w:pos="2127"/>
      </w:tabs>
    </w:pPr>
    <w:rPr>
      <w:b w:val="0"/>
      <w:bCs w:val="0"/>
    </w:rPr>
  </w:style>
  <w:style w:type="character" w:customStyle="1" w:styleId="RequerimientosFuncionalesCar">
    <w:name w:val="Requerimientos Funcionales Car"/>
    <w:basedOn w:val="Titulo2Car"/>
    <w:link w:val="RequerimientosFuncionales"/>
    <w:rsid w:val="00563DD7"/>
    <w:rPr>
      <w:rFonts w:ascii="Arial" w:eastAsiaTheme="majorEastAsia" w:hAnsi="Arial" w:cs="Arial"/>
      <w:b w:val="0"/>
      <w:bCs/>
      <w:color w:val="2F5496" w:themeColor="accent1" w:themeShade="BF"/>
      <w:sz w:val="24"/>
      <w:szCs w:val="24"/>
    </w:rPr>
  </w:style>
  <w:style w:type="paragraph" w:customStyle="1" w:styleId="Actividad">
    <w:name w:val="Actividad"/>
    <w:basedOn w:val="Ttulo5"/>
    <w:link w:val="ActividadCar"/>
    <w:qFormat/>
    <w:rsid w:val="00101297"/>
    <w:pPr>
      <w:numPr>
        <w:numId w:val="6"/>
      </w:numPr>
      <w:ind w:right="129"/>
    </w:pPr>
    <w:rPr>
      <w:rFonts w:ascii="Arial" w:hAnsi="Arial" w:cs="Arial"/>
      <w:sz w:val="24"/>
      <w:szCs w:val="24"/>
    </w:rPr>
  </w:style>
  <w:style w:type="character" w:customStyle="1" w:styleId="SubprocesosCar">
    <w:name w:val="Subprocesos Car"/>
    <w:basedOn w:val="Titulo2Car"/>
    <w:link w:val="Subprocesos"/>
    <w:rsid w:val="006A41BE"/>
    <w:rPr>
      <w:rFonts w:ascii="Arial" w:hAnsi="Arial" w:cs="Arial"/>
      <w:b w:val="0"/>
      <w:bCs w:val="0"/>
      <w:sz w:val="28"/>
    </w:rPr>
  </w:style>
  <w:style w:type="paragraph" w:customStyle="1" w:styleId="Proceso">
    <w:name w:val="Proceso"/>
    <w:basedOn w:val="Ttulo2"/>
    <w:link w:val="ProcesoCar"/>
    <w:qFormat/>
    <w:rsid w:val="00274889"/>
    <w:pPr>
      <w:numPr>
        <w:ilvl w:val="1"/>
        <w:numId w:val="2"/>
      </w:numPr>
      <w:tabs>
        <w:tab w:val="clear" w:pos="1276"/>
        <w:tab w:val="left" w:pos="567"/>
        <w:tab w:val="left" w:pos="709"/>
      </w:tabs>
      <w:ind w:left="709" w:hanging="567"/>
    </w:pPr>
  </w:style>
  <w:style w:type="character" w:customStyle="1" w:styleId="ActividadCar">
    <w:name w:val="Actividad Car"/>
    <w:basedOn w:val="RequerimientosFuncionalesCar"/>
    <w:link w:val="Actividad"/>
    <w:rsid w:val="00101297"/>
    <w:rPr>
      <w:rFonts w:ascii="Arial" w:eastAsiaTheme="majorEastAsia" w:hAnsi="Arial" w:cs="Arial"/>
      <w:b w:val="0"/>
      <w:bCs w:val="0"/>
      <w:color w:val="2F5496" w:themeColor="accent1" w:themeShade="BF"/>
      <w:sz w:val="24"/>
      <w:szCs w:val="24"/>
    </w:rPr>
  </w:style>
  <w:style w:type="paragraph" w:customStyle="1" w:styleId="Pantalla">
    <w:name w:val="Pantalla"/>
    <w:basedOn w:val="Actividad"/>
    <w:link w:val="PantallaCar"/>
    <w:qFormat/>
    <w:rsid w:val="00833A23"/>
    <w:pPr>
      <w:numPr>
        <w:ilvl w:val="0"/>
        <w:numId w:val="0"/>
      </w:numPr>
      <w:tabs>
        <w:tab w:val="left" w:pos="851"/>
      </w:tabs>
      <w:ind w:left="3444" w:right="-13" w:hanging="936"/>
    </w:pPr>
    <w:rPr>
      <w:b/>
      <w:bCs/>
    </w:rPr>
  </w:style>
  <w:style w:type="character" w:customStyle="1" w:styleId="ProcesoCar">
    <w:name w:val="Proceso Car"/>
    <w:basedOn w:val="Titulo2Car"/>
    <w:link w:val="Proceso"/>
    <w:rsid w:val="00274889"/>
    <w:rPr>
      <w:rFonts w:ascii="Arial" w:hAnsi="Arial" w:cs="Arial"/>
      <w:b w:val="0"/>
      <w:bCs w:val="0"/>
      <w:sz w:val="24"/>
    </w:rPr>
  </w:style>
  <w:style w:type="paragraph" w:customStyle="1" w:styleId="ConsideracionesGenerales">
    <w:name w:val="Consideraciones Generales"/>
    <w:basedOn w:val="Pantalla"/>
    <w:link w:val="ConsideracionesGeneralesCar"/>
    <w:qFormat/>
    <w:rsid w:val="00833A23"/>
  </w:style>
  <w:style w:type="character" w:customStyle="1" w:styleId="PantallaCar">
    <w:name w:val="Pantalla Car"/>
    <w:basedOn w:val="ActividadCar"/>
    <w:link w:val="Pantalla"/>
    <w:rsid w:val="00833A23"/>
    <w:rPr>
      <w:rFonts w:ascii="Arial" w:eastAsiaTheme="majorEastAsia" w:hAnsi="Arial" w:cs="Arial"/>
      <w:b/>
      <w:bCs/>
      <w:color w:val="2F5496" w:themeColor="accent1" w:themeShade="BF"/>
      <w:sz w:val="24"/>
      <w:szCs w:val="24"/>
    </w:rPr>
  </w:style>
  <w:style w:type="character" w:customStyle="1" w:styleId="ConsideracionesGeneralesCar">
    <w:name w:val="Consideraciones Generales Car"/>
    <w:basedOn w:val="PantallaCar"/>
    <w:link w:val="ConsideracionesGenerales"/>
    <w:rsid w:val="00833A23"/>
    <w:rPr>
      <w:rFonts w:ascii="Arial" w:eastAsiaTheme="majorEastAsia" w:hAnsi="Arial" w:cs="Arial"/>
      <w:b/>
      <w:bCs/>
      <w:color w:val="2F5496" w:themeColor="accent1" w:themeShade="BF"/>
      <w:sz w:val="24"/>
      <w:szCs w:val="24"/>
    </w:rPr>
  </w:style>
  <w:style w:type="paragraph" w:customStyle="1" w:styleId="SubProceso">
    <w:name w:val="SubProceso"/>
    <w:basedOn w:val="Ttulo3"/>
    <w:link w:val="SubProcesoCar"/>
    <w:qFormat/>
    <w:rsid w:val="00274889"/>
    <w:pPr>
      <w:numPr>
        <w:numId w:val="5"/>
      </w:numPr>
      <w:ind w:left="1985" w:hanging="1843"/>
      <w:jc w:val="both"/>
    </w:pPr>
    <w:rPr>
      <w:rFonts w:ascii="Arial" w:hAnsi="Arial" w:cs="Arial"/>
      <w:color w:val="auto"/>
      <w:sz w:val="24"/>
    </w:rPr>
  </w:style>
  <w:style w:type="paragraph" w:customStyle="1" w:styleId="Titulo5">
    <w:name w:val="Titulo 5"/>
    <w:basedOn w:val="Actividad"/>
    <w:rsid w:val="006B72F5"/>
  </w:style>
  <w:style w:type="character" w:customStyle="1" w:styleId="SubProcesoCar">
    <w:name w:val="SubProceso Car"/>
    <w:basedOn w:val="Ttulo3Car"/>
    <w:link w:val="SubProceso"/>
    <w:rsid w:val="00274889"/>
    <w:rPr>
      <w:rFonts w:ascii="Arial" w:eastAsiaTheme="majorEastAsia" w:hAnsi="Arial" w:cs="Arial"/>
      <w:color w:val="1F3763" w:themeColor="accent1" w:themeShade="7F"/>
      <w:sz w:val="24"/>
      <w:szCs w:val="24"/>
    </w:rPr>
  </w:style>
  <w:style w:type="paragraph" w:customStyle="1" w:styleId="SubRequerimientoFuncional">
    <w:name w:val="Sub Requerimiento Funcional"/>
    <w:basedOn w:val="Ttulo6"/>
    <w:link w:val="SubRequerimientoFuncionalCar"/>
    <w:qFormat/>
    <w:rsid w:val="004618A8"/>
    <w:pPr>
      <w:numPr>
        <w:numId w:val="6"/>
      </w:numPr>
    </w:pPr>
    <w:rPr>
      <w:rFonts w:ascii="Arial" w:hAnsi="Arial" w:cs="Arial"/>
      <w:sz w:val="24"/>
      <w:szCs w:val="24"/>
    </w:rPr>
  </w:style>
  <w:style w:type="paragraph" w:customStyle="1" w:styleId="FlujodePantalla">
    <w:name w:val="Flujo de Pantalla"/>
    <w:basedOn w:val="Ttulo7"/>
    <w:link w:val="FlujodePantallaCar"/>
    <w:qFormat/>
    <w:rsid w:val="004A5689"/>
    <w:pPr>
      <w:numPr>
        <w:ilvl w:val="0"/>
        <w:numId w:val="0"/>
      </w:numPr>
      <w:ind w:left="993"/>
    </w:pPr>
    <w:rPr>
      <w:rFonts w:ascii="Arial" w:hAnsi="Arial"/>
      <w:sz w:val="24"/>
    </w:rPr>
  </w:style>
  <w:style w:type="character" w:customStyle="1" w:styleId="SubRequerimientoFuncionalCar">
    <w:name w:val="Sub Requerimiento Funcional Car"/>
    <w:basedOn w:val="Ttulo6Car"/>
    <w:link w:val="SubRequerimientoFuncional"/>
    <w:rsid w:val="004618A8"/>
    <w:rPr>
      <w:rFonts w:ascii="Arial" w:eastAsiaTheme="majorEastAsia" w:hAnsi="Arial" w:cs="Arial"/>
      <w:color w:val="1F3763" w:themeColor="accent1" w:themeShade="7F"/>
      <w:sz w:val="24"/>
      <w:szCs w:val="24"/>
    </w:rPr>
  </w:style>
  <w:style w:type="character" w:styleId="Hipervnculovisitado">
    <w:name w:val="FollowedHyperlink"/>
    <w:basedOn w:val="Fuentedeprrafopredeter"/>
    <w:uiPriority w:val="99"/>
    <w:semiHidden/>
    <w:unhideWhenUsed/>
    <w:rsid w:val="00A757F2"/>
    <w:rPr>
      <w:color w:val="954F72" w:themeColor="followedHyperlink"/>
      <w:u w:val="single"/>
    </w:rPr>
  </w:style>
  <w:style w:type="character" w:customStyle="1" w:styleId="FlujodePantallaCar">
    <w:name w:val="Flujo de Pantalla Car"/>
    <w:basedOn w:val="Ttulo7Car"/>
    <w:link w:val="FlujodePantalla"/>
    <w:rsid w:val="004A5689"/>
    <w:rPr>
      <w:rFonts w:ascii="Arial" w:eastAsiaTheme="majorEastAsia" w:hAnsi="Arial" w:cstheme="majorBidi"/>
      <w:i/>
      <w:iCs/>
      <w:color w:val="1F3763" w:themeColor="accent1" w:themeShade="7F"/>
      <w:sz w:val="24"/>
    </w:rPr>
  </w:style>
  <w:style w:type="paragraph" w:styleId="Textonotaalfinal">
    <w:name w:val="endnote text"/>
    <w:basedOn w:val="Normal"/>
    <w:link w:val="TextonotaalfinalCar"/>
    <w:uiPriority w:val="99"/>
    <w:semiHidden/>
    <w:unhideWhenUsed/>
    <w:rsid w:val="009351A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351A4"/>
    <w:rPr>
      <w:rFonts w:ascii="Arial" w:hAnsi="Arial" w:cs="Arial"/>
      <w:sz w:val="20"/>
      <w:szCs w:val="20"/>
    </w:rPr>
  </w:style>
  <w:style w:type="character" w:styleId="Refdenotaalfinal">
    <w:name w:val="endnote reference"/>
    <w:basedOn w:val="Fuentedeprrafopredeter"/>
    <w:uiPriority w:val="99"/>
    <w:semiHidden/>
    <w:unhideWhenUsed/>
    <w:rsid w:val="009351A4"/>
    <w:rPr>
      <w:vertAlign w:val="superscript"/>
    </w:rPr>
  </w:style>
  <w:style w:type="paragraph" w:styleId="TDC4">
    <w:name w:val="toc 4"/>
    <w:basedOn w:val="Normal"/>
    <w:next w:val="Normal"/>
    <w:autoRedefine/>
    <w:uiPriority w:val="39"/>
    <w:unhideWhenUsed/>
    <w:rsid w:val="00C46842"/>
    <w:pPr>
      <w:spacing w:after="0"/>
      <w:ind w:left="660"/>
    </w:pPr>
    <w:rPr>
      <w:rFonts w:asciiTheme="minorHAnsi" w:hAnsiTheme="minorHAnsi"/>
      <w:sz w:val="20"/>
      <w:szCs w:val="20"/>
    </w:rPr>
  </w:style>
  <w:style w:type="paragraph" w:styleId="TDC5">
    <w:name w:val="toc 5"/>
    <w:basedOn w:val="Normal"/>
    <w:next w:val="Normal"/>
    <w:autoRedefine/>
    <w:uiPriority w:val="39"/>
    <w:unhideWhenUsed/>
    <w:rsid w:val="00C46842"/>
    <w:pPr>
      <w:spacing w:after="0"/>
      <w:ind w:left="880"/>
    </w:pPr>
    <w:rPr>
      <w:rFonts w:asciiTheme="minorHAnsi" w:hAnsiTheme="minorHAnsi"/>
      <w:sz w:val="20"/>
      <w:szCs w:val="20"/>
    </w:rPr>
  </w:style>
  <w:style w:type="paragraph" w:styleId="TDC6">
    <w:name w:val="toc 6"/>
    <w:basedOn w:val="Normal"/>
    <w:next w:val="Normal"/>
    <w:autoRedefine/>
    <w:uiPriority w:val="39"/>
    <w:unhideWhenUsed/>
    <w:rsid w:val="00C46842"/>
    <w:pPr>
      <w:spacing w:after="0"/>
      <w:ind w:left="1100"/>
    </w:pPr>
    <w:rPr>
      <w:rFonts w:asciiTheme="minorHAnsi" w:hAnsiTheme="minorHAnsi"/>
      <w:sz w:val="20"/>
      <w:szCs w:val="20"/>
    </w:rPr>
  </w:style>
  <w:style w:type="paragraph" w:styleId="TDC7">
    <w:name w:val="toc 7"/>
    <w:basedOn w:val="Normal"/>
    <w:next w:val="Normal"/>
    <w:autoRedefine/>
    <w:uiPriority w:val="39"/>
    <w:unhideWhenUsed/>
    <w:rsid w:val="00C46842"/>
    <w:pPr>
      <w:spacing w:after="0"/>
      <w:ind w:left="1320"/>
    </w:pPr>
    <w:rPr>
      <w:rFonts w:asciiTheme="minorHAnsi" w:hAnsiTheme="minorHAnsi"/>
      <w:sz w:val="20"/>
      <w:szCs w:val="20"/>
    </w:rPr>
  </w:style>
  <w:style w:type="paragraph" w:styleId="TDC8">
    <w:name w:val="toc 8"/>
    <w:basedOn w:val="Normal"/>
    <w:next w:val="Normal"/>
    <w:autoRedefine/>
    <w:uiPriority w:val="39"/>
    <w:unhideWhenUsed/>
    <w:rsid w:val="00C46842"/>
    <w:pPr>
      <w:spacing w:after="0"/>
      <w:ind w:left="1540"/>
    </w:pPr>
    <w:rPr>
      <w:rFonts w:asciiTheme="minorHAnsi" w:hAnsiTheme="minorHAnsi"/>
      <w:sz w:val="20"/>
      <w:szCs w:val="20"/>
    </w:rPr>
  </w:style>
  <w:style w:type="paragraph" w:styleId="TDC9">
    <w:name w:val="toc 9"/>
    <w:basedOn w:val="Normal"/>
    <w:next w:val="Normal"/>
    <w:autoRedefine/>
    <w:uiPriority w:val="39"/>
    <w:unhideWhenUsed/>
    <w:rsid w:val="00C46842"/>
    <w:pPr>
      <w:spacing w:after="0"/>
      <w:ind w:left="1760"/>
    </w:pPr>
    <w:rPr>
      <w:rFonts w:asciiTheme="minorHAnsi" w:hAnsiTheme="minorHAnsi"/>
      <w:sz w:val="20"/>
      <w:szCs w:val="20"/>
    </w:rPr>
  </w:style>
  <w:style w:type="paragraph" w:styleId="Textonotapie">
    <w:name w:val="footnote text"/>
    <w:basedOn w:val="Normal"/>
    <w:link w:val="TextonotapieCar"/>
    <w:uiPriority w:val="99"/>
    <w:semiHidden/>
    <w:unhideWhenUsed/>
    <w:rsid w:val="00BA725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A725A"/>
    <w:rPr>
      <w:rFonts w:ascii="Arial" w:hAnsi="Arial" w:cs="Arial"/>
      <w:sz w:val="20"/>
      <w:szCs w:val="20"/>
    </w:rPr>
  </w:style>
  <w:style w:type="character" w:styleId="Refdenotaalpie">
    <w:name w:val="footnote reference"/>
    <w:basedOn w:val="Fuentedeprrafopredeter"/>
    <w:uiPriority w:val="99"/>
    <w:semiHidden/>
    <w:unhideWhenUsed/>
    <w:rsid w:val="00BA725A"/>
    <w:rPr>
      <w:vertAlign w:val="superscript"/>
    </w:rPr>
  </w:style>
  <w:style w:type="table" w:styleId="Tablaconcuadrcula1clara">
    <w:name w:val="Grid Table 1 Light"/>
    <w:basedOn w:val="Tablanormal"/>
    <w:uiPriority w:val="46"/>
    <w:rsid w:val="00F7627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223">
      <w:bodyDiv w:val="1"/>
      <w:marLeft w:val="0"/>
      <w:marRight w:val="0"/>
      <w:marTop w:val="0"/>
      <w:marBottom w:val="0"/>
      <w:divBdr>
        <w:top w:val="none" w:sz="0" w:space="0" w:color="auto"/>
        <w:left w:val="none" w:sz="0" w:space="0" w:color="auto"/>
        <w:bottom w:val="none" w:sz="0" w:space="0" w:color="auto"/>
        <w:right w:val="none" w:sz="0" w:space="0" w:color="auto"/>
      </w:divBdr>
    </w:div>
    <w:div w:id="10034415">
      <w:bodyDiv w:val="1"/>
      <w:marLeft w:val="0"/>
      <w:marRight w:val="0"/>
      <w:marTop w:val="0"/>
      <w:marBottom w:val="0"/>
      <w:divBdr>
        <w:top w:val="none" w:sz="0" w:space="0" w:color="auto"/>
        <w:left w:val="none" w:sz="0" w:space="0" w:color="auto"/>
        <w:bottom w:val="none" w:sz="0" w:space="0" w:color="auto"/>
        <w:right w:val="none" w:sz="0" w:space="0" w:color="auto"/>
      </w:divBdr>
    </w:div>
    <w:div w:id="10184169">
      <w:bodyDiv w:val="1"/>
      <w:marLeft w:val="0"/>
      <w:marRight w:val="0"/>
      <w:marTop w:val="0"/>
      <w:marBottom w:val="0"/>
      <w:divBdr>
        <w:top w:val="none" w:sz="0" w:space="0" w:color="auto"/>
        <w:left w:val="none" w:sz="0" w:space="0" w:color="auto"/>
        <w:bottom w:val="none" w:sz="0" w:space="0" w:color="auto"/>
        <w:right w:val="none" w:sz="0" w:space="0" w:color="auto"/>
      </w:divBdr>
    </w:div>
    <w:div w:id="53624029">
      <w:bodyDiv w:val="1"/>
      <w:marLeft w:val="0"/>
      <w:marRight w:val="0"/>
      <w:marTop w:val="0"/>
      <w:marBottom w:val="0"/>
      <w:divBdr>
        <w:top w:val="none" w:sz="0" w:space="0" w:color="auto"/>
        <w:left w:val="none" w:sz="0" w:space="0" w:color="auto"/>
        <w:bottom w:val="none" w:sz="0" w:space="0" w:color="auto"/>
        <w:right w:val="none" w:sz="0" w:space="0" w:color="auto"/>
      </w:divBdr>
    </w:div>
    <w:div w:id="72775909">
      <w:bodyDiv w:val="1"/>
      <w:marLeft w:val="0"/>
      <w:marRight w:val="0"/>
      <w:marTop w:val="0"/>
      <w:marBottom w:val="0"/>
      <w:divBdr>
        <w:top w:val="none" w:sz="0" w:space="0" w:color="auto"/>
        <w:left w:val="none" w:sz="0" w:space="0" w:color="auto"/>
        <w:bottom w:val="none" w:sz="0" w:space="0" w:color="auto"/>
        <w:right w:val="none" w:sz="0" w:space="0" w:color="auto"/>
      </w:divBdr>
    </w:div>
    <w:div w:id="86968675">
      <w:bodyDiv w:val="1"/>
      <w:marLeft w:val="0"/>
      <w:marRight w:val="0"/>
      <w:marTop w:val="0"/>
      <w:marBottom w:val="0"/>
      <w:divBdr>
        <w:top w:val="none" w:sz="0" w:space="0" w:color="auto"/>
        <w:left w:val="none" w:sz="0" w:space="0" w:color="auto"/>
        <w:bottom w:val="none" w:sz="0" w:space="0" w:color="auto"/>
        <w:right w:val="none" w:sz="0" w:space="0" w:color="auto"/>
      </w:divBdr>
    </w:div>
    <w:div w:id="88355863">
      <w:bodyDiv w:val="1"/>
      <w:marLeft w:val="0"/>
      <w:marRight w:val="0"/>
      <w:marTop w:val="0"/>
      <w:marBottom w:val="0"/>
      <w:divBdr>
        <w:top w:val="none" w:sz="0" w:space="0" w:color="auto"/>
        <w:left w:val="none" w:sz="0" w:space="0" w:color="auto"/>
        <w:bottom w:val="none" w:sz="0" w:space="0" w:color="auto"/>
        <w:right w:val="none" w:sz="0" w:space="0" w:color="auto"/>
      </w:divBdr>
    </w:div>
    <w:div w:id="94058480">
      <w:bodyDiv w:val="1"/>
      <w:marLeft w:val="0"/>
      <w:marRight w:val="0"/>
      <w:marTop w:val="0"/>
      <w:marBottom w:val="0"/>
      <w:divBdr>
        <w:top w:val="none" w:sz="0" w:space="0" w:color="auto"/>
        <w:left w:val="none" w:sz="0" w:space="0" w:color="auto"/>
        <w:bottom w:val="none" w:sz="0" w:space="0" w:color="auto"/>
        <w:right w:val="none" w:sz="0" w:space="0" w:color="auto"/>
      </w:divBdr>
    </w:div>
    <w:div w:id="111098268">
      <w:bodyDiv w:val="1"/>
      <w:marLeft w:val="0"/>
      <w:marRight w:val="0"/>
      <w:marTop w:val="0"/>
      <w:marBottom w:val="0"/>
      <w:divBdr>
        <w:top w:val="none" w:sz="0" w:space="0" w:color="auto"/>
        <w:left w:val="none" w:sz="0" w:space="0" w:color="auto"/>
        <w:bottom w:val="none" w:sz="0" w:space="0" w:color="auto"/>
        <w:right w:val="none" w:sz="0" w:space="0" w:color="auto"/>
      </w:divBdr>
    </w:div>
    <w:div w:id="140391481">
      <w:bodyDiv w:val="1"/>
      <w:marLeft w:val="0"/>
      <w:marRight w:val="0"/>
      <w:marTop w:val="0"/>
      <w:marBottom w:val="0"/>
      <w:divBdr>
        <w:top w:val="none" w:sz="0" w:space="0" w:color="auto"/>
        <w:left w:val="none" w:sz="0" w:space="0" w:color="auto"/>
        <w:bottom w:val="none" w:sz="0" w:space="0" w:color="auto"/>
        <w:right w:val="none" w:sz="0" w:space="0" w:color="auto"/>
      </w:divBdr>
    </w:div>
    <w:div w:id="151332440">
      <w:bodyDiv w:val="1"/>
      <w:marLeft w:val="0"/>
      <w:marRight w:val="0"/>
      <w:marTop w:val="0"/>
      <w:marBottom w:val="0"/>
      <w:divBdr>
        <w:top w:val="none" w:sz="0" w:space="0" w:color="auto"/>
        <w:left w:val="none" w:sz="0" w:space="0" w:color="auto"/>
        <w:bottom w:val="none" w:sz="0" w:space="0" w:color="auto"/>
        <w:right w:val="none" w:sz="0" w:space="0" w:color="auto"/>
      </w:divBdr>
    </w:div>
    <w:div w:id="168443925">
      <w:bodyDiv w:val="1"/>
      <w:marLeft w:val="0"/>
      <w:marRight w:val="0"/>
      <w:marTop w:val="0"/>
      <w:marBottom w:val="0"/>
      <w:divBdr>
        <w:top w:val="none" w:sz="0" w:space="0" w:color="auto"/>
        <w:left w:val="none" w:sz="0" w:space="0" w:color="auto"/>
        <w:bottom w:val="none" w:sz="0" w:space="0" w:color="auto"/>
        <w:right w:val="none" w:sz="0" w:space="0" w:color="auto"/>
      </w:divBdr>
    </w:div>
    <w:div w:id="170872694">
      <w:bodyDiv w:val="1"/>
      <w:marLeft w:val="0"/>
      <w:marRight w:val="0"/>
      <w:marTop w:val="0"/>
      <w:marBottom w:val="0"/>
      <w:divBdr>
        <w:top w:val="none" w:sz="0" w:space="0" w:color="auto"/>
        <w:left w:val="none" w:sz="0" w:space="0" w:color="auto"/>
        <w:bottom w:val="none" w:sz="0" w:space="0" w:color="auto"/>
        <w:right w:val="none" w:sz="0" w:space="0" w:color="auto"/>
      </w:divBdr>
    </w:div>
    <w:div w:id="247934394">
      <w:bodyDiv w:val="1"/>
      <w:marLeft w:val="0"/>
      <w:marRight w:val="0"/>
      <w:marTop w:val="0"/>
      <w:marBottom w:val="0"/>
      <w:divBdr>
        <w:top w:val="none" w:sz="0" w:space="0" w:color="auto"/>
        <w:left w:val="none" w:sz="0" w:space="0" w:color="auto"/>
        <w:bottom w:val="none" w:sz="0" w:space="0" w:color="auto"/>
        <w:right w:val="none" w:sz="0" w:space="0" w:color="auto"/>
      </w:divBdr>
    </w:div>
    <w:div w:id="248658701">
      <w:bodyDiv w:val="1"/>
      <w:marLeft w:val="0"/>
      <w:marRight w:val="0"/>
      <w:marTop w:val="0"/>
      <w:marBottom w:val="0"/>
      <w:divBdr>
        <w:top w:val="none" w:sz="0" w:space="0" w:color="auto"/>
        <w:left w:val="none" w:sz="0" w:space="0" w:color="auto"/>
        <w:bottom w:val="none" w:sz="0" w:space="0" w:color="auto"/>
        <w:right w:val="none" w:sz="0" w:space="0" w:color="auto"/>
      </w:divBdr>
    </w:div>
    <w:div w:id="258636817">
      <w:bodyDiv w:val="1"/>
      <w:marLeft w:val="0"/>
      <w:marRight w:val="0"/>
      <w:marTop w:val="0"/>
      <w:marBottom w:val="0"/>
      <w:divBdr>
        <w:top w:val="none" w:sz="0" w:space="0" w:color="auto"/>
        <w:left w:val="none" w:sz="0" w:space="0" w:color="auto"/>
        <w:bottom w:val="none" w:sz="0" w:space="0" w:color="auto"/>
        <w:right w:val="none" w:sz="0" w:space="0" w:color="auto"/>
      </w:divBdr>
    </w:div>
    <w:div w:id="314771038">
      <w:bodyDiv w:val="1"/>
      <w:marLeft w:val="0"/>
      <w:marRight w:val="0"/>
      <w:marTop w:val="0"/>
      <w:marBottom w:val="0"/>
      <w:divBdr>
        <w:top w:val="none" w:sz="0" w:space="0" w:color="auto"/>
        <w:left w:val="none" w:sz="0" w:space="0" w:color="auto"/>
        <w:bottom w:val="none" w:sz="0" w:space="0" w:color="auto"/>
        <w:right w:val="none" w:sz="0" w:space="0" w:color="auto"/>
      </w:divBdr>
    </w:div>
    <w:div w:id="326906251">
      <w:bodyDiv w:val="1"/>
      <w:marLeft w:val="0"/>
      <w:marRight w:val="0"/>
      <w:marTop w:val="0"/>
      <w:marBottom w:val="0"/>
      <w:divBdr>
        <w:top w:val="none" w:sz="0" w:space="0" w:color="auto"/>
        <w:left w:val="none" w:sz="0" w:space="0" w:color="auto"/>
        <w:bottom w:val="none" w:sz="0" w:space="0" w:color="auto"/>
        <w:right w:val="none" w:sz="0" w:space="0" w:color="auto"/>
      </w:divBdr>
    </w:div>
    <w:div w:id="354380322">
      <w:bodyDiv w:val="1"/>
      <w:marLeft w:val="0"/>
      <w:marRight w:val="0"/>
      <w:marTop w:val="0"/>
      <w:marBottom w:val="0"/>
      <w:divBdr>
        <w:top w:val="none" w:sz="0" w:space="0" w:color="auto"/>
        <w:left w:val="none" w:sz="0" w:space="0" w:color="auto"/>
        <w:bottom w:val="none" w:sz="0" w:space="0" w:color="auto"/>
        <w:right w:val="none" w:sz="0" w:space="0" w:color="auto"/>
      </w:divBdr>
    </w:div>
    <w:div w:id="364529338">
      <w:bodyDiv w:val="1"/>
      <w:marLeft w:val="0"/>
      <w:marRight w:val="0"/>
      <w:marTop w:val="0"/>
      <w:marBottom w:val="0"/>
      <w:divBdr>
        <w:top w:val="none" w:sz="0" w:space="0" w:color="auto"/>
        <w:left w:val="none" w:sz="0" w:space="0" w:color="auto"/>
        <w:bottom w:val="none" w:sz="0" w:space="0" w:color="auto"/>
        <w:right w:val="none" w:sz="0" w:space="0" w:color="auto"/>
      </w:divBdr>
    </w:div>
    <w:div w:id="435558925">
      <w:bodyDiv w:val="1"/>
      <w:marLeft w:val="0"/>
      <w:marRight w:val="0"/>
      <w:marTop w:val="0"/>
      <w:marBottom w:val="0"/>
      <w:divBdr>
        <w:top w:val="none" w:sz="0" w:space="0" w:color="auto"/>
        <w:left w:val="none" w:sz="0" w:space="0" w:color="auto"/>
        <w:bottom w:val="none" w:sz="0" w:space="0" w:color="auto"/>
        <w:right w:val="none" w:sz="0" w:space="0" w:color="auto"/>
      </w:divBdr>
    </w:div>
    <w:div w:id="460929443">
      <w:bodyDiv w:val="1"/>
      <w:marLeft w:val="0"/>
      <w:marRight w:val="0"/>
      <w:marTop w:val="0"/>
      <w:marBottom w:val="0"/>
      <w:divBdr>
        <w:top w:val="none" w:sz="0" w:space="0" w:color="auto"/>
        <w:left w:val="none" w:sz="0" w:space="0" w:color="auto"/>
        <w:bottom w:val="none" w:sz="0" w:space="0" w:color="auto"/>
        <w:right w:val="none" w:sz="0" w:space="0" w:color="auto"/>
      </w:divBdr>
    </w:div>
    <w:div w:id="484929424">
      <w:bodyDiv w:val="1"/>
      <w:marLeft w:val="0"/>
      <w:marRight w:val="0"/>
      <w:marTop w:val="0"/>
      <w:marBottom w:val="0"/>
      <w:divBdr>
        <w:top w:val="none" w:sz="0" w:space="0" w:color="auto"/>
        <w:left w:val="none" w:sz="0" w:space="0" w:color="auto"/>
        <w:bottom w:val="none" w:sz="0" w:space="0" w:color="auto"/>
        <w:right w:val="none" w:sz="0" w:space="0" w:color="auto"/>
      </w:divBdr>
    </w:div>
    <w:div w:id="499197470">
      <w:bodyDiv w:val="1"/>
      <w:marLeft w:val="0"/>
      <w:marRight w:val="0"/>
      <w:marTop w:val="0"/>
      <w:marBottom w:val="0"/>
      <w:divBdr>
        <w:top w:val="none" w:sz="0" w:space="0" w:color="auto"/>
        <w:left w:val="none" w:sz="0" w:space="0" w:color="auto"/>
        <w:bottom w:val="none" w:sz="0" w:space="0" w:color="auto"/>
        <w:right w:val="none" w:sz="0" w:space="0" w:color="auto"/>
      </w:divBdr>
    </w:div>
    <w:div w:id="507526163">
      <w:bodyDiv w:val="1"/>
      <w:marLeft w:val="0"/>
      <w:marRight w:val="0"/>
      <w:marTop w:val="0"/>
      <w:marBottom w:val="0"/>
      <w:divBdr>
        <w:top w:val="none" w:sz="0" w:space="0" w:color="auto"/>
        <w:left w:val="none" w:sz="0" w:space="0" w:color="auto"/>
        <w:bottom w:val="none" w:sz="0" w:space="0" w:color="auto"/>
        <w:right w:val="none" w:sz="0" w:space="0" w:color="auto"/>
      </w:divBdr>
    </w:div>
    <w:div w:id="583564951">
      <w:bodyDiv w:val="1"/>
      <w:marLeft w:val="0"/>
      <w:marRight w:val="0"/>
      <w:marTop w:val="0"/>
      <w:marBottom w:val="0"/>
      <w:divBdr>
        <w:top w:val="none" w:sz="0" w:space="0" w:color="auto"/>
        <w:left w:val="none" w:sz="0" w:space="0" w:color="auto"/>
        <w:bottom w:val="none" w:sz="0" w:space="0" w:color="auto"/>
        <w:right w:val="none" w:sz="0" w:space="0" w:color="auto"/>
      </w:divBdr>
    </w:div>
    <w:div w:id="660932863">
      <w:bodyDiv w:val="1"/>
      <w:marLeft w:val="0"/>
      <w:marRight w:val="0"/>
      <w:marTop w:val="0"/>
      <w:marBottom w:val="0"/>
      <w:divBdr>
        <w:top w:val="none" w:sz="0" w:space="0" w:color="auto"/>
        <w:left w:val="none" w:sz="0" w:space="0" w:color="auto"/>
        <w:bottom w:val="none" w:sz="0" w:space="0" w:color="auto"/>
        <w:right w:val="none" w:sz="0" w:space="0" w:color="auto"/>
      </w:divBdr>
    </w:div>
    <w:div w:id="681585680">
      <w:bodyDiv w:val="1"/>
      <w:marLeft w:val="0"/>
      <w:marRight w:val="0"/>
      <w:marTop w:val="0"/>
      <w:marBottom w:val="0"/>
      <w:divBdr>
        <w:top w:val="none" w:sz="0" w:space="0" w:color="auto"/>
        <w:left w:val="none" w:sz="0" w:space="0" w:color="auto"/>
        <w:bottom w:val="none" w:sz="0" w:space="0" w:color="auto"/>
        <w:right w:val="none" w:sz="0" w:space="0" w:color="auto"/>
      </w:divBdr>
    </w:div>
    <w:div w:id="691759467">
      <w:bodyDiv w:val="1"/>
      <w:marLeft w:val="0"/>
      <w:marRight w:val="0"/>
      <w:marTop w:val="0"/>
      <w:marBottom w:val="0"/>
      <w:divBdr>
        <w:top w:val="none" w:sz="0" w:space="0" w:color="auto"/>
        <w:left w:val="none" w:sz="0" w:space="0" w:color="auto"/>
        <w:bottom w:val="none" w:sz="0" w:space="0" w:color="auto"/>
        <w:right w:val="none" w:sz="0" w:space="0" w:color="auto"/>
      </w:divBdr>
    </w:div>
    <w:div w:id="694892724">
      <w:bodyDiv w:val="1"/>
      <w:marLeft w:val="0"/>
      <w:marRight w:val="0"/>
      <w:marTop w:val="0"/>
      <w:marBottom w:val="0"/>
      <w:divBdr>
        <w:top w:val="none" w:sz="0" w:space="0" w:color="auto"/>
        <w:left w:val="none" w:sz="0" w:space="0" w:color="auto"/>
        <w:bottom w:val="none" w:sz="0" w:space="0" w:color="auto"/>
        <w:right w:val="none" w:sz="0" w:space="0" w:color="auto"/>
      </w:divBdr>
    </w:div>
    <w:div w:id="714736211">
      <w:bodyDiv w:val="1"/>
      <w:marLeft w:val="0"/>
      <w:marRight w:val="0"/>
      <w:marTop w:val="0"/>
      <w:marBottom w:val="0"/>
      <w:divBdr>
        <w:top w:val="none" w:sz="0" w:space="0" w:color="auto"/>
        <w:left w:val="none" w:sz="0" w:space="0" w:color="auto"/>
        <w:bottom w:val="none" w:sz="0" w:space="0" w:color="auto"/>
        <w:right w:val="none" w:sz="0" w:space="0" w:color="auto"/>
      </w:divBdr>
    </w:div>
    <w:div w:id="718091651">
      <w:bodyDiv w:val="1"/>
      <w:marLeft w:val="0"/>
      <w:marRight w:val="0"/>
      <w:marTop w:val="0"/>
      <w:marBottom w:val="0"/>
      <w:divBdr>
        <w:top w:val="none" w:sz="0" w:space="0" w:color="auto"/>
        <w:left w:val="none" w:sz="0" w:space="0" w:color="auto"/>
        <w:bottom w:val="none" w:sz="0" w:space="0" w:color="auto"/>
        <w:right w:val="none" w:sz="0" w:space="0" w:color="auto"/>
      </w:divBdr>
    </w:div>
    <w:div w:id="758257273">
      <w:bodyDiv w:val="1"/>
      <w:marLeft w:val="0"/>
      <w:marRight w:val="0"/>
      <w:marTop w:val="0"/>
      <w:marBottom w:val="0"/>
      <w:divBdr>
        <w:top w:val="none" w:sz="0" w:space="0" w:color="auto"/>
        <w:left w:val="none" w:sz="0" w:space="0" w:color="auto"/>
        <w:bottom w:val="none" w:sz="0" w:space="0" w:color="auto"/>
        <w:right w:val="none" w:sz="0" w:space="0" w:color="auto"/>
      </w:divBdr>
    </w:div>
    <w:div w:id="766459962">
      <w:bodyDiv w:val="1"/>
      <w:marLeft w:val="0"/>
      <w:marRight w:val="0"/>
      <w:marTop w:val="0"/>
      <w:marBottom w:val="0"/>
      <w:divBdr>
        <w:top w:val="none" w:sz="0" w:space="0" w:color="auto"/>
        <w:left w:val="none" w:sz="0" w:space="0" w:color="auto"/>
        <w:bottom w:val="none" w:sz="0" w:space="0" w:color="auto"/>
        <w:right w:val="none" w:sz="0" w:space="0" w:color="auto"/>
      </w:divBdr>
    </w:div>
    <w:div w:id="780733211">
      <w:bodyDiv w:val="1"/>
      <w:marLeft w:val="0"/>
      <w:marRight w:val="0"/>
      <w:marTop w:val="0"/>
      <w:marBottom w:val="0"/>
      <w:divBdr>
        <w:top w:val="none" w:sz="0" w:space="0" w:color="auto"/>
        <w:left w:val="none" w:sz="0" w:space="0" w:color="auto"/>
        <w:bottom w:val="none" w:sz="0" w:space="0" w:color="auto"/>
        <w:right w:val="none" w:sz="0" w:space="0" w:color="auto"/>
      </w:divBdr>
    </w:div>
    <w:div w:id="781803702">
      <w:bodyDiv w:val="1"/>
      <w:marLeft w:val="0"/>
      <w:marRight w:val="0"/>
      <w:marTop w:val="0"/>
      <w:marBottom w:val="0"/>
      <w:divBdr>
        <w:top w:val="none" w:sz="0" w:space="0" w:color="auto"/>
        <w:left w:val="none" w:sz="0" w:space="0" w:color="auto"/>
        <w:bottom w:val="none" w:sz="0" w:space="0" w:color="auto"/>
        <w:right w:val="none" w:sz="0" w:space="0" w:color="auto"/>
      </w:divBdr>
    </w:div>
    <w:div w:id="787623833">
      <w:bodyDiv w:val="1"/>
      <w:marLeft w:val="0"/>
      <w:marRight w:val="0"/>
      <w:marTop w:val="0"/>
      <w:marBottom w:val="0"/>
      <w:divBdr>
        <w:top w:val="none" w:sz="0" w:space="0" w:color="auto"/>
        <w:left w:val="none" w:sz="0" w:space="0" w:color="auto"/>
        <w:bottom w:val="none" w:sz="0" w:space="0" w:color="auto"/>
        <w:right w:val="none" w:sz="0" w:space="0" w:color="auto"/>
      </w:divBdr>
    </w:div>
    <w:div w:id="804128335">
      <w:bodyDiv w:val="1"/>
      <w:marLeft w:val="0"/>
      <w:marRight w:val="0"/>
      <w:marTop w:val="0"/>
      <w:marBottom w:val="0"/>
      <w:divBdr>
        <w:top w:val="none" w:sz="0" w:space="0" w:color="auto"/>
        <w:left w:val="none" w:sz="0" w:space="0" w:color="auto"/>
        <w:bottom w:val="none" w:sz="0" w:space="0" w:color="auto"/>
        <w:right w:val="none" w:sz="0" w:space="0" w:color="auto"/>
      </w:divBdr>
    </w:div>
    <w:div w:id="811870074">
      <w:bodyDiv w:val="1"/>
      <w:marLeft w:val="0"/>
      <w:marRight w:val="0"/>
      <w:marTop w:val="0"/>
      <w:marBottom w:val="0"/>
      <w:divBdr>
        <w:top w:val="none" w:sz="0" w:space="0" w:color="auto"/>
        <w:left w:val="none" w:sz="0" w:space="0" w:color="auto"/>
        <w:bottom w:val="none" w:sz="0" w:space="0" w:color="auto"/>
        <w:right w:val="none" w:sz="0" w:space="0" w:color="auto"/>
      </w:divBdr>
    </w:div>
    <w:div w:id="823471931">
      <w:bodyDiv w:val="1"/>
      <w:marLeft w:val="0"/>
      <w:marRight w:val="0"/>
      <w:marTop w:val="0"/>
      <w:marBottom w:val="0"/>
      <w:divBdr>
        <w:top w:val="none" w:sz="0" w:space="0" w:color="auto"/>
        <w:left w:val="none" w:sz="0" w:space="0" w:color="auto"/>
        <w:bottom w:val="none" w:sz="0" w:space="0" w:color="auto"/>
        <w:right w:val="none" w:sz="0" w:space="0" w:color="auto"/>
      </w:divBdr>
    </w:div>
    <w:div w:id="841243599">
      <w:bodyDiv w:val="1"/>
      <w:marLeft w:val="0"/>
      <w:marRight w:val="0"/>
      <w:marTop w:val="0"/>
      <w:marBottom w:val="0"/>
      <w:divBdr>
        <w:top w:val="none" w:sz="0" w:space="0" w:color="auto"/>
        <w:left w:val="none" w:sz="0" w:space="0" w:color="auto"/>
        <w:bottom w:val="none" w:sz="0" w:space="0" w:color="auto"/>
        <w:right w:val="none" w:sz="0" w:space="0" w:color="auto"/>
      </w:divBdr>
    </w:div>
    <w:div w:id="879324742">
      <w:bodyDiv w:val="1"/>
      <w:marLeft w:val="0"/>
      <w:marRight w:val="0"/>
      <w:marTop w:val="0"/>
      <w:marBottom w:val="0"/>
      <w:divBdr>
        <w:top w:val="none" w:sz="0" w:space="0" w:color="auto"/>
        <w:left w:val="none" w:sz="0" w:space="0" w:color="auto"/>
        <w:bottom w:val="none" w:sz="0" w:space="0" w:color="auto"/>
        <w:right w:val="none" w:sz="0" w:space="0" w:color="auto"/>
      </w:divBdr>
    </w:div>
    <w:div w:id="884560210">
      <w:bodyDiv w:val="1"/>
      <w:marLeft w:val="0"/>
      <w:marRight w:val="0"/>
      <w:marTop w:val="0"/>
      <w:marBottom w:val="0"/>
      <w:divBdr>
        <w:top w:val="none" w:sz="0" w:space="0" w:color="auto"/>
        <w:left w:val="none" w:sz="0" w:space="0" w:color="auto"/>
        <w:bottom w:val="none" w:sz="0" w:space="0" w:color="auto"/>
        <w:right w:val="none" w:sz="0" w:space="0" w:color="auto"/>
      </w:divBdr>
    </w:div>
    <w:div w:id="939720717">
      <w:bodyDiv w:val="1"/>
      <w:marLeft w:val="0"/>
      <w:marRight w:val="0"/>
      <w:marTop w:val="0"/>
      <w:marBottom w:val="0"/>
      <w:divBdr>
        <w:top w:val="none" w:sz="0" w:space="0" w:color="auto"/>
        <w:left w:val="none" w:sz="0" w:space="0" w:color="auto"/>
        <w:bottom w:val="none" w:sz="0" w:space="0" w:color="auto"/>
        <w:right w:val="none" w:sz="0" w:space="0" w:color="auto"/>
      </w:divBdr>
    </w:div>
    <w:div w:id="941492395">
      <w:bodyDiv w:val="1"/>
      <w:marLeft w:val="0"/>
      <w:marRight w:val="0"/>
      <w:marTop w:val="0"/>
      <w:marBottom w:val="0"/>
      <w:divBdr>
        <w:top w:val="none" w:sz="0" w:space="0" w:color="auto"/>
        <w:left w:val="none" w:sz="0" w:space="0" w:color="auto"/>
        <w:bottom w:val="none" w:sz="0" w:space="0" w:color="auto"/>
        <w:right w:val="none" w:sz="0" w:space="0" w:color="auto"/>
      </w:divBdr>
    </w:div>
    <w:div w:id="965281737">
      <w:bodyDiv w:val="1"/>
      <w:marLeft w:val="0"/>
      <w:marRight w:val="0"/>
      <w:marTop w:val="0"/>
      <w:marBottom w:val="0"/>
      <w:divBdr>
        <w:top w:val="none" w:sz="0" w:space="0" w:color="auto"/>
        <w:left w:val="none" w:sz="0" w:space="0" w:color="auto"/>
        <w:bottom w:val="none" w:sz="0" w:space="0" w:color="auto"/>
        <w:right w:val="none" w:sz="0" w:space="0" w:color="auto"/>
      </w:divBdr>
    </w:div>
    <w:div w:id="974680009">
      <w:bodyDiv w:val="1"/>
      <w:marLeft w:val="0"/>
      <w:marRight w:val="0"/>
      <w:marTop w:val="0"/>
      <w:marBottom w:val="0"/>
      <w:divBdr>
        <w:top w:val="none" w:sz="0" w:space="0" w:color="auto"/>
        <w:left w:val="none" w:sz="0" w:space="0" w:color="auto"/>
        <w:bottom w:val="none" w:sz="0" w:space="0" w:color="auto"/>
        <w:right w:val="none" w:sz="0" w:space="0" w:color="auto"/>
      </w:divBdr>
    </w:div>
    <w:div w:id="985666343">
      <w:bodyDiv w:val="1"/>
      <w:marLeft w:val="0"/>
      <w:marRight w:val="0"/>
      <w:marTop w:val="0"/>
      <w:marBottom w:val="0"/>
      <w:divBdr>
        <w:top w:val="none" w:sz="0" w:space="0" w:color="auto"/>
        <w:left w:val="none" w:sz="0" w:space="0" w:color="auto"/>
        <w:bottom w:val="none" w:sz="0" w:space="0" w:color="auto"/>
        <w:right w:val="none" w:sz="0" w:space="0" w:color="auto"/>
      </w:divBdr>
    </w:div>
    <w:div w:id="991982486">
      <w:bodyDiv w:val="1"/>
      <w:marLeft w:val="0"/>
      <w:marRight w:val="0"/>
      <w:marTop w:val="0"/>
      <w:marBottom w:val="0"/>
      <w:divBdr>
        <w:top w:val="none" w:sz="0" w:space="0" w:color="auto"/>
        <w:left w:val="none" w:sz="0" w:space="0" w:color="auto"/>
        <w:bottom w:val="none" w:sz="0" w:space="0" w:color="auto"/>
        <w:right w:val="none" w:sz="0" w:space="0" w:color="auto"/>
      </w:divBdr>
    </w:div>
    <w:div w:id="996685554">
      <w:bodyDiv w:val="1"/>
      <w:marLeft w:val="0"/>
      <w:marRight w:val="0"/>
      <w:marTop w:val="0"/>
      <w:marBottom w:val="0"/>
      <w:divBdr>
        <w:top w:val="none" w:sz="0" w:space="0" w:color="auto"/>
        <w:left w:val="none" w:sz="0" w:space="0" w:color="auto"/>
        <w:bottom w:val="none" w:sz="0" w:space="0" w:color="auto"/>
        <w:right w:val="none" w:sz="0" w:space="0" w:color="auto"/>
      </w:divBdr>
    </w:div>
    <w:div w:id="1005323244">
      <w:bodyDiv w:val="1"/>
      <w:marLeft w:val="0"/>
      <w:marRight w:val="0"/>
      <w:marTop w:val="0"/>
      <w:marBottom w:val="0"/>
      <w:divBdr>
        <w:top w:val="none" w:sz="0" w:space="0" w:color="auto"/>
        <w:left w:val="none" w:sz="0" w:space="0" w:color="auto"/>
        <w:bottom w:val="none" w:sz="0" w:space="0" w:color="auto"/>
        <w:right w:val="none" w:sz="0" w:space="0" w:color="auto"/>
      </w:divBdr>
    </w:div>
    <w:div w:id="1007252852">
      <w:bodyDiv w:val="1"/>
      <w:marLeft w:val="0"/>
      <w:marRight w:val="0"/>
      <w:marTop w:val="0"/>
      <w:marBottom w:val="0"/>
      <w:divBdr>
        <w:top w:val="none" w:sz="0" w:space="0" w:color="auto"/>
        <w:left w:val="none" w:sz="0" w:space="0" w:color="auto"/>
        <w:bottom w:val="none" w:sz="0" w:space="0" w:color="auto"/>
        <w:right w:val="none" w:sz="0" w:space="0" w:color="auto"/>
      </w:divBdr>
    </w:div>
    <w:div w:id="1016347078">
      <w:bodyDiv w:val="1"/>
      <w:marLeft w:val="0"/>
      <w:marRight w:val="0"/>
      <w:marTop w:val="0"/>
      <w:marBottom w:val="0"/>
      <w:divBdr>
        <w:top w:val="none" w:sz="0" w:space="0" w:color="auto"/>
        <w:left w:val="none" w:sz="0" w:space="0" w:color="auto"/>
        <w:bottom w:val="none" w:sz="0" w:space="0" w:color="auto"/>
        <w:right w:val="none" w:sz="0" w:space="0" w:color="auto"/>
      </w:divBdr>
    </w:div>
    <w:div w:id="1046415983">
      <w:bodyDiv w:val="1"/>
      <w:marLeft w:val="0"/>
      <w:marRight w:val="0"/>
      <w:marTop w:val="0"/>
      <w:marBottom w:val="0"/>
      <w:divBdr>
        <w:top w:val="none" w:sz="0" w:space="0" w:color="auto"/>
        <w:left w:val="none" w:sz="0" w:space="0" w:color="auto"/>
        <w:bottom w:val="none" w:sz="0" w:space="0" w:color="auto"/>
        <w:right w:val="none" w:sz="0" w:space="0" w:color="auto"/>
      </w:divBdr>
    </w:div>
    <w:div w:id="1097335269">
      <w:bodyDiv w:val="1"/>
      <w:marLeft w:val="0"/>
      <w:marRight w:val="0"/>
      <w:marTop w:val="0"/>
      <w:marBottom w:val="0"/>
      <w:divBdr>
        <w:top w:val="none" w:sz="0" w:space="0" w:color="auto"/>
        <w:left w:val="none" w:sz="0" w:space="0" w:color="auto"/>
        <w:bottom w:val="none" w:sz="0" w:space="0" w:color="auto"/>
        <w:right w:val="none" w:sz="0" w:space="0" w:color="auto"/>
      </w:divBdr>
    </w:div>
    <w:div w:id="1103845366">
      <w:bodyDiv w:val="1"/>
      <w:marLeft w:val="0"/>
      <w:marRight w:val="0"/>
      <w:marTop w:val="0"/>
      <w:marBottom w:val="0"/>
      <w:divBdr>
        <w:top w:val="none" w:sz="0" w:space="0" w:color="auto"/>
        <w:left w:val="none" w:sz="0" w:space="0" w:color="auto"/>
        <w:bottom w:val="none" w:sz="0" w:space="0" w:color="auto"/>
        <w:right w:val="none" w:sz="0" w:space="0" w:color="auto"/>
      </w:divBdr>
    </w:div>
    <w:div w:id="1106533714">
      <w:bodyDiv w:val="1"/>
      <w:marLeft w:val="0"/>
      <w:marRight w:val="0"/>
      <w:marTop w:val="0"/>
      <w:marBottom w:val="0"/>
      <w:divBdr>
        <w:top w:val="none" w:sz="0" w:space="0" w:color="auto"/>
        <w:left w:val="none" w:sz="0" w:space="0" w:color="auto"/>
        <w:bottom w:val="none" w:sz="0" w:space="0" w:color="auto"/>
        <w:right w:val="none" w:sz="0" w:space="0" w:color="auto"/>
      </w:divBdr>
    </w:div>
    <w:div w:id="1108231142">
      <w:bodyDiv w:val="1"/>
      <w:marLeft w:val="0"/>
      <w:marRight w:val="0"/>
      <w:marTop w:val="0"/>
      <w:marBottom w:val="0"/>
      <w:divBdr>
        <w:top w:val="none" w:sz="0" w:space="0" w:color="auto"/>
        <w:left w:val="none" w:sz="0" w:space="0" w:color="auto"/>
        <w:bottom w:val="none" w:sz="0" w:space="0" w:color="auto"/>
        <w:right w:val="none" w:sz="0" w:space="0" w:color="auto"/>
      </w:divBdr>
    </w:div>
    <w:div w:id="1120412172">
      <w:bodyDiv w:val="1"/>
      <w:marLeft w:val="0"/>
      <w:marRight w:val="0"/>
      <w:marTop w:val="0"/>
      <w:marBottom w:val="0"/>
      <w:divBdr>
        <w:top w:val="none" w:sz="0" w:space="0" w:color="auto"/>
        <w:left w:val="none" w:sz="0" w:space="0" w:color="auto"/>
        <w:bottom w:val="none" w:sz="0" w:space="0" w:color="auto"/>
        <w:right w:val="none" w:sz="0" w:space="0" w:color="auto"/>
      </w:divBdr>
    </w:div>
    <w:div w:id="1236433533">
      <w:bodyDiv w:val="1"/>
      <w:marLeft w:val="0"/>
      <w:marRight w:val="0"/>
      <w:marTop w:val="0"/>
      <w:marBottom w:val="0"/>
      <w:divBdr>
        <w:top w:val="none" w:sz="0" w:space="0" w:color="auto"/>
        <w:left w:val="none" w:sz="0" w:space="0" w:color="auto"/>
        <w:bottom w:val="none" w:sz="0" w:space="0" w:color="auto"/>
        <w:right w:val="none" w:sz="0" w:space="0" w:color="auto"/>
      </w:divBdr>
    </w:div>
    <w:div w:id="1251814059">
      <w:bodyDiv w:val="1"/>
      <w:marLeft w:val="0"/>
      <w:marRight w:val="0"/>
      <w:marTop w:val="0"/>
      <w:marBottom w:val="0"/>
      <w:divBdr>
        <w:top w:val="none" w:sz="0" w:space="0" w:color="auto"/>
        <w:left w:val="none" w:sz="0" w:space="0" w:color="auto"/>
        <w:bottom w:val="none" w:sz="0" w:space="0" w:color="auto"/>
        <w:right w:val="none" w:sz="0" w:space="0" w:color="auto"/>
      </w:divBdr>
    </w:div>
    <w:div w:id="1270091332">
      <w:bodyDiv w:val="1"/>
      <w:marLeft w:val="0"/>
      <w:marRight w:val="0"/>
      <w:marTop w:val="0"/>
      <w:marBottom w:val="0"/>
      <w:divBdr>
        <w:top w:val="none" w:sz="0" w:space="0" w:color="auto"/>
        <w:left w:val="none" w:sz="0" w:space="0" w:color="auto"/>
        <w:bottom w:val="none" w:sz="0" w:space="0" w:color="auto"/>
        <w:right w:val="none" w:sz="0" w:space="0" w:color="auto"/>
      </w:divBdr>
    </w:div>
    <w:div w:id="1270166474">
      <w:bodyDiv w:val="1"/>
      <w:marLeft w:val="0"/>
      <w:marRight w:val="0"/>
      <w:marTop w:val="0"/>
      <w:marBottom w:val="0"/>
      <w:divBdr>
        <w:top w:val="none" w:sz="0" w:space="0" w:color="auto"/>
        <w:left w:val="none" w:sz="0" w:space="0" w:color="auto"/>
        <w:bottom w:val="none" w:sz="0" w:space="0" w:color="auto"/>
        <w:right w:val="none" w:sz="0" w:space="0" w:color="auto"/>
      </w:divBdr>
    </w:div>
    <w:div w:id="1287737397">
      <w:bodyDiv w:val="1"/>
      <w:marLeft w:val="0"/>
      <w:marRight w:val="0"/>
      <w:marTop w:val="0"/>
      <w:marBottom w:val="0"/>
      <w:divBdr>
        <w:top w:val="none" w:sz="0" w:space="0" w:color="auto"/>
        <w:left w:val="none" w:sz="0" w:space="0" w:color="auto"/>
        <w:bottom w:val="none" w:sz="0" w:space="0" w:color="auto"/>
        <w:right w:val="none" w:sz="0" w:space="0" w:color="auto"/>
      </w:divBdr>
    </w:div>
    <w:div w:id="1311591267">
      <w:bodyDiv w:val="1"/>
      <w:marLeft w:val="0"/>
      <w:marRight w:val="0"/>
      <w:marTop w:val="0"/>
      <w:marBottom w:val="0"/>
      <w:divBdr>
        <w:top w:val="none" w:sz="0" w:space="0" w:color="auto"/>
        <w:left w:val="none" w:sz="0" w:space="0" w:color="auto"/>
        <w:bottom w:val="none" w:sz="0" w:space="0" w:color="auto"/>
        <w:right w:val="none" w:sz="0" w:space="0" w:color="auto"/>
      </w:divBdr>
    </w:div>
    <w:div w:id="1325668123">
      <w:bodyDiv w:val="1"/>
      <w:marLeft w:val="0"/>
      <w:marRight w:val="0"/>
      <w:marTop w:val="0"/>
      <w:marBottom w:val="0"/>
      <w:divBdr>
        <w:top w:val="none" w:sz="0" w:space="0" w:color="auto"/>
        <w:left w:val="none" w:sz="0" w:space="0" w:color="auto"/>
        <w:bottom w:val="none" w:sz="0" w:space="0" w:color="auto"/>
        <w:right w:val="none" w:sz="0" w:space="0" w:color="auto"/>
      </w:divBdr>
    </w:div>
    <w:div w:id="1339381927">
      <w:bodyDiv w:val="1"/>
      <w:marLeft w:val="0"/>
      <w:marRight w:val="0"/>
      <w:marTop w:val="0"/>
      <w:marBottom w:val="0"/>
      <w:divBdr>
        <w:top w:val="none" w:sz="0" w:space="0" w:color="auto"/>
        <w:left w:val="none" w:sz="0" w:space="0" w:color="auto"/>
        <w:bottom w:val="none" w:sz="0" w:space="0" w:color="auto"/>
        <w:right w:val="none" w:sz="0" w:space="0" w:color="auto"/>
      </w:divBdr>
    </w:div>
    <w:div w:id="1350328412">
      <w:bodyDiv w:val="1"/>
      <w:marLeft w:val="0"/>
      <w:marRight w:val="0"/>
      <w:marTop w:val="0"/>
      <w:marBottom w:val="0"/>
      <w:divBdr>
        <w:top w:val="none" w:sz="0" w:space="0" w:color="auto"/>
        <w:left w:val="none" w:sz="0" w:space="0" w:color="auto"/>
        <w:bottom w:val="none" w:sz="0" w:space="0" w:color="auto"/>
        <w:right w:val="none" w:sz="0" w:space="0" w:color="auto"/>
      </w:divBdr>
    </w:div>
    <w:div w:id="1371102500">
      <w:bodyDiv w:val="1"/>
      <w:marLeft w:val="0"/>
      <w:marRight w:val="0"/>
      <w:marTop w:val="0"/>
      <w:marBottom w:val="0"/>
      <w:divBdr>
        <w:top w:val="none" w:sz="0" w:space="0" w:color="auto"/>
        <w:left w:val="none" w:sz="0" w:space="0" w:color="auto"/>
        <w:bottom w:val="none" w:sz="0" w:space="0" w:color="auto"/>
        <w:right w:val="none" w:sz="0" w:space="0" w:color="auto"/>
      </w:divBdr>
    </w:div>
    <w:div w:id="1371804476">
      <w:bodyDiv w:val="1"/>
      <w:marLeft w:val="0"/>
      <w:marRight w:val="0"/>
      <w:marTop w:val="0"/>
      <w:marBottom w:val="0"/>
      <w:divBdr>
        <w:top w:val="none" w:sz="0" w:space="0" w:color="auto"/>
        <w:left w:val="none" w:sz="0" w:space="0" w:color="auto"/>
        <w:bottom w:val="none" w:sz="0" w:space="0" w:color="auto"/>
        <w:right w:val="none" w:sz="0" w:space="0" w:color="auto"/>
      </w:divBdr>
    </w:div>
    <w:div w:id="1390181567">
      <w:bodyDiv w:val="1"/>
      <w:marLeft w:val="0"/>
      <w:marRight w:val="0"/>
      <w:marTop w:val="0"/>
      <w:marBottom w:val="0"/>
      <w:divBdr>
        <w:top w:val="none" w:sz="0" w:space="0" w:color="auto"/>
        <w:left w:val="none" w:sz="0" w:space="0" w:color="auto"/>
        <w:bottom w:val="none" w:sz="0" w:space="0" w:color="auto"/>
        <w:right w:val="none" w:sz="0" w:space="0" w:color="auto"/>
      </w:divBdr>
    </w:div>
    <w:div w:id="1403874715">
      <w:bodyDiv w:val="1"/>
      <w:marLeft w:val="0"/>
      <w:marRight w:val="0"/>
      <w:marTop w:val="0"/>
      <w:marBottom w:val="0"/>
      <w:divBdr>
        <w:top w:val="none" w:sz="0" w:space="0" w:color="auto"/>
        <w:left w:val="none" w:sz="0" w:space="0" w:color="auto"/>
        <w:bottom w:val="none" w:sz="0" w:space="0" w:color="auto"/>
        <w:right w:val="none" w:sz="0" w:space="0" w:color="auto"/>
      </w:divBdr>
    </w:div>
    <w:div w:id="1411929181">
      <w:bodyDiv w:val="1"/>
      <w:marLeft w:val="0"/>
      <w:marRight w:val="0"/>
      <w:marTop w:val="0"/>
      <w:marBottom w:val="0"/>
      <w:divBdr>
        <w:top w:val="none" w:sz="0" w:space="0" w:color="auto"/>
        <w:left w:val="none" w:sz="0" w:space="0" w:color="auto"/>
        <w:bottom w:val="none" w:sz="0" w:space="0" w:color="auto"/>
        <w:right w:val="none" w:sz="0" w:space="0" w:color="auto"/>
      </w:divBdr>
    </w:div>
    <w:div w:id="1436100096">
      <w:bodyDiv w:val="1"/>
      <w:marLeft w:val="0"/>
      <w:marRight w:val="0"/>
      <w:marTop w:val="0"/>
      <w:marBottom w:val="0"/>
      <w:divBdr>
        <w:top w:val="none" w:sz="0" w:space="0" w:color="auto"/>
        <w:left w:val="none" w:sz="0" w:space="0" w:color="auto"/>
        <w:bottom w:val="none" w:sz="0" w:space="0" w:color="auto"/>
        <w:right w:val="none" w:sz="0" w:space="0" w:color="auto"/>
      </w:divBdr>
    </w:div>
    <w:div w:id="1451241271">
      <w:bodyDiv w:val="1"/>
      <w:marLeft w:val="0"/>
      <w:marRight w:val="0"/>
      <w:marTop w:val="0"/>
      <w:marBottom w:val="0"/>
      <w:divBdr>
        <w:top w:val="none" w:sz="0" w:space="0" w:color="auto"/>
        <w:left w:val="none" w:sz="0" w:space="0" w:color="auto"/>
        <w:bottom w:val="none" w:sz="0" w:space="0" w:color="auto"/>
        <w:right w:val="none" w:sz="0" w:space="0" w:color="auto"/>
      </w:divBdr>
    </w:div>
    <w:div w:id="1460955879">
      <w:bodyDiv w:val="1"/>
      <w:marLeft w:val="0"/>
      <w:marRight w:val="0"/>
      <w:marTop w:val="0"/>
      <w:marBottom w:val="0"/>
      <w:divBdr>
        <w:top w:val="none" w:sz="0" w:space="0" w:color="auto"/>
        <w:left w:val="none" w:sz="0" w:space="0" w:color="auto"/>
        <w:bottom w:val="none" w:sz="0" w:space="0" w:color="auto"/>
        <w:right w:val="none" w:sz="0" w:space="0" w:color="auto"/>
      </w:divBdr>
    </w:div>
    <w:div w:id="1478112778">
      <w:bodyDiv w:val="1"/>
      <w:marLeft w:val="0"/>
      <w:marRight w:val="0"/>
      <w:marTop w:val="0"/>
      <w:marBottom w:val="0"/>
      <w:divBdr>
        <w:top w:val="none" w:sz="0" w:space="0" w:color="auto"/>
        <w:left w:val="none" w:sz="0" w:space="0" w:color="auto"/>
        <w:bottom w:val="none" w:sz="0" w:space="0" w:color="auto"/>
        <w:right w:val="none" w:sz="0" w:space="0" w:color="auto"/>
      </w:divBdr>
    </w:div>
    <w:div w:id="1494639002">
      <w:bodyDiv w:val="1"/>
      <w:marLeft w:val="0"/>
      <w:marRight w:val="0"/>
      <w:marTop w:val="0"/>
      <w:marBottom w:val="0"/>
      <w:divBdr>
        <w:top w:val="none" w:sz="0" w:space="0" w:color="auto"/>
        <w:left w:val="none" w:sz="0" w:space="0" w:color="auto"/>
        <w:bottom w:val="none" w:sz="0" w:space="0" w:color="auto"/>
        <w:right w:val="none" w:sz="0" w:space="0" w:color="auto"/>
      </w:divBdr>
    </w:div>
    <w:div w:id="1535997941">
      <w:bodyDiv w:val="1"/>
      <w:marLeft w:val="0"/>
      <w:marRight w:val="0"/>
      <w:marTop w:val="0"/>
      <w:marBottom w:val="0"/>
      <w:divBdr>
        <w:top w:val="none" w:sz="0" w:space="0" w:color="auto"/>
        <w:left w:val="none" w:sz="0" w:space="0" w:color="auto"/>
        <w:bottom w:val="none" w:sz="0" w:space="0" w:color="auto"/>
        <w:right w:val="none" w:sz="0" w:space="0" w:color="auto"/>
      </w:divBdr>
    </w:div>
    <w:div w:id="1573735592">
      <w:bodyDiv w:val="1"/>
      <w:marLeft w:val="0"/>
      <w:marRight w:val="0"/>
      <w:marTop w:val="0"/>
      <w:marBottom w:val="0"/>
      <w:divBdr>
        <w:top w:val="none" w:sz="0" w:space="0" w:color="auto"/>
        <w:left w:val="none" w:sz="0" w:space="0" w:color="auto"/>
        <w:bottom w:val="none" w:sz="0" w:space="0" w:color="auto"/>
        <w:right w:val="none" w:sz="0" w:space="0" w:color="auto"/>
      </w:divBdr>
    </w:div>
    <w:div w:id="1574464216">
      <w:bodyDiv w:val="1"/>
      <w:marLeft w:val="0"/>
      <w:marRight w:val="0"/>
      <w:marTop w:val="0"/>
      <w:marBottom w:val="0"/>
      <w:divBdr>
        <w:top w:val="none" w:sz="0" w:space="0" w:color="auto"/>
        <w:left w:val="none" w:sz="0" w:space="0" w:color="auto"/>
        <w:bottom w:val="none" w:sz="0" w:space="0" w:color="auto"/>
        <w:right w:val="none" w:sz="0" w:space="0" w:color="auto"/>
      </w:divBdr>
    </w:div>
    <w:div w:id="1600602724">
      <w:bodyDiv w:val="1"/>
      <w:marLeft w:val="0"/>
      <w:marRight w:val="0"/>
      <w:marTop w:val="0"/>
      <w:marBottom w:val="0"/>
      <w:divBdr>
        <w:top w:val="none" w:sz="0" w:space="0" w:color="auto"/>
        <w:left w:val="none" w:sz="0" w:space="0" w:color="auto"/>
        <w:bottom w:val="none" w:sz="0" w:space="0" w:color="auto"/>
        <w:right w:val="none" w:sz="0" w:space="0" w:color="auto"/>
      </w:divBdr>
    </w:div>
    <w:div w:id="1606110463">
      <w:bodyDiv w:val="1"/>
      <w:marLeft w:val="0"/>
      <w:marRight w:val="0"/>
      <w:marTop w:val="0"/>
      <w:marBottom w:val="0"/>
      <w:divBdr>
        <w:top w:val="none" w:sz="0" w:space="0" w:color="auto"/>
        <w:left w:val="none" w:sz="0" w:space="0" w:color="auto"/>
        <w:bottom w:val="none" w:sz="0" w:space="0" w:color="auto"/>
        <w:right w:val="none" w:sz="0" w:space="0" w:color="auto"/>
      </w:divBdr>
    </w:div>
    <w:div w:id="1637757973">
      <w:bodyDiv w:val="1"/>
      <w:marLeft w:val="0"/>
      <w:marRight w:val="0"/>
      <w:marTop w:val="0"/>
      <w:marBottom w:val="0"/>
      <w:divBdr>
        <w:top w:val="none" w:sz="0" w:space="0" w:color="auto"/>
        <w:left w:val="none" w:sz="0" w:space="0" w:color="auto"/>
        <w:bottom w:val="none" w:sz="0" w:space="0" w:color="auto"/>
        <w:right w:val="none" w:sz="0" w:space="0" w:color="auto"/>
      </w:divBdr>
    </w:div>
    <w:div w:id="1672440595">
      <w:bodyDiv w:val="1"/>
      <w:marLeft w:val="0"/>
      <w:marRight w:val="0"/>
      <w:marTop w:val="0"/>
      <w:marBottom w:val="0"/>
      <w:divBdr>
        <w:top w:val="none" w:sz="0" w:space="0" w:color="auto"/>
        <w:left w:val="none" w:sz="0" w:space="0" w:color="auto"/>
        <w:bottom w:val="none" w:sz="0" w:space="0" w:color="auto"/>
        <w:right w:val="none" w:sz="0" w:space="0" w:color="auto"/>
      </w:divBdr>
    </w:div>
    <w:div w:id="1672678961">
      <w:bodyDiv w:val="1"/>
      <w:marLeft w:val="0"/>
      <w:marRight w:val="0"/>
      <w:marTop w:val="0"/>
      <w:marBottom w:val="0"/>
      <w:divBdr>
        <w:top w:val="none" w:sz="0" w:space="0" w:color="auto"/>
        <w:left w:val="none" w:sz="0" w:space="0" w:color="auto"/>
        <w:bottom w:val="none" w:sz="0" w:space="0" w:color="auto"/>
        <w:right w:val="none" w:sz="0" w:space="0" w:color="auto"/>
      </w:divBdr>
    </w:div>
    <w:div w:id="1739934238">
      <w:bodyDiv w:val="1"/>
      <w:marLeft w:val="0"/>
      <w:marRight w:val="0"/>
      <w:marTop w:val="0"/>
      <w:marBottom w:val="0"/>
      <w:divBdr>
        <w:top w:val="none" w:sz="0" w:space="0" w:color="auto"/>
        <w:left w:val="none" w:sz="0" w:space="0" w:color="auto"/>
        <w:bottom w:val="none" w:sz="0" w:space="0" w:color="auto"/>
        <w:right w:val="none" w:sz="0" w:space="0" w:color="auto"/>
      </w:divBdr>
    </w:div>
    <w:div w:id="1746221302">
      <w:bodyDiv w:val="1"/>
      <w:marLeft w:val="0"/>
      <w:marRight w:val="0"/>
      <w:marTop w:val="0"/>
      <w:marBottom w:val="0"/>
      <w:divBdr>
        <w:top w:val="none" w:sz="0" w:space="0" w:color="auto"/>
        <w:left w:val="none" w:sz="0" w:space="0" w:color="auto"/>
        <w:bottom w:val="none" w:sz="0" w:space="0" w:color="auto"/>
        <w:right w:val="none" w:sz="0" w:space="0" w:color="auto"/>
      </w:divBdr>
    </w:div>
    <w:div w:id="1754735947">
      <w:bodyDiv w:val="1"/>
      <w:marLeft w:val="0"/>
      <w:marRight w:val="0"/>
      <w:marTop w:val="0"/>
      <w:marBottom w:val="0"/>
      <w:divBdr>
        <w:top w:val="none" w:sz="0" w:space="0" w:color="auto"/>
        <w:left w:val="none" w:sz="0" w:space="0" w:color="auto"/>
        <w:bottom w:val="none" w:sz="0" w:space="0" w:color="auto"/>
        <w:right w:val="none" w:sz="0" w:space="0" w:color="auto"/>
      </w:divBdr>
    </w:div>
    <w:div w:id="1756783691">
      <w:bodyDiv w:val="1"/>
      <w:marLeft w:val="0"/>
      <w:marRight w:val="0"/>
      <w:marTop w:val="0"/>
      <w:marBottom w:val="0"/>
      <w:divBdr>
        <w:top w:val="none" w:sz="0" w:space="0" w:color="auto"/>
        <w:left w:val="none" w:sz="0" w:space="0" w:color="auto"/>
        <w:bottom w:val="none" w:sz="0" w:space="0" w:color="auto"/>
        <w:right w:val="none" w:sz="0" w:space="0" w:color="auto"/>
      </w:divBdr>
    </w:div>
    <w:div w:id="1770734939">
      <w:bodyDiv w:val="1"/>
      <w:marLeft w:val="0"/>
      <w:marRight w:val="0"/>
      <w:marTop w:val="0"/>
      <w:marBottom w:val="0"/>
      <w:divBdr>
        <w:top w:val="none" w:sz="0" w:space="0" w:color="auto"/>
        <w:left w:val="none" w:sz="0" w:space="0" w:color="auto"/>
        <w:bottom w:val="none" w:sz="0" w:space="0" w:color="auto"/>
        <w:right w:val="none" w:sz="0" w:space="0" w:color="auto"/>
      </w:divBdr>
    </w:div>
    <w:div w:id="1775662979">
      <w:bodyDiv w:val="1"/>
      <w:marLeft w:val="0"/>
      <w:marRight w:val="0"/>
      <w:marTop w:val="0"/>
      <w:marBottom w:val="0"/>
      <w:divBdr>
        <w:top w:val="none" w:sz="0" w:space="0" w:color="auto"/>
        <w:left w:val="none" w:sz="0" w:space="0" w:color="auto"/>
        <w:bottom w:val="none" w:sz="0" w:space="0" w:color="auto"/>
        <w:right w:val="none" w:sz="0" w:space="0" w:color="auto"/>
      </w:divBdr>
    </w:div>
    <w:div w:id="1791195743">
      <w:bodyDiv w:val="1"/>
      <w:marLeft w:val="0"/>
      <w:marRight w:val="0"/>
      <w:marTop w:val="0"/>
      <w:marBottom w:val="0"/>
      <w:divBdr>
        <w:top w:val="none" w:sz="0" w:space="0" w:color="auto"/>
        <w:left w:val="none" w:sz="0" w:space="0" w:color="auto"/>
        <w:bottom w:val="none" w:sz="0" w:space="0" w:color="auto"/>
        <w:right w:val="none" w:sz="0" w:space="0" w:color="auto"/>
      </w:divBdr>
    </w:div>
    <w:div w:id="1800295266">
      <w:bodyDiv w:val="1"/>
      <w:marLeft w:val="0"/>
      <w:marRight w:val="0"/>
      <w:marTop w:val="0"/>
      <w:marBottom w:val="0"/>
      <w:divBdr>
        <w:top w:val="none" w:sz="0" w:space="0" w:color="auto"/>
        <w:left w:val="none" w:sz="0" w:space="0" w:color="auto"/>
        <w:bottom w:val="none" w:sz="0" w:space="0" w:color="auto"/>
        <w:right w:val="none" w:sz="0" w:space="0" w:color="auto"/>
      </w:divBdr>
    </w:div>
    <w:div w:id="1820876685">
      <w:bodyDiv w:val="1"/>
      <w:marLeft w:val="0"/>
      <w:marRight w:val="0"/>
      <w:marTop w:val="0"/>
      <w:marBottom w:val="0"/>
      <w:divBdr>
        <w:top w:val="none" w:sz="0" w:space="0" w:color="auto"/>
        <w:left w:val="none" w:sz="0" w:space="0" w:color="auto"/>
        <w:bottom w:val="none" w:sz="0" w:space="0" w:color="auto"/>
        <w:right w:val="none" w:sz="0" w:space="0" w:color="auto"/>
      </w:divBdr>
    </w:div>
    <w:div w:id="1825006154">
      <w:bodyDiv w:val="1"/>
      <w:marLeft w:val="0"/>
      <w:marRight w:val="0"/>
      <w:marTop w:val="0"/>
      <w:marBottom w:val="0"/>
      <w:divBdr>
        <w:top w:val="none" w:sz="0" w:space="0" w:color="auto"/>
        <w:left w:val="none" w:sz="0" w:space="0" w:color="auto"/>
        <w:bottom w:val="none" w:sz="0" w:space="0" w:color="auto"/>
        <w:right w:val="none" w:sz="0" w:space="0" w:color="auto"/>
      </w:divBdr>
    </w:div>
    <w:div w:id="1842118430">
      <w:bodyDiv w:val="1"/>
      <w:marLeft w:val="0"/>
      <w:marRight w:val="0"/>
      <w:marTop w:val="0"/>
      <w:marBottom w:val="0"/>
      <w:divBdr>
        <w:top w:val="none" w:sz="0" w:space="0" w:color="auto"/>
        <w:left w:val="none" w:sz="0" w:space="0" w:color="auto"/>
        <w:bottom w:val="none" w:sz="0" w:space="0" w:color="auto"/>
        <w:right w:val="none" w:sz="0" w:space="0" w:color="auto"/>
      </w:divBdr>
    </w:div>
    <w:div w:id="1843082953">
      <w:bodyDiv w:val="1"/>
      <w:marLeft w:val="0"/>
      <w:marRight w:val="0"/>
      <w:marTop w:val="0"/>
      <w:marBottom w:val="0"/>
      <w:divBdr>
        <w:top w:val="none" w:sz="0" w:space="0" w:color="auto"/>
        <w:left w:val="none" w:sz="0" w:space="0" w:color="auto"/>
        <w:bottom w:val="none" w:sz="0" w:space="0" w:color="auto"/>
        <w:right w:val="none" w:sz="0" w:space="0" w:color="auto"/>
      </w:divBdr>
    </w:div>
    <w:div w:id="1864513915">
      <w:bodyDiv w:val="1"/>
      <w:marLeft w:val="0"/>
      <w:marRight w:val="0"/>
      <w:marTop w:val="0"/>
      <w:marBottom w:val="0"/>
      <w:divBdr>
        <w:top w:val="none" w:sz="0" w:space="0" w:color="auto"/>
        <w:left w:val="none" w:sz="0" w:space="0" w:color="auto"/>
        <w:bottom w:val="none" w:sz="0" w:space="0" w:color="auto"/>
        <w:right w:val="none" w:sz="0" w:space="0" w:color="auto"/>
      </w:divBdr>
    </w:div>
    <w:div w:id="1883593076">
      <w:bodyDiv w:val="1"/>
      <w:marLeft w:val="0"/>
      <w:marRight w:val="0"/>
      <w:marTop w:val="0"/>
      <w:marBottom w:val="0"/>
      <w:divBdr>
        <w:top w:val="none" w:sz="0" w:space="0" w:color="auto"/>
        <w:left w:val="none" w:sz="0" w:space="0" w:color="auto"/>
        <w:bottom w:val="none" w:sz="0" w:space="0" w:color="auto"/>
        <w:right w:val="none" w:sz="0" w:space="0" w:color="auto"/>
      </w:divBdr>
    </w:div>
    <w:div w:id="1907034714">
      <w:bodyDiv w:val="1"/>
      <w:marLeft w:val="0"/>
      <w:marRight w:val="0"/>
      <w:marTop w:val="0"/>
      <w:marBottom w:val="0"/>
      <w:divBdr>
        <w:top w:val="none" w:sz="0" w:space="0" w:color="auto"/>
        <w:left w:val="none" w:sz="0" w:space="0" w:color="auto"/>
        <w:bottom w:val="none" w:sz="0" w:space="0" w:color="auto"/>
        <w:right w:val="none" w:sz="0" w:space="0" w:color="auto"/>
      </w:divBdr>
    </w:div>
    <w:div w:id="1907573148">
      <w:bodyDiv w:val="1"/>
      <w:marLeft w:val="0"/>
      <w:marRight w:val="0"/>
      <w:marTop w:val="0"/>
      <w:marBottom w:val="0"/>
      <w:divBdr>
        <w:top w:val="none" w:sz="0" w:space="0" w:color="auto"/>
        <w:left w:val="none" w:sz="0" w:space="0" w:color="auto"/>
        <w:bottom w:val="none" w:sz="0" w:space="0" w:color="auto"/>
        <w:right w:val="none" w:sz="0" w:space="0" w:color="auto"/>
      </w:divBdr>
    </w:div>
    <w:div w:id="1926768219">
      <w:bodyDiv w:val="1"/>
      <w:marLeft w:val="0"/>
      <w:marRight w:val="0"/>
      <w:marTop w:val="0"/>
      <w:marBottom w:val="0"/>
      <w:divBdr>
        <w:top w:val="none" w:sz="0" w:space="0" w:color="auto"/>
        <w:left w:val="none" w:sz="0" w:space="0" w:color="auto"/>
        <w:bottom w:val="none" w:sz="0" w:space="0" w:color="auto"/>
        <w:right w:val="none" w:sz="0" w:space="0" w:color="auto"/>
      </w:divBdr>
    </w:div>
    <w:div w:id="1930383888">
      <w:bodyDiv w:val="1"/>
      <w:marLeft w:val="0"/>
      <w:marRight w:val="0"/>
      <w:marTop w:val="0"/>
      <w:marBottom w:val="0"/>
      <w:divBdr>
        <w:top w:val="none" w:sz="0" w:space="0" w:color="auto"/>
        <w:left w:val="none" w:sz="0" w:space="0" w:color="auto"/>
        <w:bottom w:val="none" w:sz="0" w:space="0" w:color="auto"/>
        <w:right w:val="none" w:sz="0" w:space="0" w:color="auto"/>
      </w:divBdr>
    </w:div>
    <w:div w:id="1985161926">
      <w:bodyDiv w:val="1"/>
      <w:marLeft w:val="0"/>
      <w:marRight w:val="0"/>
      <w:marTop w:val="0"/>
      <w:marBottom w:val="0"/>
      <w:divBdr>
        <w:top w:val="none" w:sz="0" w:space="0" w:color="auto"/>
        <w:left w:val="none" w:sz="0" w:space="0" w:color="auto"/>
        <w:bottom w:val="none" w:sz="0" w:space="0" w:color="auto"/>
        <w:right w:val="none" w:sz="0" w:space="0" w:color="auto"/>
      </w:divBdr>
    </w:div>
    <w:div w:id="2042316081">
      <w:bodyDiv w:val="1"/>
      <w:marLeft w:val="0"/>
      <w:marRight w:val="0"/>
      <w:marTop w:val="0"/>
      <w:marBottom w:val="0"/>
      <w:divBdr>
        <w:top w:val="none" w:sz="0" w:space="0" w:color="auto"/>
        <w:left w:val="none" w:sz="0" w:space="0" w:color="auto"/>
        <w:bottom w:val="none" w:sz="0" w:space="0" w:color="auto"/>
        <w:right w:val="none" w:sz="0" w:space="0" w:color="auto"/>
      </w:divBdr>
    </w:div>
    <w:div w:id="2045516940">
      <w:bodyDiv w:val="1"/>
      <w:marLeft w:val="0"/>
      <w:marRight w:val="0"/>
      <w:marTop w:val="0"/>
      <w:marBottom w:val="0"/>
      <w:divBdr>
        <w:top w:val="none" w:sz="0" w:space="0" w:color="auto"/>
        <w:left w:val="none" w:sz="0" w:space="0" w:color="auto"/>
        <w:bottom w:val="none" w:sz="0" w:space="0" w:color="auto"/>
        <w:right w:val="none" w:sz="0" w:space="0" w:color="auto"/>
      </w:divBdr>
    </w:div>
    <w:div w:id="2076973889">
      <w:bodyDiv w:val="1"/>
      <w:marLeft w:val="0"/>
      <w:marRight w:val="0"/>
      <w:marTop w:val="0"/>
      <w:marBottom w:val="0"/>
      <w:divBdr>
        <w:top w:val="none" w:sz="0" w:space="0" w:color="auto"/>
        <w:left w:val="none" w:sz="0" w:space="0" w:color="auto"/>
        <w:bottom w:val="none" w:sz="0" w:space="0" w:color="auto"/>
        <w:right w:val="none" w:sz="0" w:space="0" w:color="auto"/>
      </w:divBdr>
    </w:div>
    <w:div w:id="2099862518">
      <w:bodyDiv w:val="1"/>
      <w:marLeft w:val="0"/>
      <w:marRight w:val="0"/>
      <w:marTop w:val="0"/>
      <w:marBottom w:val="0"/>
      <w:divBdr>
        <w:top w:val="none" w:sz="0" w:space="0" w:color="auto"/>
        <w:left w:val="none" w:sz="0" w:space="0" w:color="auto"/>
        <w:bottom w:val="none" w:sz="0" w:space="0" w:color="auto"/>
        <w:right w:val="none" w:sz="0" w:space="0" w:color="auto"/>
      </w:divBdr>
    </w:div>
    <w:div w:id="2107384956">
      <w:bodyDiv w:val="1"/>
      <w:marLeft w:val="0"/>
      <w:marRight w:val="0"/>
      <w:marTop w:val="0"/>
      <w:marBottom w:val="0"/>
      <w:divBdr>
        <w:top w:val="none" w:sz="0" w:space="0" w:color="auto"/>
        <w:left w:val="none" w:sz="0" w:space="0" w:color="auto"/>
        <w:bottom w:val="none" w:sz="0" w:space="0" w:color="auto"/>
        <w:right w:val="none" w:sz="0" w:space="0" w:color="auto"/>
      </w:divBdr>
    </w:div>
    <w:div w:id="212002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6.xml"/><Relationship Id="rId39" Type="http://schemas.openxmlformats.org/officeDocument/2006/relationships/header" Target="header7.xml"/><Relationship Id="rId21" Type="http://schemas.openxmlformats.org/officeDocument/2006/relationships/header" Target="header3.xml"/><Relationship Id="rId34" Type="http://schemas.openxmlformats.org/officeDocument/2006/relationships/image" Target="media/image19.png"/><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header" Target="header8.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eader" Target="header5.xml"/><Relationship Id="rId33" Type="http://schemas.openxmlformats.org/officeDocument/2006/relationships/image" Target="media/image18.png"/><Relationship Id="rId38" Type="http://schemas.openxmlformats.org/officeDocument/2006/relationships/package" Target="embeddings/Microsoft_Excel_Worksheet.xlsx"/></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header4.xml.rels><?xml version="1.0" encoding="UTF-8" standalone="yes"?>
<Relationships xmlns="http://schemas.openxmlformats.org/package/2006/relationships"><Relationship Id="rId1" Type="http://schemas.openxmlformats.org/officeDocument/2006/relationships/image" Target="media/image4.jpg"/></Relationships>
</file>

<file path=word/_rels/header6.xml.rels><?xml version="1.0" encoding="UTF-8" standalone="yes"?>
<Relationships xmlns="http://schemas.openxmlformats.org/package/2006/relationships"><Relationship Id="rId1" Type="http://schemas.openxmlformats.org/officeDocument/2006/relationships/image" Target="media/image4.jpg"/></Relationships>
</file>

<file path=word/_rels/header8.xml.rels><?xml version="1.0" encoding="UTF-8" standalone="yes"?>
<Relationships xmlns="http://schemas.openxmlformats.org/package/2006/relationships"><Relationship Id="rId1"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bellido\WT%20Sourcing%20Peru%20SAC\&#193;rea%20de%20Procesos%20-%20Proyecto%20ERP%20WTS\11.%20Plantillas\2.%20Entregables\EF%20-%20Especificaci&#243;n%20Funcio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FEE1F85837496AAC88594260E79043"/>
        <w:category>
          <w:name w:val="General"/>
          <w:gallery w:val="placeholder"/>
        </w:category>
        <w:types>
          <w:type w:val="bbPlcHdr"/>
        </w:types>
        <w:behaviors>
          <w:behavior w:val="content"/>
        </w:behaviors>
        <w:guid w:val="{89615470-1EDA-48CC-BA9A-EC14A17CE399}"/>
      </w:docPartPr>
      <w:docPartBody>
        <w:p w:rsidR="00E61ED7" w:rsidRDefault="00BD342F">
          <w:pPr>
            <w:pStyle w:val="A0FEE1F85837496AAC88594260E79043"/>
          </w:pPr>
          <w:r w:rsidRPr="00286E08">
            <w:rPr>
              <w:rStyle w:val="Textodelmarcadordeposicin"/>
            </w:rPr>
            <w:t>Haga clic o pulse aquí para escribir texto.</w:t>
          </w:r>
        </w:p>
      </w:docPartBody>
    </w:docPart>
    <w:docPart>
      <w:docPartPr>
        <w:name w:val="F5A00B669FAD428094C3B10F2452E836"/>
        <w:category>
          <w:name w:val="General"/>
          <w:gallery w:val="placeholder"/>
        </w:category>
        <w:types>
          <w:type w:val="bbPlcHdr"/>
        </w:types>
        <w:behaviors>
          <w:behavior w:val="content"/>
        </w:behaviors>
        <w:guid w:val="{242B76D2-D29E-43C8-BB6F-C81D19D12318}"/>
      </w:docPartPr>
      <w:docPartBody>
        <w:p w:rsidR="00E61ED7" w:rsidRDefault="00BD342F">
          <w:pPr>
            <w:pStyle w:val="F5A00B669FAD428094C3B10F2452E836"/>
          </w:pPr>
          <w:r w:rsidRPr="00286E08">
            <w:rPr>
              <w:rStyle w:val="Textodelmarcadordeposicin"/>
            </w:rPr>
            <w:t>Haga clic o pulse aquí para escribir texto.</w:t>
          </w:r>
        </w:p>
      </w:docPartBody>
    </w:docPart>
    <w:docPart>
      <w:docPartPr>
        <w:name w:val="EAF5C831848A4B81890942C8D19344F7"/>
        <w:category>
          <w:name w:val="General"/>
          <w:gallery w:val="placeholder"/>
        </w:category>
        <w:types>
          <w:type w:val="bbPlcHdr"/>
        </w:types>
        <w:behaviors>
          <w:behavior w:val="content"/>
        </w:behaviors>
        <w:guid w:val="{6AC18C56-324E-49C7-8662-52A181D76B49}"/>
      </w:docPartPr>
      <w:docPartBody>
        <w:p w:rsidR="00E61ED7" w:rsidRDefault="00BD342F">
          <w:pPr>
            <w:pStyle w:val="EAF5C831848A4B81890942C8D19344F7"/>
          </w:pPr>
          <w:r w:rsidRPr="00286E08">
            <w:rPr>
              <w:rStyle w:val="Textodelmarcadordeposicin"/>
            </w:rPr>
            <w:t>Haga clic aquí o pulse para escribir una fecha.</w:t>
          </w:r>
        </w:p>
      </w:docPartBody>
    </w:docPart>
    <w:docPart>
      <w:docPartPr>
        <w:name w:val="A836E5C5E86A4EF898B7640250BC3FCD"/>
        <w:category>
          <w:name w:val="General"/>
          <w:gallery w:val="placeholder"/>
        </w:category>
        <w:types>
          <w:type w:val="bbPlcHdr"/>
        </w:types>
        <w:behaviors>
          <w:behavior w:val="content"/>
        </w:behaviors>
        <w:guid w:val="{29032B62-BA31-4C25-8D24-BA52D958C1DB}"/>
      </w:docPartPr>
      <w:docPartBody>
        <w:p w:rsidR="00E61ED7" w:rsidRDefault="00BD342F">
          <w:pPr>
            <w:pStyle w:val="A836E5C5E86A4EF898B7640250BC3FCD"/>
          </w:pPr>
          <w:r w:rsidRPr="000F21AF">
            <w:rPr>
              <w:rStyle w:val="Textodelmarcadordeposicin"/>
            </w:rPr>
            <w:t>Escriba cualquier contenido que desee que se repita, incluidos otros controles de contenido. También puede insertar este control en filas de tablas para repetir partes de una tabla.</w:t>
          </w:r>
        </w:p>
      </w:docPartBody>
    </w:docPart>
    <w:docPart>
      <w:docPartPr>
        <w:name w:val="2C740F28CA8B4E0DA06FB5671DE87F08"/>
        <w:category>
          <w:name w:val="General"/>
          <w:gallery w:val="placeholder"/>
        </w:category>
        <w:types>
          <w:type w:val="bbPlcHdr"/>
        </w:types>
        <w:behaviors>
          <w:behavior w:val="content"/>
        </w:behaviors>
        <w:guid w:val="{0DE937ED-6035-4BD3-8E52-543246B56FC6}"/>
      </w:docPartPr>
      <w:docPartBody>
        <w:p w:rsidR="00E61ED7" w:rsidRDefault="00BD342F" w:rsidP="00BD342F">
          <w:pPr>
            <w:pStyle w:val="2C740F28CA8B4E0DA06FB5671DE87F08"/>
          </w:pPr>
          <w:r w:rsidRPr="00286E08">
            <w:rPr>
              <w:rStyle w:val="Textodelmarcadordeposicin"/>
            </w:rPr>
            <w:t>Haga clic o pulse aquí para escribir texto.</w:t>
          </w:r>
        </w:p>
      </w:docPartBody>
    </w:docPart>
    <w:docPart>
      <w:docPartPr>
        <w:name w:val="09AE3E9D0A8443ACBD6BB518CF51DBBB"/>
        <w:category>
          <w:name w:val="General"/>
          <w:gallery w:val="placeholder"/>
        </w:category>
        <w:types>
          <w:type w:val="bbPlcHdr"/>
        </w:types>
        <w:behaviors>
          <w:behavior w:val="content"/>
        </w:behaviors>
        <w:guid w:val="{F31240C8-81FF-45DD-8ECE-1DAC3EBFD546}"/>
      </w:docPartPr>
      <w:docPartBody>
        <w:p w:rsidR="00E61ED7" w:rsidRDefault="00BD342F" w:rsidP="00BD342F">
          <w:pPr>
            <w:pStyle w:val="09AE3E9D0A8443ACBD6BB518CF51DBBB"/>
          </w:pPr>
          <w:r w:rsidRPr="00286E08">
            <w:rPr>
              <w:rStyle w:val="Textodelmarcadordeposicin"/>
            </w:rPr>
            <w:t>Haga clic o pulse aquí para escribir texto.</w:t>
          </w:r>
        </w:p>
      </w:docPartBody>
    </w:docPart>
    <w:docPart>
      <w:docPartPr>
        <w:name w:val="CB84DB78D3B1430F9BF1D925C9117BB0"/>
        <w:category>
          <w:name w:val="General"/>
          <w:gallery w:val="placeholder"/>
        </w:category>
        <w:types>
          <w:type w:val="bbPlcHdr"/>
        </w:types>
        <w:behaviors>
          <w:behavior w:val="content"/>
        </w:behaviors>
        <w:guid w:val="{9662734A-B38A-46E6-94C8-2D3645E80236}"/>
      </w:docPartPr>
      <w:docPartBody>
        <w:p w:rsidR="00E61ED7" w:rsidRDefault="00BD342F" w:rsidP="00BD342F">
          <w:pPr>
            <w:pStyle w:val="CB84DB78D3B1430F9BF1D925C9117BB0"/>
          </w:pPr>
          <w:r w:rsidRPr="00286E08">
            <w:rPr>
              <w:rStyle w:val="Textodelmarcadordeposicin"/>
            </w:rPr>
            <w:t>Haga clic o pulse aquí para escribir texto.</w:t>
          </w:r>
        </w:p>
      </w:docPartBody>
    </w:docPart>
    <w:docPart>
      <w:docPartPr>
        <w:name w:val="9FD6DB24E66743F5B545A04BE2A81BE0"/>
        <w:category>
          <w:name w:val="General"/>
          <w:gallery w:val="placeholder"/>
        </w:category>
        <w:types>
          <w:type w:val="bbPlcHdr"/>
        </w:types>
        <w:behaviors>
          <w:behavior w:val="content"/>
        </w:behaviors>
        <w:guid w:val="{73164490-3A96-4ABE-B0E8-CD2C955C97A9}"/>
      </w:docPartPr>
      <w:docPartBody>
        <w:p w:rsidR="00A44D3C" w:rsidRDefault="00E61ED7" w:rsidP="00E61ED7">
          <w:pPr>
            <w:pStyle w:val="9FD6DB24E66743F5B545A04BE2A81BE0"/>
          </w:pPr>
          <w:r w:rsidRPr="00286E08">
            <w:rPr>
              <w:rStyle w:val="Textodelmarcadordeposicin"/>
            </w:rPr>
            <w:t>Haga clic o pulse aquí para escribir texto.</w:t>
          </w:r>
        </w:p>
      </w:docPartBody>
    </w:docPart>
    <w:docPart>
      <w:docPartPr>
        <w:name w:val="3B73F13D955D4BDF85B6F94DFC3BDCF1"/>
        <w:category>
          <w:name w:val="General"/>
          <w:gallery w:val="placeholder"/>
        </w:category>
        <w:types>
          <w:type w:val="bbPlcHdr"/>
        </w:types>
        <w:behaviors>
          <w:behavior w:val="content"/>
        </w:behaviors>
        <w:guid w:val="{2D9AFE0F-0208-4251-ACC2-FAC6BC85F27E}"/>
      </w:docPartPr>
      <w:docPartBody>
        <w:p w:rsidR="00A44D3C" w:rsidRDefault="00E61ED7" w:rsidP="00E61ED7">
          <w:pPr>
            <w:pStyle w:val="3B73F13D955D4BDF85B6F94DFC3BDCF1"/>
          </w:pPr>
          <w:r w:rsidRPr="000F21AF">
            <w:rPr>
              <w:rStyle w:val="Textodelmarcadordeposicin"/>
            </w:rPr>
            <w:t>Escriba cualquier contenido que desee que se repita, incluidos otros controles de contenido. También puede insertar este control en filas de tablas para repetir partes de una tabla.</w:t>
          </w:r>
        </w:p>
      </w:docPartBody>
    </w:docPart>
    <w:docPart>
      <w:docPartPr>
        <w:name w:val="B8F4095650514F0482A66E2A1713F820"/>
        <w:category>
          <w:name w:val="General"/>
          <w:gallery w:val="placeholder"/>
        </w:category>
        <w:types>
          <w:type w:val="bbPlcHdr"/>
        </w:types>
        <w:behaviors>
          <w:behavior w:val="content"/>
        </w:behaviors>
        <w:guid w:val="{874171A6-8269-4C3E-A069-62BD78294ED2}"/>
      </w:docPartPr>
      <w:docPartBody>
        <w:p w:rsidR="00A44D3C" w:rsidRDefault="00E61ED7" w:rsidP="00E61ED7">
          <w:pPr>
            <w:pStyle w:val="B8F4095650514F0482A66E2A1713F820"/>
          </w:pPr>
          <w:r w:rsidRPr="00286E08">
            <w:rPr>
              <w:rStyle w:val="Textodelmarcadordeposicin"/>
            </w:rPr>
            <w:t>Haga clic o pulse aquí para escribir texto.</w:t>
          </w:r>
        </w:p>
      </w:docPartBody>
    </w:docPart>
    <w:docPart>
      <w:docPartPr>
        <w:name w:val="483F5FA30D8F48C0BA6D42EAE096F793"/>
        <w:category>
          <w:name w:val="General"/>
          <w:gallery w:val="placeholder"/>
        </w:category>
        <w:types>
          <w:type w:val="bbPlcHdr"/>
        </w:types>
        <w:behaviors>
          <w:behavior w:val="content"/>
        </w:behaviors>
        <w:guid w:val="{06CC2238-C4B2-4B8F-BB02-A1B38898010D}"/>
      </w:docPartPr>
      <w:docPartBody>
        <w:p w:rsidR="00A44D3C" w:rsidRDefault="00E61ED7" w:rsidP="00E61ED7">
          <w:pPr>
            <w:pStyle w:val="483F5FA30D8F48C0BA6D42EAE096F793"/>
          </w:pPr>
          <w:r w:rsidRPr="00286E08">
            <w:rPr>
              <w:rStyle w:val="Textodelmarcadordeposicin"/>
            </w:rPr>
            <w:t>Haga clic o pulse aquí para escribir texto.</w:t>
          </w:r>
        </w:p>
      </w:docPartBody>
    </w:docPart>
    <w:docPart>
      <w:docPartPr>
        <w:name w:val="D4F8F72FE70F49F38A3C701705A88A40"/>
        <w:category>
          <w:name w:val="General"/>
          <w:gallery w:val="placeholder"/>
        </w:category>
        <w:types>
          <w:type w:val="bbPlcHdr"/>
        </w:types>
        <w:behaviors>
          <w:behavior w:val="content"/>
        </w:behaviors>
        <w:guid w:val="{B3528157-E910-4ECF-A167-2AF039CBD074}"/>
      </w:docPartPr>
      <w:docPartBody>
        <w:p w:rsidR="00B34862" w:rsidRDefault="009153E4" w:rsidP="009153E4">
          <w:pPr>
            <w:pStyle w:val="D4F8F72FE70F49F38A3C701705A88A40"/>
          </w:pPr>
          <w:r w:rsidRPr="00286E08">
            <w:rPr>
              <w:rStyle w:val="Textodelmarcadordeposicin"/>
            </w:rPr>
            <w:t>Elija un elemento.</w:t>
          </w:r>
        </w:p>
      </w:docPartBody>
    </w:docPart>
    <w:docPart>
      <w:docPartPr>
        <w:name w:val="D21A62A3594B4AFCB9127D4E9DC1800F"/>
        <w:category>
          <w:name w:val="General"/>
          <w:gallery w:val="placeholder"/>
        </w:category>
        <w:types>
          <w:type w:val="bbPlcHdr"/>
        </w:types>
        <w:behaviors>
          <w:behavior w:val="content"/>
        </w:behaviors>
        <w:guid w:val="{7F2C7CC8-B9AD-41E0-A633-9FAAE9C3DE08}"/>
      </w:docPartPr>
      <w:docPartBody>
        <w:p w:rsidR="00930D08" w:rsidRDefault="00003311" w:rsidP="00003311">
          <w:pPr>
            <w:pStyle w:val="D21A62A3594B4AFCB9127D4E9DC1800F"/>
          </w:pPr>
          <w:r w:rsidRPr="00286E08">
            <w:rPr>
              <w:rStyle w:val="Textodelmarcadordeposicin"/>
            </w:rPr>
            <w:t>Haga clic o pulse aquí para escribir texto.</w:t>
          </w:r>
        </w:p>
      </w:docPartBody>
    </w:docPart>
    <w:docPart>
      <w:docPartPr>
        <w:name w:val="87B50186429B46D8B8487B73A582F561"/>
        <w:category>
          <w:name w:val="General"/>
          <w:gallery w:val="placeholder"/>
        </w:category>
        <w:types>
          <w:type w:val="bbPlcHdr"/>
        </w:types>
        <w:behaviors>
          <w:behavior w:val="content"/>
        </w:behaviors>
        <w:guid w:val="{0DB9AD8A-DE5B-41E7-8DC8-2E834F06ECF7}"/>
      </w:docPartPr>
      <w:docPartBody>
        <w:p w:rsidR="00930D08" w:rsidRDefault="00003311" w:rsidP="00003311">
          <w:pPr>
            <w:pStyle w:val="87B50186429B46D8B8487B73A582F561"/>
          </w:pPr>
          <w:r w:rsidRPr="00286E08">
            <w:rPr>
              <w:rStyle w:val="Textodelmarcadordeposicin"/>
            </w:rPr>
            <w:t>Haga clic o pulse aquí para escribir texto.</w:t>
          </w:r>
        </w:p>
      </w:docPartBody>
    </w:docPart>
    <w:docPart>
      <w:docPartPr>
        <w:name w:val="E1E3C408CF254AA8912642B9BD42CC76"/>
        <w:category>
          <w:name w:val="General"/>
          <w:gallery w:val="placeholder"/>
        </w:category>
        <w:types>
          <w:type w:val="bbPlcHdr"/>
        </w:types>
        <w:behaviors>
          <w:behavior w:val="content"/>
        </w:behaviors>
        <w:guid w:val="{D4492BC1-1116-4C73-B181-73813E680586}"/>
      </w:docPartPr>
      <w:docPartBody>
        <w:p w:rsidR="000714E0" w:rsidRDefault="00270D6F" w:rsidP="00270D6F">
          <w:pPr>
            <w:pStyle w:val="E1E3C408CF254AA8912642B9BD42CC76"/>
          </w:pPr>
          <w:r w:rsidRPr="00286E08">
            <w:rPr>
              <w:rStyle w:val="Textodelmarcadordeposicin"/>
            </w:rPr>
            <w:t>Haga clic o pulse aquí para escribir texto.</w:t>
          </w:r>
        </w:p>
      </w:docPartBody>
    </w:docPart>
    <w:docPart>
      <w:docPartPr>
        <w:name w:val="5765A84D0910480CB0D17A5262FFFB7D"/>
        <w:category>
          <w:name w:val="General"/>
          <w:gallery w:val="placeholder"/>
        </w:category>
        <w:types>
          <w:type w:val="bbPlcHdr"/>
        </w:types>
        <w:behaviors>
          <w:behavior w:val="content"/>
        </w:behaviors>
        <w:guid w:val="{23461BF0-9653-4F53-BBF0-FD2F88A96247}"/>
      </w:docPartPr>
      <w:docPartBody>
        <w:p w:rsidR="000714E0" w:rsidRDefault="00270D6F" w:rsidP="00270D6F">
          <w:pPr>
            <w:pStyle w:val="5765A84D0910480CB0D17A5262FFFB7D"/>
          </w:pPr>
          <w:r w:rsidRPr="00286E08">
            <w:rPr>
              <w:rStyle w:val="Textodelmarcadordeposicin"/>
            </w:rPr>
            <w:t>Haga clic o pulse aquí para escribir texto.</w:t>
          </w:r>
        </w:p>
      </w:docPartBody>
    </w:docPart>
    <w:docPart>
      <w:docPartPr>
        <w:name w:val="D6678BDA2E6147ABB0C3763C2427ECCF"/>
        <w:category>
          <w:name w:val="General"/>
          <w:gallery w:val="placeholder"/>
        </w:category>
        <w:types>
          <w:type w:val="bbPlcHdr"/>
        </w:types>
        <w:behaviors>
          <w:behavior w:val="content"/>
        </w:behaviors>
        <w:guid w:val="{83B1A970-B335-4480-ACA2-41C7A3B900F9}"/>
      </w:docPartPr>
      <w:docPartBody>
        <w:p w:rsidR="000714E0" w:rsidRDefault="00270D6F" w:rsidP="00270D6F">
          <w:pPr>
            <w:pStyle w:val="D6678BDA2E6147ABB0C3763C2427ECCF"/>
          </w:pPr>
          <w:r w:rsidRPr="00286E08">
            <w:rPr>
              <w:rStyle w:val="Textodelmarcadordeposicin"/>
            </w:rPr>
            <w:t>Haga clic o pulse aquí para escribir texto.</w:t>
          </w:r>
        </w:p>
      </w:docPartBody>
    </w:docPart>
    <w:docPart>
      <w:docPartPr>
        <w:name w:val="249C6DE8E3CE458BB362F04E13713621"/>
        <w:category>
          <w:name w:val="General"/>
          <w:gallery w:val="placeholder"/>
        </w:category>
        <w:types>
          <w:type w:val="bbPlcHdr"/>
        </w:types>
        <w:behaviors>
          <w:behavior w:val="content"/>
        </w:behaviors>
        <w:guid w:val="{9124673B-BD05-4909-9C93-73BCE15ECB20}"/>
      </w:docPartPr>
      <w:docPartBody>
        <w:p w:rsidR="000714E0" w:rsidRDefault="00270D6F" w:rsidP="00270D6F">
          <w:pPr>
            <w:pStyle w:val="249C6DE8E3CE458BB362F04E13713621"/>
          </w:pPr>
          <w:r w:rsidRPr="00286E08">
            <w:rPr>
              <w:rStyle w:val="Textodelmarcadordeposicin"/>
            </w:rPr>
            <w:t>Haga clic o pulse aquí para escribir texto.</w:t>
          </w:r>
        </w:p>
      </w:docPartBody>
    </w:docPart>
    <w:docPart>
      <w:docPartPr>
        <w:name w:val="3FE422DFB8ED45098E10F49C0CBEF11C"/>
        <w:category>
          <w:name w:val="General"/>
          <w:gallery w:val="placeholder"/>
        </w:category>
        <w:types>
          <w:type w:val="bbPlcHdr"/>
        </w:types>
        <w:behaviors>
          <w:behavior w:val="content"/>
        </w:behaviors>
        <w:guid w:val="{C6DAB646-27F7-4D0C-8C91-72C969BC29D4}"/>
      </w:docPartPr>
      <w:docPartBody>
        <w:p w:rsidR="000714E0" w:rsidRDefault="00270D6F" w:rsidP="00270D6F">
          <w:pPr>
            <w:pStyle w:val="3FE422DFB8ED45098E10F49C0CBEF11C"/>
          </w:pPr>
          <w:r w:rsidRPr="00286E08">
            <w:rPr>
              <w:rStyle w:val="Textodelmarcadordeposicin"/>
            </w:rPr>
            <w:t>Haga clic o pulse aquí para escribir texto.</w:t>
          </w:r>
        </w:p>
      </w:docPartBody>
    </w:docPart>
    <w:docPart>
      <w:docPartPr>
        <w:name w:val="98B7BA10EABC431EB2E73D30F68080AB"/>
        <w:category>
          <w:name w:val="General"/>
          <w:gallery w:val="placeholder"/>
        </w:category>
        <w:types>
          <w:type w:val="bbPlcHdr"/>
        </w:types>
        <w:behaviors>
          <w:behavior w:val="content"/>
        </w:behaviors>
        <w:guid w:val="{39FC5F38-27BD-4B52-AB21-E8EAAE99C746}"/>
      </w:docPartPr>
      <w:docPartBody>
        <w:p w:rsidR="000714E0" w:rsidRDefault="00270D6F" w:rsidP="00270D6F">
          <w:pPr>
            <w:pStyle w:val="98B7BA10EABC431EB2E73D30F68080AB"/>
          </w:pPr>
          <w:r w:rsidRPr="00286E08">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42F"/>
    <w:rsid w:val="00003311"/>
    <w:rsid w:val="00006D7B"/>
    <w:rsid w:val="0001691F"/>
    <w:rsid w:val="000265E5"/>
    <w:rsid w:val="000714E0"/>
    <w:rsid w:val="000A2176"/>
    <w:rsid w:val="000E025C"/>
    <w:rsid w:val="000F68F6"/>
    <w:rsid w:val="000F79B5"/>
    <w:rsid w:val="001032A4"/>
    <w:rsid w:val="00154CB0"/>
    <w:rsid w:val="001571CF"/>
    <w:rsid w:val="00270D6F"/>
    <w:rsid w:val="003819C7"/>
    <w:rsid w:val="004601F1"/>
    <w:rsid w:val="004B39E6"/>
    <w:rsid w:val="004E53DB"/>
    <w:rsid w:val="005C1D55"/>
    <w:rsid w:val="005C669F"/>
    <w:rsid w:val="0061339A"/>
    <w:rsid w:val="00641034"/>
    <w:rsid w:val="007305E5"/>
    <w:rsid w:val="00735D0B"/>
    <w:rsid w:val="007669A3"/>
    <w:rsid w:val="00771EBD"/>
    <w:rsid w:val="007A182D"/>
    <w:rsid w:val="009153E4"/>
    <w:rsid w:val="00930D08"/>
    <w:rsid w:val="00A20A92"/>
    <w:rsid w:val="00A44D3C"/>
    <w:rsid w:val="00A47B17"/>
    <w:rsid w:val="00AF56F7"/>
    <w:rsid w:val="00B03BEC"/>
    <w:rsid w:val="00B34862"/>
    <w:rsid w:val="00B905EA"/>
    <w:rsid w:val="00BB261F"/>
    <w:rsid w:val="00BD342F"/>
    <w:rsid w:val="00C05654"/>
    <w:rsid w:val="00D437E3"/>
    <w:rsid w:val="00D87FDF"/>
    <w:rsid w:val="00DB7558"/>
    <w:rsid w:val="00E01698"/>
    <w:rsid w:val="00E15EB6"/>
    <w:rsid w:val="00E61ED7"/>
    <w:rsid w:val="00E968EB"/>
    <w:rsid w:val="00EC5D05"/>
    <w:rsid w:val="00EE0933"/>
    <w:rsid w:val="00F04E24"/>
    <w:rsid w:val="00F516FE"/>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34E5AC9"/>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rsid w:val="00270D6F"/>
    <w:rPr>
      <w:color w:val="808080"/>
    </w:rPr>
  </w:style>
  <w:style w:type="paragraph" w:customStyle="1" w:styleId="A0FEE1F85837496AAC88594260E79043">
    <w:name w:val="A0FEE1F85837496AAC88594260E79043"/>
  </w:style>
  <w:style w:type="paragraph" w:customStyle="1" w:styleId="F5A00B669FAD428094C3B10F2452E836">
    <w:name w:val="F5A00B669FAD428094C3B10F2452E836"/>
  </w:style>
  <w:style w:type="paragraph" w:customStyle="1" w:styleId="02F51DEB1EF544689473335A22D77377">
    <w:name w:val="02F51DEB1EF544689473335A22D77377"/>
  </w:style>
  <w:style w:type="paragraph" w:customStyle="1" w:styleId="EAF5C831848A4B81890942C8D19344F7">
    <w:name w:val="EAF5C831848A4B81890942C8D19344F7"/>
  </w:style>
  <w:style w:type="paragraph" w:customStyle="1" w:styleId="1D6CE420AE614298B64FEC322FC9D10F">
    <w:name w:val="1D6CE420AE614298B64FEC322FC9D10F"/>
  </w:style>
  <w:style w:type="paragraph" w:customStyle="1" w:styleId="CB4D1DEEA197466984B0F992D26B16F2">
    <w:name w:val="CB4D1DEEA197466984B0F992D26B16F2"/>
  </w:style>
  <w:style w:type="paragraph" w:customStyle="1" w:styleId="A836E5C5E86A4EF898B7640250BC3FCD">
    <w:name w:val="A836E5C5E86A4EF898B7640250BC3FCD"/>
  </w:style>
  <w:style w:type="paragraph" w:customStyle="1" w:styleId="2C740F28CA8B4E0DA06FB5671DE87F08">
    <w:name w:val="2C740F28CA8B4E0DA06FB5671DE87F08"/>
    <w:rsid w:val="00BD342F"/>
  </w:style>
  <w:style w:type="paragraph" w:customStyle="1" w:styleId="8C56330F9D94436E8AFDC1D2AD318779">
    <w:name w:val="8C56330F9D94436E8AFDC1D2AD318779"/>
    <w:rsid w:val="00BD342F"/>
  </w:style>
  <w:style w:type="paragraph" w:customStyle="1" w:styleId="09AE3E9D0A8443ACBD6BB518CF51DBBB">
    <w:name w:val="09AE3E9D0A8443ACBD6BB518CF51DBBB"/>
    <w:rsid w:val="00BD342F"/>
  </w:style>
  <w:style w:type="paragraph" w:customStyle="1" w:styleId="CB84DB78D3B1430F9BF1D925C9117BB0">
    <w:name w:val="CB84DB78D3B1430F9BF1D925C9117BB0"/>
    <w:rsid w:val="00BD342F"/>
  </w:style>
  <w:style w:type="paragraph" w:customStyle="1" w:styleId="9FD6DB24E66743F5B545A04BE2A81BE0">
    <w:name w:val="9FD6DB24E66743F5B545A04BE2A81BE0"/>
    <w:rsid w:val="00E61ED7"/>
  </w:style>
  <w:style w:type="paragraph" w:customStyle="1" w:styleId="DE2E24F9BB0A4D4FBD8E6A585EA7E9F9">
    <w:name w:val="DE2E24F9BB0A4D4FBD8E6A585EA7E9F9"/>
    <w:rsid w:val="00E61ED7"/>
  </w:style>
  <w:style w:type="paragraph" w:customStyle="1" w:styleId="3B73F13D955D4BDF85B6F94DFC3BDCF1">
    <w:name w:val="3B73F13D955D4BDF85B6F94DFC3BDCF1"/>
    <w:rsid w:val="00E61ED7"/>
  </w:style>
  <w:style w:type="paragraph" w:customStyle="1" w:styleId="B8F4095650514F0482A66E2A1713F820">
    <w:name w:val="B8F4095650514F0482A66E2A1713F820"/>
    <w:rsid w:val="00E61ED7"/>
  </w:style>
  <w:style w:type="paragraph" w:customStyle="1" w:styleId="483F5FA30D8F48C0BA6D42EAE096F793">
    <w:name w:val="483F5FA30D8F48C0BA6D42EAE096F793"/>
    <w:rsid w:val="00E61ED7"/>
  </w:style>
  <w:style w:type="paragraph" w:customStyle="1" w:styleId="E452DA83F31846EF97DC83C562B221C4">
    <w:name w:val="E452DA83F31846EF97DC83C562B221C4"/>
    <w:rsid w:val="00E61ED7"/>
  </w:style>
  <w:style w:type="paragraph" w:customStyle="1" w:styleId="3A68BA4E6EC64E42B69D3BF19B09432A">
    <w:name w:val="3A68BA4E6EC64E42B69D3BF19B09432A"/>
    <w:rsid w:val="00E61ED7"/>
  </w:style>
  <w:style w:type="paragraph" w:customStyle="1" w:styleId="948DE34E34E04E7EB2CA83F67B26E113">
    <w:name w:val="948DE34E34E04E7EB2CA83F67B26E113"/>
    <w:rsid w:val="00E61ED7"/>
  </w:style>
  <w:style w:type="paragraph" w:customStyle="1" w:styleId="D2FE79BCC0D4468388CB242BCEF3C4E5">
    <w:name w:val="D2FE79BCC0D4468388CB242BCEF3C4E5"/>
    <w:rsid w:val="00E61ED7"/>
  </w:style>
  <w:style w:type="paragraph" w:customStyle="1" w:styleId="9AD1AFE0115445069EEE1CDFA6367B5F">
    <w:name w:val="9AD1AFE0115445069EEE1CDFA6367B5F"/>
    <w:rsid w:val="00E61ED7"/>
  </w:style>
  <w:style w:type="paragraph" w:customStyle="1" w:styleId="D4F8F72FE70F49F38A3C701705A88A40">
    <w:name w:val="D4F8F72FE70F49F38A3C701705A88A40"/>
    <w:rsid w:val="009153E4"/>
  </w:style>
  <w:style w:type="paragraph" w:customStyle="1" w:styleId="C98F0275C48048EBBDBF5EF6380D8532">
    <w:name w:val="C98F0275C48048EBBDBF5EF6380D8532"/>
    <w:rsid w:val="004B39E6"/>
  </w:style>
  <w:style w:type="paragraph" w:customStyle="1" w:styleId="55ABAE57225B4F76AF47EDDC9EAA2C96">
    <w:name w:val="55ABAE57225B4F76AF47EDDC9EAA2C96"/>
    <w:rsid w:val="0001691F"/>
  </w:style>
  <w:style w:type="paragraph" w:customStyle="1" w:styleId="7C61FC11DD5547919B7B15A6995F8401">
    <w:name w:val="7C61FC11DD5547919B7B15A6995F8401"/>
    <w:rsid w:val="0001691F"/>
  </w:style>
  <w:style w:type="paragraph" w:customStyle="1" w:styleId="8FC0D386109C4AC18E61CBA2679FA353">
    <w:name w:val="8FC0D386109C4AC18E61CBA2679FA353"/>
    <w:rsid w:val="0001691F"/>
  </w:style>
  <w:style w:type="paragraph" w:customStyle="1" w:styleId="481E446CE4C0446E9C5841AF9798474A">
    <w:name w:val="481E446CE4C0446E9C5841AF9798474A"/>
    <w:rsid w:val="0001691F"/>
  </w:style>
  <w:style w:type="paragraph" w:customStyle="1" w:styleId="12DCCED5EF5546379C89580D05932420">
    <w:name w:val="12DCCED5EF5546379C89580D05932420"/>
    <w:rsid w:val="0001691F"/>
  </w:style>
  <w:style w:type="paragraph" w:customStyle="1" w:styleId="828A43606E384DD8A11823B6464987F1">
    <w:name w:val="828A43606E384DD8A11823B6464987F1"/>
    <w:rsid w:val="0001691F"/>
  </w:style>
  <w:style w:type="paragraph" w:customStyle="1" w:styleId="38236F6C7D534C3DACC4E86AFB800069">
    <w:name w:val="38236F6C7D534C3DACC4E86AFB800069"/>
    <w:rsid w:val="0001691F"/>
  </w:style>
  <w:style w:type="paragraph" w:customStyle="1" w:styleId="30031F04169A434CB70785AB19E886DB">
    <w:name w:val="30031F04169A434CB70785AB19E886DB"/>
    <w:rsid w:val="0001691F"/>
  </w:style>
  <w:style w:type="paragraph" w:customStyle="1" w:styleId="A9CA04E70845437B88E22A3209CDBEBD">
    <w:name w:val="A9CA04E70845437B88E22A3209CDBEBD"/>
    <w:rsid w:val="0001691F"/>
  </w:style>
  <w:style w:type="paragraph" w:customStyle="1" w:styleId="DFACA2ACD67C4BF2BE224D914CA8712D">
    <w:name w:val="DFACA2ACD67C4BF2BE224D914CA8712D"/>
    <w:rsid w:val="0001691F"/>
  </w:style>
  <w:style w:type="paragraph" w:customStyle="1" w:styleId="14BA4D1AFEFD44D48DA48DD2E974FAE1">
    <w:name w:val="14BA4D1AFEFD44D48DA48DD2E974FAE1"/>
    <w:rsid w:val="0001691F"/>
  </w:style>
  <w:style w:type="paragraph" w:customStyle="1" w:styleId="59F25D5B26544E03B85E7A654BB50734">
    <w:name w:val="59F25D5B26544E03B85E7A654BB50734"/>
    <w:rsid w:val="0001691F"/>
  </w:style>
  <w:style w:type="paragraph" w:customStyle="1" w:styleId="29F7E067F003489EAF76491EF693F4AB">
    <w:name w:val="29F7E067F003489EAF76491EF693F4AB"/>
    <w:rsid w:val="0001691F"/>
  </w:style>
  <w:style w:type="paragraph" w:customStyle="1" w:styleId="E1D81B2B9B4D4BEB8DE8612ECB11DD69">
    <w:name w:val="E1D81B2B9B4D4BEB8DE8612ECB11DD69"/>
    <w:rsid w:val="0001691F"/>
  </w:style>
  <w:style w:type="paragraph" w:customStyle="1" w:styleId="036D8CC231304F799C8822A401EC31E9">
    <w:name w:val="036D8CC231304F799C8822A401EC31E9"/>
    <w:rsid w:val="0001691F"/>
  </w:style>
  <w:style w:type="paragraph" w:customStyle="1" w:styleId="36A49E2AB00B4419AB430888E56D5DCD">
    <w:name w:val="36A49E2AB00B4419AB430888E56D5DCD"/>
    <w:rsid w:val="0001691F"/>
  </w:style>
  <w:style w:type="paragraph" w:customStyle="1" w:styleId="3951C566E82C4B3B9F4188FD22292F70">
    <w:name w:val="3951C566E82C4B3B9F4188FD22292F70"/>
    <w:rsid w:val="0001691F"/>
  </w:style>
  <w:style w:type="paragraph" w:customStyle="1" w:styleId="C2F24C64919E4BE78D8117BDAA55F0C6">
    <w:name w:val="C2F24C64919E4BE78D8117BDAA55F0C6"/>
    <w:rsid w:val="0001691F"/>
  </w:style>
  <w:style w:type="paragraph" w:customStyle="1" w:styleId="26A099C4958F4CE4BF65D052BD8F9EFC">
    <w:name w:val="26A099C4958F4CE4BF65D052BD8F9EFC"/>
    <w:rsid w:val="0001691F"/>
  </w:style>
  <w:style w:type="paragraph" w:customStyle="1" w:styleId="76CF5FA93DA04040A8CF6A15F153F468">
    <w:name w:val="76CF5FA93DA04040A8CF6A15F153F468"/>
    <w:rsid w:val="0001691F"/>
  </w:style>
  <w:style w:type="paragraph" w:customStyle="1" w:styleId="2C28515D76AA4B08A6B552AFF70E3FD1">
    <w:name w:val="2C28515D76AA4B08A6B552AFF70E3FD1"/>
    <w:rsid w:val="0001691F"/>
  </w:style>
  <w:style w:type="paragraph" w:customStyle="1" w:styleId="3BB2E0E4A6F5407CA0C8D3C1B5DB65A5">
    <w:name w:val="3BB2E0E4A6F5407CA0C8D3C1B5DB65A5"/>
    <w:rsid w:val="0001691F"/>
  </w:style>
  <w:style w:type="paragraph" w:customStyle="1" w:styleId="0404CC7179B542F8B649FA8DE97932F2">
    <w:name w:val="0404CC7179B542F8B649FA8DE97932F2"/>
    <w:rsid w:val="0001691F"/>
  </w:style>
  <w:style w:type="paragraph" w:customStyle="1" w:styleId="1F2A0708A50745E5BC158466CB89A9E7">
    <w:name w:val="1F2A0708A50745E5BC158466CB89A9E7"/>
    <w:rsid w:val="0001691F"/>
  </w:style>
  <w:style w:type="paragraph" w:customStyle="1" w:styleId="D46CC3F588E7400CB78BE44735685460">
    <w:name w:val="D46CC3F588E7400CB78BE44735685460"/>
    <w:rsid w:val="0001691F"/>
  </w:style>
  <w:style w:type="paragraph" w:customStyle="1" w:styleId="6C71BF50C4FC4893A4BF69AB3D0F09F0">
    <w:name w:val="6C71BF50C4FC4893A4BF69AB3D0F09F0"/>
    <w:rsid w:val="0001691F"/>
  </w:style>
  <w:style w:type="paragraph" w:customStyle="1" w:styleId="28F5754C473E4827A3FEAC16814C1E68">
    <w:name w:val="28F5754C473E4827A3FEAC16814C1E68"/>
    <w:rsid w:val="0001691F"/>
  </w:style>
  <w:style w:type="paragraph" w:customStyle="1" w:styleId="708018D82E2B41F8A29326B3C51B69EE">
    <w:name w:val="708018D82E2B41F8A29326B3C51B69EE"/>
    <w:rsid w:val="0001691F"/>
  </w:style>
  <w:style w:type="paragraph" w:customStyle="1" w:styleId="4ACA91CEF54B405DBD35608DC0613200">
    <w:name w:val="4ACA91CEF54B405DBD35608DC0613200"/>
    <w:rsid w:val="0001691F"/>
  </w:style>
  <w:style w:type="paragraph" w:customStyle="1" w:styleId="0F2DD40866B846AABFD2E6553DE7912E">
    <w:name w:val="0F2DD40866B846AABFD2E6553DE7912E"/>
    <w:rsid w:val="0001691F"/>
  </w:style>
  <w:style w:type="paragraph" w:customStyle="1" w:styleId="66D1294D1B014810BB6E17069C692958">
    <w:name w:val="66D1294D1B014810BB6E17069C692958"/>
    <w:rsid w:val="00003311"/>
  </w:style>
  <w:style w:type="paragraph" w:customStyle="1" w:styleId="3B4390FBB7A5428881FA4E3864102010">
    <w:name w:val="3B4390FBB7A5428881FA4E3864102010"/>
    <w:rsid w:val="00003311"/>
  </w:style>
  <w:style w:type="paragraph" w:customStyle="1" w:styleId="E3FE19DA4FB442E0BEF8FEF1D497203A">
    <w:name w:val="E3FE19DA4FB442E0BEF8FEF1D497203A"/>
    <w:rsid w:val="00003311"/>
  </w:style>
  <w:style w:type="paragraph" w:customStyle="1" w:styleId="9DF26C32CF1149DD9237C618BD272E0B">
    <w:name w:val="9DF26C32CF1149DD9237C618BD272E0B"/>
    <w:rsid w:val="00003311"/>
  </w:style>
  <w:style w:type="paragraph" w:customStyle="1" w:styleId="FC2AA91670664F5E9EC028CDAB1E4A8A">
    <w:name w:val="FC2AA91670664F5E9EC028CDAB1E4A8A"/>
    <w:rsid w:val="00003311"/>
  </w:style>
  <w:style w:type="paragraph" w:customStyle="1" w:styleId="0A2ADD183B824DDB8B649433D01A66DE">
    <w:name w:val="0A2ADD183B824DDB8B649433D01A66DE"/>
    <w:rsid w:val="00003311"/>
  </w:style>
  <w:style w:type="paragraph" w:customStyle="1" w:styleId="729C6C06B31549C2A195D4B368DA1691">
    <w:name w:val="729C6C06B31549C2A195D4B368DA1691"/>
    <w:rsid w:val="00003311"/>
  </w:style>
  <w:style w:type="paragraph" w:customStyle="1" w:styleId="14C3264FA3A540B0A617F802993DC481">
    <w:name w:val="14C3264FA3A540B0A617F802993DC481"/>
    <w:rsid w:val="00003311"/>
  </w:style>
  <w:style w:type="paragraph" w:customStyle="1" w:styleId="51C0FA3D774F43DD9501452825799114">
    <w:name w:val="51C0FA3D774F43DD9501452825799114"/>
    <w:rsid w:val="00003311"/>
  </w:style>
  <w:style w:type="paragraph" w:customStyle="1" w:styleId="3E1F4031947647B29DC82A8995189A19">
    <w:name w:val="3E1F4031947647B29DC82A8995189A19"/>
    <w:rsid w:val="00003311"/>
  </w:style>
  <w:style w:type="paragraph" w:customStyle="1" w:styleId="CB45F061D8A2411F9024D68750FFAEE1">
    <w:name w:val="CB45F061D8A2411F9024D68750FFAEE1"/>
    <w:rsid w:val="00003311"/>
  </w:style>
  <w:style w:type="paragraph" w:customStyle="1" w:styleId="9F2DB6C76C714B91852DA63A5D60F807">
    <w:name w:val="9F2DB6C76C714B91852DA63A5D60F807"/>
    <w:rsid w:val="00003311"/>
  </w:style>
  <w:style w:type="paragraph" w:customStyle="1" w:styleId="62D991A9FB414923AE292DE367EB30AF">
    <w:name w:val="62D991A9FB414923AE292DE367EB30AF"/>
    <w:rsid w:val="00003311"/>
  </w:style>
  <w:style w:type="paragraph" w:customStyle="1" w:styleId="00A3B00FB0394C45A824985AD2709DA0">
    <w:name w:val="00A3B00FB0394C45A824985AD2709DA0"/>
    <w:rsid w:val="00003311"/>
  </w:style>
  <w:style w:type="paragraph" w:customStyle="1" w:styleId="C5F2FD72714E429CB714FD316B243F19">
    <w:name w:val="C5F2FD72714E429CB714FD316B243F19"/>
    <w:rsid w:val="00003311"/>
  </w:style>
  <w:style w:type="paragraph" w:customStyle="1" w:styleId="F8C251B892EC4FAEB5F2797EC9A63CFF">
    <w:name w:val="F8C251B892EC4FAEB5F2797EC9A63CFF"/>
    <w:rsid w:val="00003311"/>
  </w:style>
  <w:style w:type="paragraph" w:customStyle="1" w:styleId="40209FAC65E6492DBCFAA88B6C6DB699">
    <w:name w:val="40209FAC65E6492DBCFAA88B6C6DB699"/>
    <w:rsid w:val="00003311"/>
  </w:style>
  <w:style w:type="paragraph" w:customStyle="1" w:styleId="7FE21719DF864C05906DFE05CD7CDAD6">
    <w:name w:val="7FE21719DF864C05906DFE05CD7CDAD6"/>
    <w:rsid w:val="00003311"/>
  </w:style>
  <w:style w:type="paragraph" w:customStyle="1" w:styleId="4C25AE840E13445F8BC2DF600568E337">
    <w:name w:val="4C25AE840E13445F8BC2DF600568E337"/>
    <w:rsid w:val="00003311"/>
  </w:style>
  <w:style w:type="paragraph" w:customStyle="1" w:styleId="920D2702C8654384B8AEA3396152405D">
    <w:name w:val="920D2702C8654384B8AEA3396152405D"/>
    <w:rsid w:val="00003311"/>
  </w:style>
  <w:style w:type="paragraph" w:customStyle="1" w:styleId="151B411D9CEE4AE294F65373A69ED8CD">
    <w:name w:val="151B411D9CEE4AE294F65373A69ED8CD"/>
    <w:rsid w:val="00003311"/>
  </w:style>
  <w:style w:type="paragraph" w:customStyle="1" w:styleId="ADEB4A986F404DD6A0529C3C38B83E5E">
    <w:name w:val="ADEB4A986F404DD6A0529C3C38B83E5E"/>
    <w:rsid w:val="00003311"/>
  </w:style>
  <w:style w:type="paragraph" w:customStyle="1" w:styleId="6144DFD887004DB6B9D1887EB593F979">
    <w:name w:val="6144DFD887004DB6B9D1887EB593F979"/>
    <w:rsid w:val="00003311"/>
  </w:style>
  <w:style w:type="paragraph" w:customStyle="1" w:styleId="AD1D9AE78F2A4BF19CDE1A77550C7CEB">
    <w:name w:val="AD1D9AE78F2A4BF19CDE1A77550C7CEB"/>
    <w:rsid w:val="00003311"/>
  </w:style>
  <w:style w:type="paragraph" w:customStyle="1" w:styleId="80B44BBBA4DC4E1499AABCFEF162185E">
    <w:name w:val="80B44BBBA4DC4E1499AABCFEF162185E"/>
    <w:rsid w:val="00003311"/>
  </w:style>
  <w:style w:type="paragraph" w:customStyle="1" w:styleId="5F90906062A94D108FCA816A171F6D65">
    <w:name w:val="5F90906062A94D108FCA816A171F6D65"/>
    <w:rsid w:val="00003311"/>
  </w:style>
  <w:style w:type="paragraph" w:customStyle="1" w:styleId="4E0D311CA06144E8817719DC77259A17">
    <w:name w:val="4E0D311CA06144E8817719DC77259A17"/>
    <w:rsid w:val="00003311"/>
  </w:style>
  <w:style w:type="paragraph" w:customStyle="1" w:styleId="538E0D1577FE4D3DAD352411148829DA">
    <w:name w:val="538E0D1577FE4D3DAD352411148829DA"/>
    <w:rsid w:val="00003311"/>
  </w:style>
  <w:style w:type="paragraph" w:customStyle="1" w:styleId="D21A62A3594B4AFCB9127D4E9DC1800F">
    <w:name w:val="D21A62A3594B4AFCB9127D4E9DC1800F"/>
    <w:rsid w:val="00003311"/>
  </w:style>
  <w:style w:type="paragraph" w:customStyle="1" w:styleId="87B50186429B46D8B8487B73A582F561">
    <w:name w:val="87B50186429B46D8B8487B73A582F561"/>
    <w:rsid w:val="00003311"/>
  </w:style>
  <w:style w:type="paragraph" w:customStyle="1" w:styleId="214F74FFB7FD4DA99A4E84B6F81D9744">
    <w:name w:val="214F74FFB7FD4DA99A4E84B6F81D9744"/>
    <w:rsid w:val="000A2176"/>
  </w:style>
  <w:style w:type="paragraph" w:customStyle="1" w:styleId="81FA4BF3A40F4527BC2EF7463E5243A4">
    <w:name w:val="81FA4BF3A40F4527BC2EF7463E5243A4"/>
    <w:rsid w:val="000A2176"/>
  </w:style>
  <w:style w:type="paragraph" w:customStyle="1" w:styleId="B50979DF18F945F89B02BDD616344D57">
    <w:name w:val="B50979DF18F945F89B02BDD616344D57"/>
    <w:rsid w:val="000A2176"/>
  </w:style>
  <w:style w:type="paragraph" w:customStyle="1" w:styleId="6ADF227429E047F2B6CB31E81D5680E5">
    <w:name w:val="6ADF227429E047F2B6CB31E81D5680E5"/>
    <w:rsid w:val="000A2176"/>
  </w:style>
  <w:style w:type="paragraph" w:customStyle="1" w:styleId="E176FB969E584049BE86BBFF4191CAC7">
    <w:name w:val="E176FB969E584049BE86BBFF4191CAC7"/>
    <w:rsid w:val="000A2176"/>
  </w:style>
  <w:style w:type="paragraph" w:customStyle="1" w:styleId="54DCA0D771AC4982820CC112FE7F7EA3">
    <w:name w:val="54DCA0D771AC4982820CC112FE7F7EA3"/>
    <w:rsid w:val="000A2176"/>
  </w:style>
  <w:style w:type="paragraph" w:customStyle="1" w:styleId="2B9CFCF5891546EEB49F475A0DA06776">
    <w:name w:val="2B9CFCF5891546EEB49F475A0DA06776"/>
    <w:rsid w:val="000A2176"/>
  </w:style>
  <w:style w:type="paragraph" w:customStyle="1" w:styleId="0B54712CD4F348A9A6B79F4DD4D0A678">
    <w:name w:val="0B54712CD4F348A9A6B79F4DD4D0A678"/>
    <w:rsid w:val="000A2176"/>
  </w:style>
  <w:style w:type="paragraph" w:customStyle="1" w:styleId="320B11F3254B4931B86D36B2FD3649D7">
    <w:name w:val="320B11F3254B4931B86D36B2FD3649D7"/>
    <w:rsid w:val="000A2176"/>
  </w:style>
  <w:style w:type="paragraph" w:customStyle="1" w:styleId="9200C758319D4F038229A06EC473A502">
    <w:name w:val="9200C758319D4F038229A06EC473A502"/>
    <w:rsid w:val="000A2176"/>
  </w:style>
  <w:style w:type="paragraph" w:customStyle="1" w:styleId="134F42AF99034F94B2ED1BD8481E316B">
    <w:name w:val="134F42AF99034F94B2ED1BD8481E316B"/>
    <w:rsid w:val="000A2176"/>
  </w:style>
  <w:style w:type="paragraph" w:customStyle="1" w:styleId="B3B8F80714F04B948D784831E3789F92">
    <w:name w:val="B3B8F80714F04B948D784831E3789F92"/>
    <w:rsid w:val="000A2176"/>
  </w:style>
  <w:style w:type="paragraph" w:customStyle="1" w:styleId="E8ABED75670248E598CE23E2A490DA82">
    <w:name w:val="E8ABED75670248E598CE23E2A490DA82"/>
    <w:rsid w:val="000A2176"/>
  </w:style>
  <w:style w:type="paragraph" w:customStyle="1" w:styleId="F2ACED0FC0104DBCBE7AD88B1A603C82">
    <w:name w:val="F2ACED0FC0104DBCBE7AD88B1A603C82"/>
    <w:rsid w:val="000A2176"/>
  </w:style>
  <w:style w:type="paragraph" w:customStyle="1" w:styleId="B381AA9DF81C4F50BFADFCBB588411A6">
    <w:name w:val="B381AA9DF81C4F50BFADFCBB588411A6"/>
    <w:rsid w:val="000A2176"/>
  </w:style>
  <w:style w:type="paragraph" w:customStyle="1" w:styleId="E74139D4378B4BABBA84EF58C61BDCB8">
    <w:name w:val="E74139D4378B4BABBA84EF58C61BDCB8"/>
    <w:rsid w:val="000A2176"/>
  </w:style>
  <w:style w:type="paragraph" w:customStyle="1" w:styleId="2974574C55424BC38831A2351CDFDAA7">
    <w:name w:val="2974574C55424BC38831A2351CDFDAA7"/>
    <w:rsid w:val="000A2176"/>
  </w:style>
  <w:style w:type="paragraph" w:customStyle="1" w:styleId="C47E804F257646AE9DFE04F435654D4B">
    <w:name w:val="C47E804F257646AE9DFE04F435654D4B"/>
    <w:rsid w:val="000A2176"/>
  </w:style>
  <w:style w:type="paragraph" w:customStyle="1" w:styleId="7156640F4C6C4089B03497600380527D">
    <w:name w:val="7156640F4C6C4089B03497600380527D"/>
    <w:rsid w:val="000A2176"/>
  </w:style>
  <w:style w:type="paragraph" w:customStyle="1" w:styleId="F797189C2078407493059039426AF0B1">
    <w:name w:val="F797189C2078407493059039426AF0B1"/>
    <w:rsid w:val="000A2176"/>
  </w:style>
  <w:style w:type="paragraph" w:customStyle="1" w:styleId="A3A9F86322C14C5B8130225908D69900">
    <w:name w:val="A3A9F86322C14C5B8130225908D69900"/>
    <w:rsid w:val="000A2176"/>
  </w:style>
  <w:style w:type="paragraph" w:customStyle="1" w:styleId="70692CD6D7C54D7ABE6C089DE646EA51">
    <w:name w:val="70692CD6D7C54D7ABE6C089DE646EA51"/>
    <w:rsid w:val="000A2176"/>
  </w:style>
  <w:style w:type="paragraph" w:customStyle="1" w:styleId="2179795A30924CB6A4740B4AF155E61D">
    <w:name w:val="2179795A30924CB6A4740B4AF155E61D"/>
    <w:rsid w:val="000A2176"/>
  </w:style>
  <w:style w:type="paragraph" w:customStyle="1" w:styleId="A83E92E54F2C415CB336387DA04CEA96">
    <w:name w:val="A83E92E54F2C415CB336387DA04CEA96"/>
    <w:rsid w:val="000A2176"/>
  </w:style>
  <w:style w:type="paragraph" w:customStyle="1" w:styleId="6895303056C84AE18C64EA8B46A84DCA">
    <w:name w:val="6895303056C84AE18C64EA8B46A84DCA"/>
    <w:rsid w:val="000A2176"/>
  </w:style>
  <w:style w:type="paragraph" w:customStyle="1" w:styleId="215D07EBFBA3411CB2D97A4C2F7A4E82">
    <w:name w:val="215D07EBFBA3411CB2D97A4C2F7A4E82"/>
    <w:rsid w:val="000A2176"/>
  </w:style>
  <w:style w:type="paragraph" w:customStyle="1" w:styleId="B5B6A78B48A04860985AC68BC2C5636C">
    <w:name w:val="B5B6A78B48A04860985AC68BC2C5636C"/>
    <w:rsid w:val="000A2176"/>
  </w:style>
  <w:style w:type="paragraph" w:customStyle="1" w:styleId="F9344C575F114BE8B689C018070AACCB">
    <w:name w:val="F9344C575F114BE8B689C018070AACCB"/>
    <w:rsid w:val="000A2176"/>
  </w:style>
  <w:style w:type="paragraph" w:customStyle="1" w:styleId="25B1AEFE11C1467F9163AC8D5E4F1404">
    <w:name w:val="25B1AEFE11C1467F9163AC8D5E4F1404"/>
    <w:rsid w:val="000A2176"/>
  </w:style>
  <w:style w:type="paragraph" w:customStyle="1" w:styleId="1FA5CAFF7B664DCEBFE12CA5CC968246">
    <w:name w:val="1FA5CAFF7B664DCEBFE12CA5CC968246"/>
    <w:rsid w:val="000A2176"/>
  </w:style>
  <w:style w:type="paragraph" w:customStyle="1" w:styleId="658513C02ADC4089920E89D3D3C868FE">
    <w:name w:val="658513C02ADC4089920E89D3D3C868FE"/>
    <w:rsid w:val="00270D6F"/>
  </w:style>
  <w:style w:type="paragraph" w:customStyle="1" w:styleId="9D150119362B44CF9E9FFDA42B7A475D">
    <w:name w:val="9D150119362B44CF9E9FFDA42B7A475D"/>
    <w:rsid w:val="00270D6F"/>
  </w:style>
  <w:style w:type="paragraph" w:customStyle="1" w:styleId="E5BD58EC33984A76AE125C7561F4D2EE">
    <w:name w:val="E5BD58EC33984A76AE125C7561F4D2EE"/>
    <w:rsid w:val="00270D6F"/>
  </w:style>
  <w:style w:type="paragraph" w:customStyle="1" w:styleId="64C16059A91047B488D32F38370E43B0">
    <w:name w:val="64C16059A91047B488D32F38370E43B0"/>
    <w:rsid w:val="00270D6F"/>
  </w:style>
  <w:style w:type="paragraph" w:customStyle="1" w:styleId="5260B9CF6C0D46B584DF2DE890C78465">
    <w:name w:val="5260B9CF6C0D46B584DF2DE890C78465"/>
    <w:rsid w:val="00270D6F"/>
  </w:style>
  <w:style w:type="paragraph" w:customStyle="1" w:styleId="90E937F60BFF4E6EB7EF21C288714D8E">
    <w:name w:val="90E937F60BFF4E6EB7EF21C288714D8E"/>
    <w:rsid w:val="00270D6F"/>
  </w:style>
  <w:style w:type="paragraph" w:customStyle="1" w:styleId="998AE8F38A644DC395CA2825714E1B9D">
    <w:name w:val="998AE8F38A644DC395CA2825714E1B9D"/>
    <w:rsid w:val="00270D6F"/>
  </w:style>
  <w:style w:type="paragraph" w:customStyle="1" w:styleId="E1E3C408CF254AA8912642B9BD42CC76">
    <w:name w:val="E1E3C408CF254AA8912642B9BD42CC76"/>
    <w:rsid w:val="00270D6F"/>
  </w:style>
  <w:style w:type="paragraph" w:customStyle="1" w:styleId="5765A84D0910480CB0D17A5262FFFB7D">
    <w:name w:val="5765A84D0910480CB0D17A5262FFFB7D"/>
    <w:rsid w:val="00270D6F"/>
  </w:style>
  <w:style w:type="paragraph" w:customStyle="1" w:styleId="D6678BDA2E6147ABB0C3763C2427ECCF">
    <w:name w:val="D6678BDA2E6147ABB0C3763C2427ECCF"/>
    <w:rsid w:val="00270D6F"/>
  </w:style>
  <w:style w:type="paragraph" w:customStyle="1" w:styleId="249C6DE8E3CE458BB362F04E13713621">
    <w:name w:val="249C6DE8E3CE458BB362F04E13713621"/>
    <w:rsid w:val="00270D6F"/>
  </w:style>
  <w:style w:type="paragraph" w:customStyle="1" w:styleId="3FE422DFB8ED45098E10F49C0CBEF11C">
    <w:name w:val="3FE422DFB8ED45098E10F49C0CBEF11C"/>
    <w:rsid w:val="00270D6F"/>
  </w:style>
  <w:style w:type="paragraph" w:customStyle="1" w:styleId="98B7BA10EABC431EB2E73D30F68080AB">
    <w:name w:val="98B7BA10EABC431EB2E73D30F68080AB"/>
    <w:rsid w:val="00270D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Orden xmlns="9919b51d-a671-461e-b37d-85a7843349f2" xsi:nil="true"/>
    <OrdenVisual xmlns="9919b51d-a671-461e-b37d-85a7843349f2"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31BEFCCEBF5825479C8F33D4344EEFAB" ma:contentTypeVersion="15" ma:contentTypeDescription="Crear nuevo documento." ma:contentTypeScope="" ma:versionID="38ccf43d93686618579ca2dd7adaaff3">
  <xsd:schema xmlns:xsd="http://www.w3.org/2001/XMLSchema" xmlns:xs="http://www.w3.org/2001/XMLSchema" xmlns:p="http://schemas.microsoft.com/office/2006/metadata/properties" xmlns:ns2="9919b51d-a671-461e-b37d-85a7843349f2" xmlns:ns3="002e3fbf-c4fb-4810-990f-419761f0522d" targetNamespace="http://schemas.microsoft.com/office/2006/metadata/properties" ma:root="true" ma:fieldsID="3528ea6419ff8f5458faca048ad1a638" ns2:_="" ns3:_="">
    <xsd:import namespace="9919b51d-a671-461e-b37d-85a7843349f2"/>
    <xsd:import namespace="002e3fbf-c4fb-4810-990f-419761f0522d"/>
    <xsd:element name="properties">
      <xsd:complexType>
        <xsd:sequence>
          <xsd:element name="documentManagement">
            <xsd:complexType>
              <xsd:all>
                <xsd:element ref="ns2:Orden" minOccurs="0"/>
                <xsd:element ref="ns2:OrdenVisual"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MediaLengthInSeconds"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19b51d-a671-461e-b37d-85a7843349f2" elementFormDefault="qualified">
    <xsd:import namespace="http://schemas.microsoft.com/office/2006/documentManagement/types"/>
    <xsd:import namespace="http://schemas.microsoft.com/office/infopath/2007/PartnerControls"/>
    <xsd:element name="Orden" ma:index="2" nillable="true" ma:displayName="Orden" ma:decimals="0" ma:format="Dropdown" ma:indexed="true" ma:internalName="Orden" ma:percentage="FALSE">
      <xsd:simpleType>
        <xsd:restriction base="dms:Number"/>
      </xsd:simpleType>
    </xsd:element>
    <xsd:element name="OrdenVisual" ma:index="3" nillable="true" ma:displayName="Orden Visual" ma:decimals="0" ma:description="El siguiente campo sirve como artificio para ordenar visualmente las carpetas del compendio de documentos" ma:format="Dropdown" ma:internalName="OrdenVisual" ma:percentage="FALSE">
      <xsd:simpleType>
        <xsd:restriction base="dms:Number"/>
      </xsd:simpleType>
    </xsd:element>
    <xsd:element name="MediaServiceMetadata" ma:index="7" nillable="true" ma:displayName="MediaServiceMetadata" ma:hidden="true" ma:internalName="MediaServiceMetadata" ma:readOnly="true">
      <xsd:simpleType>
        <xsd:restriction base="dms:Note"/>
      </xsd:simpleType>
    </xsd:element>
    <xsd:element name="MediaServiceFastMetadata" ma:index="8" nillable="true" ma:displayName="MediaServiceFastMetadata" ma:hidden="true" ma:internalName="MediaServiceFastMetadata" ma:readOnly="true">
      <xsd:simpleType>
        <xsd:restriction base="dms:Note"/>
      </xsd:simpleType>
    </xsd:element>
    <xsd:element name="MediaServiceDateTaken" ma:index="9" nillable="true" ma:displayName="MediaServiceDateTaken" ma:hidden="true" ma:internalName="MediaServiceDateTaken" ma:readOnly="true">
      <xsd:simpleType>
        <xsd:restriction base="dms:Text"/>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02e3fbf-c4fb-4810-990f-419761f0522d" elementFormDefault="qualified">
    <xsd:import namespace="http://schemas.microsoft.com/office/2006/documentManagement/types"/>
    <xsd:import namespace="http://schemas.microsoft.com/office/infopath/2007/PartnerControls"/>
    <xsd:element name="SharedWithUsers" ma:index="2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5" ma:displayName="Tipo de contenido"/>
        <xsd:element ref="dc:title" minOccurs="0" maxOccurs="1" ma:index="1"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1FAAE5D-4091-4397-8E2B-BB5D13C641BD}">
  <ds:schemaRefs>
    <ds:schemaRef ds:uri="http://schemas.openxmlformats.org/officeDocument/2006/bibliography"/>
  </ds:schemaRefs>
</ds:datastoreItem>
</file>

<file path=customXml/itemProps2.xml><?xml version="1.0" encoding="utf-8"?>
<ds:datastoreItem xmlns:ds="http://schemas.openxmlformats.org/officeDocument/2006/customXml" ds:itemID="{114C7F74-9E66-4064-B1E2-01470BB549C1}">
  <ds:schemaRefs>
    <ds:schemaRef ds:uri="http://schemas.microsoft.com/sharepoint/v3/contenttype/forms"/>
  </ds:schemaRefs>
</ds:datastoreItem>
</file>

<file path=customXml/itemProps3.xml><?xml version="1.0" encoding="utf-8"?>
<ds:datastoreItem xmlns:ds="http://schemas.openxmlformats.org/officeDocument/2006/customXml" ds:itemID="{95E0FAC5-CCB4-45E9-8D51-BF79E89BB458}">
  <ds:schemaRefs>
    <ds:schemaRef ds:uri="http://schemas.microsoft.com/office/2006/metadata/properties"/>
    <ds:schemaRef ds:uri="http://schemas.microsoft.com/office/infopath/2007/PartnerControls"/>
    <ds:schemaRef ds:uri="9919b51d-a671-461e-b37d-85a7843349f2"/>
  </ds:schemaRefs>
</ds:datastoreItem>
</file>

<file path=customXml/itemProps4.xml><?xml version="1.0" encoding="utf-8"?>
<ds:datastoreItem xmlns:ds="http://schemas.openxmlformats.org/officeDocument/2006/customXml" ds:itemID="{929D889F-EE01-417A-A0AB-72E136C696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19b51d-a671-461e-b37d-85a7843349f2"/>
    <ds:schemaRef ds:uri="002e3fbf-c4fb-4810-990f-419761f052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EF - Especificación Funcional.dotx</Template>
  <TotalTime>10724</TotalTime>
  <Pages>27</Pages>
  <Words>2487</Words>
  <Characters>13684</Characters>
  <Application>Microsoft Office Word</Application>
  <DocSecurity>0</DocSecurity>
  <Lines>114</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Plantilla_EF01</vt:lpstr>
      <vt:lpstr/>
    </vt:vector>
  </TitlesOfParts>
  <Company/>
  <LinksUpToDate>false</LinksUpToDate>
  <CharactersWithSpaces>16139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Plantilla_EF01</dc:title>
  <dc:subject/>
  <dc:creator>Gabriela Bellido</dc:creator>
  <cp:keywords>Especificación Funcional</cp:keywords>
  <dc:description/>
  <cp:lastModifiedBy>Junior Mallqui</cp:lastModifiedBy>
  <cp:revision>2672</cp:revision>
  <cp:lastPrinted>2020-11-24T15:16:00Z</cp:lastPrinted>
  <dcterms:created xsi:type="dcterms:W3CDTF">2021-11-26T19:41:00Z</dcterms:created>
  <dcterms:modified xsi:type="dcterms:W3CDTF">2022-07-12T13:15:00Z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0x01010031BEFCCEBF5825479C8F33D4344EEFAB</vt:lpwstr>
  </property>
</Properties>
</file>